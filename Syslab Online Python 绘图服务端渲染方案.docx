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A65467" w14:textId="77777777" w:rsidR="000C7499" w:rsidRDefault="000C7499"/>
    <w:p w14:paraId="0D00D547" w14:textId="77777777" w:rsidR="000C7499" w:rsidRDefault="000C7499"/>
    <w:p w14:paraId="7402C0CF" w14:textId="77777777" w:rsidR="000C7499" w:rsidRDefault="000C7499"/>
    <w:p w14:paraId="28ABB1FF" w14:textId="77777777" w:rsidR="000C7499" w:rsidRDefault="000C7499"/>
    <w:p w14:paraId="5DD85395" w14:textId="77777777" w:rsidR="000C7499" w:rsidRDefault="000C7499"/>
    <w:p w14:paraId="4F0B7410" w14:textId="77777777" w:rsidR="000C7499" w:rsidRDefault="000C7499"/>
    <w:p w14:paraId="05706A19" w14:textId="77777777" w:rsidR="000C7499" w:rsidRDefault="000C7499"/>
    <w:p w14:paraId="44A30438" w14:textId="77777777" w:rsidR="000C7499" w:rsidRDefault="000C7499">
      <w:pPr>
        <w:rPr>
          <w:rFonts w:ascii="微软雅黑" w:eastAsia="微软雅黑" w:hAnsi="微软雅黑"/>
        </w:rPr>
      </w:pPr>
    </w:p>
    <w:p w14:paraId="3CE5A898" w14:textId="77777777" w:rsidR="000C7499" w:rsidRDefault="00000000">
      <w:pPr>
        <w:jc w:val="center"/>
        <w:rPr>
          <w:rFonts w:ascii="微软雅黑" w:eastAsia="微软雅黑" w:hAnsi="微软雅黑"/>
          <w:sz w:val="40"/>
          <w:szCs w:val="40"/>
        </w:rPr>
      </w:pPr>
      <w:proofErr w:type="spellStart"/>
      <w:r>
        <w:rPr>
          <w:rFonts w:ascii="微软雅黑" w:eastAsia="微软雅黑" w:hAnsi="微软雅黑" w:hint="eastAsia"/>
          <w:sz w:val="40"/>
          <w:szCs w:val="40"/>
        </w:rPr>
        <w:t>Syslab</w:t>
      </w:r>
      <w:proofErr w:type="spellEnd"/>
      <w:r>
        <w:rPr>
          <w:rFonts w:ascii="微软雅黑" w:eastAsia="微软雅黑" w:hAnsi="微软雅黑" w:hint="eastAsia"/>
          <w:sz w:val="40"/>
          <w:szCs w:val="40"/>
        </w:rPr>
        <w:t xml:space="preserve"> Online Python 绘图</w:t>
      </w:r>
    </w:p>
    <w:p w14:paraId="5181974D" w14:textId="77777777" w:rsidR="000C7499" w:rsidRDefault="00000000">
      <w:pPr>
        <w:jc w:val="center"/>
        <w:rPr>
          <w:rFonts w:ascii="微软雅黑" w:eastAsia="微软雅黑" w:hAnsi="微软雅黑"/>
          <w:bCs/>
          <w:sz w:val="56"/>
          <w:szCs w:val="56"/>
        </w:rPr>
      </w:pPr>
      <w:r>
        <w:rPr>
          <w:rFonts w:ascii="微软雅黑" w:eastAsia="微软雅黑" w:hAnsi="微软雅黑" w:hint="eastAsia"/>
          <w:sz w:val="40"/>
          <w:szCs w:val="40"/>
        </w:rPr>
        <w:t>服务端渲染方案设计</w:t>
      </w:r>
    </w:p>
    <w:p w14:paraId="739634C5" w14:textId="77777777" w:rsidR="000C7499" w:rsidRDefault="000C7499"/>
    <w:p w14:paraId="64735490" w14:textId="77777777" w:rsidR="000C7499" w:rsidRDefault="000C7499"/>
    <w:p w14:paraId="378000D7" w14:textId="77777777" w:rsidR="000C7499" w:rsidRDefault="000C7499"/>
    <w:p w14:paraId="44ACFA7E" w14:textId="77777777" w:rsidR="000C7499" w:rsidRDefault="000C7499"/>
    <w:p w14:paraId="3B128B11" w14:textId="77777777" w:rsidR="000C7499" w:rsidRDefault="000C7499"/>
    <w:p w14:paraId="516DD61A" w14:textId="77777777" w:rsidR="000C7499" w:rsidRDefault="000C7499"/>
    <w:p w14:paraId="7DBB95DB" w14:textId="77777777" w:rsidR="000C7499" w:rsidRDefault="000C7499"/>
    <w:p w14:paraId="207100C6" w14:textId="77777777" w:rsidR="000C7499" w:rsidRDefault="000C7499"/>
    <w:p w14:paraId="2A377C7B" w14:textId="77777777" w:rsidR="000C7499" w:rsidRDefault="000C7499"/>
    <w:p w14:paraId="2DAF3847" w14:textId="77777777" w:rsidR="000C7499" w:rsidRDefault="000C7499"/>
    <w:p w14:paraId="360EBB1C" w14:textId="77777777" w:rsidR="000C7499" w:rsidRDefault="000C7499"/>
    <w:p w14:paraId="6E2CE74D" w14:textId="77777777" w:rsidR="000C7499" w:rsidRDefault="000C7499"/>
    <w:p w14:paraId="4BB275C6" w14:textId="77777777" w:rsidR="000C7499" w:rsidRDefault="00000000">
      <w:pPr>
        <w:jc w:val="center"/>
      </w:pPr>
      <w:r>
        <w:rPr>
          <w:noProof/>
        </w:rPr>
        <w:drawing>
          <wp:inline distT="0" distB="0" distL="0" distR="0" wp14:anchorId="27EC385D" wp14:editId="2C3B12DD">
            <wp:extent cx="2470150" cy="414020"/>
            <wp:effectExtent l="0" t="0" r="635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547" cy="43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1010" w14:textId="77777777" w:rsidR="000C7499" w:rsidRDefault="000C7499"/>
    <w:tbl>
      <w:tblPr>
        <w:tblStyle w:val="af9"/>
        <w:tblW w:w="8355" w:type="dxa"/>
        <w:jc w:val="center"/>
        <w:tblLook w:val="04A0" w:firstRow="1" w:lastRow="0" w:firstColumn="1" w:lastColumn="0" w:noHBand="0" w:noVBand="1"/>
      </w:tblPr>
      <w:tblGrid>
        <w:gridCol w:w="948"/>
        <w:gridCol w:w="3057"/>
        <w:gridCol w:w="1356"/>
        <w:gridCol w:w="2994"/>
      </w:tblGrid>
      <w:tr w:rsidR="000C7499" w14:paraId="6CE24DC8" w14:textId="77777777">
        <w:trPr>
          <w:trHeight w:val="497"/>
          <w:jc w:val="center"/>
        </w:trPr>
        <w:tc>
          <w:tcPr>
            <w:tcW w:w="948" w:type="dxa"/>
            <w:tcBorders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14:paraId="453DF534" w14:textId="77777777" w:rsidR="000C7499" w:rsidRDefault="00000000">
            <w:pPr>
              <w:spacing w:line="240" w:lineRule="auto"/>
              <w:jc w:val="center"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编制</w:t>
            </w:r>
          </w:p>
        </w:tc>
        <w:tc>
          <w:tcPr>
            <w:tcW w:w="3057" w:type="dxa"/>
            <w:tcBorders>
              <w:left w:val="single" w:sz="4" w:space="0" w:color="auto"/>
            </w:tcBorders>
            <w:vAlign w:val="center"/>
          </w:tcPr>
          <w:p w14:paraId="74F498FD" w14:textId="77777777" w:rsidR="000C7499" w:rsidRDefault="00000000">
            <w:pPr>
              <w:spacing w:line="240" w:lineRule="auto"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胥博学</w:t>
            </w:r>
          </w:p>
        </w:tc>
        <w:tc>
          <w:tcPr>
            <w:tcW w:w="1356" w:type="dxa"/>
            <w:tcBorders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14:paraId="669E1E97" w14:textId="77777777" w:rsidR="000C7499" w:rsidRDefault="00000000">
            <w:pPr>
              <w:spacing w:line="240" w:lineRule="auto"/>
              <w:jc w:val="center"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生效日期</w:t>
            </w:r>
          </w:p>
        </w:tc>
        <w:tc>
          <w:tcPr>
            <w:tcW w:w="2994" w:type="dxa"/>
            <w:tcBorders>
              <w:left w:val="single" w:sz="4" w:space="0" w:color="auto"/>
            </w:tcBorders>
            <w:vAlign w:val="center"/>
          </w:tcPr>
          <w:p w14:paraId="5B086A49" w14:textId="77777777" w:rsidR="000C7499" w:rsidRDefault="00000000">
            <w:pPr>
              <w:spacing w:line="240" w:lineRule="auto"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2023-04-14</w:t>
            </w:r>
          </w:p>
        </w:tc>
      </w:tr>
      <w:tr w:rsidR="000C7499" w14:paraId="005B7D9B" w14:textId="77777777">
        <w:trPr>
          <w:trHeight w:val="497"/>
          <w:jc w:val="center"/>
        </w:trPr>
        <w:tc>
          <w:tcPr>
            <w:tcW w:w="948" w:type="dxa"/>
            <w:tcBorders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14:paraId="40CED4A3" w14:textId="77777777" w:rsidR="000C7499" w:rsidRDefault="00000000">
            <w:pPr>
              <w:spacing w:line="240" w:lineRule="auto"/>
              <w:jc w:val="center"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审核</w:t>
            </w:r>
          </w:p>
        </w:tc>
        <w:tc>
          <w:tcPr>
            <w:tcW w:w="3057" w:type="dxa"/>
            <w:tcBorders>
              <w:left w:val="single" w:sz="4" w:space="0" w:color="auto"/>
            </w:tcBorders>
            <w:vAlign w:val="center"/>
          </w:tcPr>
          <w:p w14:paraId="59C0491B" w14:textId="77777777" w:rsidR="000C7499" w:rsidRDefault="000C7499">
            <w:pPr>
              <w:spacing w:line="240" w:lineRule="auto"/>
              <w:rPr>
                <w:rFonts w:ascii="微软雅黑" w:eastAsia="微软雅黑" w:hAnsi="微软雅黑"/>
                <w:bCs/>
              </w:rPr>
            </w:pPr>
          </w:p>
        </w:tc>
        <w:tc>
          <w:tcPr>
            <w:tcW w:w="1356" w:type="dxa"/>
            <w:tcBorders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14:paraId="40C16D1F" w14:textId="77777777" w:rsidR="000C7499" w:rsidRDefault="00000000">
            <w:pPr>
              <w:spacing w:line="240" w:lineRule="auto"/>
              <w:jc w:val="center"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批准</w:t>
            </w:r>
          </w:p>
        </w:tc>
        <w:tc>
          <w:tcPr>
            <w:tcW w:w="2994" w:type="dxa"/>
            <w:tcBorders>
              <w:left w:val="single" w:sz="4" w:space="0" w:color="auto"/>
            </w:tcBorders>
            <w:vAlign w:val="center"/>
          </w:tcPr>
          <w:p w14:paraId="57840FB5" w14:textId="77777777" w:rsidR="000C7499" w:rsidRDefault="000C7499">
            <w:pPr>
              <w:spacing w:line="240" w:lineRule="auto"/>
              <w:rPr>
                <w:rFonts w:ascii="微软雅黑" w:eastAsia="微软雅黑" w:hAnsi="微软雅黑"/>
                <w:bCs/>
              </w:rPr>
            </w:pPr>
          </w:p>
        </w:tc>
      </w:tr>
    </w:tbl>
    <w:p w14:paraId="50EE5788" w14:textId="77777777" w:rsidR="000C7499" w:rsidRDefault="000C7499">
      <w:pPr>
        <w:sectPr w:rsidR="000C7499">
          <w:pgSz w:w="11907" w:h="16839"/>
          <w:pgMar w:top="1440" w:right="1800" w:bottom="1440" w:left="1800" w:header="720" w:footer="720" w:gutter="0"/>
          <w:cols w:space="720"/>
          <w:docGrid w:linePitch="326"/>
        </w:sectPr>
      </w:pPr>
    </w:p>
    <w:p w14:paraId="62A0ED66" w14:textId="77777777" w:rsidR="000C7499" w:rsidRDefault="00000000">
      <w:pPr>
        <w:rPr>
          <w:rFonts w:ascii="微软雅黑" w:eastAsia="微软雅黑" w:hAnsi="微软雅黑"/>
          <w:bCs/>
          <w:sz w:val="32"/>
          <w:szCs w:val="32"/>
        </w:rPr>
      </w:pPr>
      <w:r>
        <w:rPr>
          <w:rFonts w:ascii="微软雅黑" w:eastAsia="微软雅黑" w:hAnsi="微软雅黑" w:hint="eastAsia"/>
          <w:bCs/>
          <w:sz w:val="32"/>
          <w:szCs w:val="32"/>
        </w:rPr>
        <w:lastRenderedPageBreak/>
        <w:t>文件变更摘要</w:t>
      </w:r>
    </w:p>
    <w:tbl>
      <w:tblPr>
        <w:tblStyle w:val="-"/>
        <w:tblW w:w="0" w:type="auto"/>
        <w:tblLook w:val="04A0" w:firstRow="1" w:lastRow="0" w:firstColumn="1" w:lastColumn="0" w:noHBand="0" w:noVBand="1"/>
      </w:tblPr>
      <w:tblGrid>
        <w:gridCol w:w="1189"/>
        <w:gridCol w:w="795"/>
        <w:gridCol w:w="3337"/>
        <w:gridCol w:w="992"/>
        <w:gridCol w:w="992"/>
        <w:gridCol w:w="992"/>
      </w:tblGrid>
      <w:tr w:rsidR="000C7499" w14:paraId="333B0878" w14:textId="77777777" w:rsidTr="000C74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89" w:type="dxa"/>
          </w:tcPr>
          <w:p w14:paraId="52C046FB" w14:textId="77777777" w:rsidR="000C7499" w:rsidRDefault="00000000">
            <w:pPr>
              <w:pStyle w:val="aff3"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 w:val="0"/>
                <w:bCs/>
              </w:rPr>
              <w:t>日期</w:t>
            </w:r>
          </w:p>
        </w:tc>
        <w:tc>
          <w:tcPr>
            <w:tcW w:w="795" w:type="dxa"/>
          </w:tcPr>
          <w:p w14:paraId="356FFEB9" w14:textId="77777777" w:rsidR="000C7499" w:rsidRDefault="00000000">
            <w:pPr>
              <w:pStyle w:val="aff3"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 w:val="0"/>
                <w:bCs/>
              </w:rPr>
              <w:t>版本</w:t>
            </w:r>
          </w:p>
        </w:tc>
        <w:tc>
          <w:tcPr>
            <w:tcW w:w="3337" w:type="dxa"/>
          </w:tcPr>
          <w:p w14:paraId="248BDC7F" w14:textId="77777777" w:rsidR="000C7499" w:rsidRDefault="00000000">
            <w:pPr>
              <w:pStyle w:val="aff3"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 w:val="0"/>
                <w:bCs/>
              </w:rPr>
              <w:t>变更说明</w:t>
            </w:r>
          </w:p>
        </w:tc>
        <w:tc>
          <w:tcPr>
            <w:tcW w:w="992" w:type="dxa"/>
          </w:tcPr>
          <w:p w14:paraId="2496AD16" w14:textId="77777777" w:rsidR="000C7499" w:rsidRDefault="00000000">
            <w:pPr>
              <w:pStyle w:val="aff3"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 w:val="0"/>
                <w:bCs/>
              </w:rPr>
              <w:t>修订</w:t>
            </w:r>
          </w:p>
        </w:tc>
        <w:tc>
          <w:tcPr>
            <w:tcW w:w="992" w:type="dxa"/>
          </w:tcPr>
          <w:p w14:paraId="437ADA44" w14:textId="77777777" w:rsidR="000C7499" w:rsidRDefault="00000000">
            <w:pPr>
              <w:pStyle w:val="aff3"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 w:val="0"/>
                <w:bCs/>
              </w:rPr>
              <w:t>审核</w:t>
            </w:r>
          </w:p>
        </w:tc>
        <w:tc>
          <w:tcPr>
            <w:tcW w:w="992" w:type="dxa"/>
          </w:tcPr>
          <w:p w14:paraId="5B144229" w14:textId="77777777" w:rsidR="000C7499" w:rsidRDefault="00000000">
            <w:pPr>
              <w:pStyle w:val="aff3"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 w:val="0"/>
                <w:bCs/>
              </w:rPr>
              <w:t>批准</w:t>
            </w:r>
          </w:p>
        </w:tc>
      </w:tr>
      <w:tr w:rsidR="000C7499" w14:paraId="30921DD5" w14:textId="77777777" w:rsidTr="000C7499">
        <w:tc>
          <w:tcPr>
            <w:tcW w:w="1189" w:type="dxa"/>
          </w:tcPr>
          <w:p w14:paraId="7AC0BACF" w14:textId="77777777" w:rsidR="000C7499" w:rsidRDefault="00000000">
            <w:pPr>
              <w:pStyle w:val="aff3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2023-04-14</w:t>
            </w:r>
          </w:p>
        </w:tc>
        <w:tc>
          <w:tcPr>
            <w:tcW w:w="795" w:type="dxa"/>
          </w:tcPr>
          <w:p w14:paraId="4ECB8186" w14:textId="77777777" w:rsidR="000C7499" w:rsidRDefault="00000000">
            <w:pPr>
              <w:pStyle w:val="aff3"/>
              <w:jc w:val="center"/>
              <w:rPr>
                <w:kern w:val="0"/>
              </w:rPr>
            </w:pPr>
            <w:r>
              <w:rPr>
                <w:kern w:val="0"/>
              </w:rPr>
              <w:t>V0.1</w:t>
            </w:r>
          </w:p>
        </w:tc>
        <w:tc>
          <w:tcPr>
            <w:tcW w:w="3337" w:type="dxa"/>
          </w:tcPr>
          <w:p w14:paraId="7034C1ED" w14:textId="77777777" w:rsidR="000C7499" w:rsidRDefault="00000000">
            <w:pPr>
              <w:pStyle w:val="aff3"/>
              <w:rPr>
                <w:kern w:val="0"/>
              </w:rPr>
            </w:pPr>
            <w:r>
              <w:rPr>
                <w:rFonts w:hint="eastAsia"/>
                <w:kern w:val="0"/>
              </w:rPr>
              <w:t>初始建立</w:t>
            </w:r>
          </w:p>
        </w:tc>
        <w:tc>
          <w:tcPr>
            <w:tcW w:w="992" w:type="dxa"/>
          </w:tcPr>
          <w:p w14:paraId="33008F8B" w14:textId="77777777" w:rsidR="000C7499" w:rsidRDefault="000C7499">
            <w:pPr>
              <w:pStyle w:val="aff3"/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992" w:type="dxa"/>
          </w:tcPr>
          <w:p w14:paraId="378F9772" w14:textId="77777777" w:rsidR="000C7499" w:rsidRDefault="000C7499">
            <w:pPr>
              <w:pStyle w:val="aff3"/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992" w:type="dxa"/>
          </w:tcPr>
          <w:p w14:paraId="1AB1C2FD" w14:textId="77777777" w:rsidR="000C7499" w:rsidRDefault="000C7499">
            <w:pPr>
              <w:pStyle w:val="aff3"/>
              <w:jc w:val="center"/>
              <w:rPr>
                <w:rFonts w:ascii="微软雅黑" w:eastAsia="微软雅黑" w:hAnsi="微软雅黑"/>
              </w:rPr>
            </w:pPr>
          </w:p>
        </w:tc>
      </w:tr>
      <w:tr w:rsidR="000C7499" w14:paraId="12156811" w14:textId="77777777" w:rsidTr="000C7499">
        <w:tc>
          <w:tcPr>
            <w:tcW w:w="1189" w:type="dxa"/>
          </w:tcPr>
          <w:p w14:paraId="708F3783" w14:textId="77777777" w:rsidR="000C7499" w:rsidRDefault="000C7499">
            <w:pPr>
              <w:pStyle w:val="aff3"/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795" w:type="dxa"/>
          </w:tcPr>
          <w:p w14:paraId="41519334" w14:textId="77777777" w:rsidR="000C7499" w:rsidRDefault="000C7499">
            <w:pPr>
              <w:pStyle w:val="aff3"/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3337" w:type="dxa"/>
          </w:tcPr>
          <w:p w14:paraId="7188FA0B" w14:textId="77777777" w:rsidR="000C7499" w:rsidRDefault="000C7499">
            <w:pPr>
              <w:pStyle w:val="aff3"/>
              <w:rPr>
                <w:rFonts w:ascii="微软雅黑" w:eastAsia="微软雅黑" w:hAnsi="微软雅黑"/>
              </w:rPr>
            </w:pPr>
          </w:p>
        </w:tc>
        <w:tc>
          <w:tcPr>
            <w:tcW w:w="992" w:type="dxa"/>
          </w:tcPr>
          <w:p w14:paraId="2EED7521" w14:textId="77777777" w:rsidR="000C7499" w:rsidRDefault="000C7499">
            <w:pPr>
              <w:pStyle w:val="aff3"/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992" w:type="dxa"/>
          </w:tcPr>
          <w:p w14:paraId="66B333A6" w14:textId="77777777" w:rsidR="000C7499" w:rsidRDefault="000C7499">
            <w:pPr>
              <w:pStyle w:val="aff3"/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992" w:type="dxa"/>
          </w:tcPr>
          <w:p w14:paraId="03D15E25" w14:textId="77777777" w:rsidR="000C7499" w:rsidRDefault="000C7499">
            <w:pPr>
              <w:pStyle w:val="aff3"/>
              <w:jc w:val="center"/>
              <w:rPr>
                <w:rFonts w:ascii="微软雅黑" w:eastAsia="微软雅黑" w:hAnsi="微软雅黑"/>
              </w:rPr>
            </w:pPr>
          </w:p>
        </w:tc>
      </w:tr>
      <w:tr w:rsidR="000C7499" w14:paraId="58E85887" w14:textId="77777777" w:rsidTr="000C7499">
        <w:tc>
          <w:tcPr>
            <w:tcW w:w="1189" w:type="dxa"/>
          </w:tcPr>
          <w:p w14:paraId="5A46179C" w14:textId="77777777" w:rsidR="000C7499" w:rsidRDefault="000C7499">
            <w:pPr>
              <w:pStyle w:val="aff3"/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795" w:type="dxa"/>
          </w:tcPr>
          <w:p w14:paraId="4E04A7CB" w14:textId="77777777" w:rsidR="000C7499" w:rsidRDefault="000C7499">
            <w:pPr>
              <w:pStyle w:val="aff3"/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3337" w:type="dxa"/>
          </w:tcPr>
          <w:p w14:paraId="23A5F4B5" w14:textId="77777777" w:rsidR="000C7499" w:rsidRDefault="000C7499">
            <w:pPr>
              <w:pStyle w:val="aff3"/>
              <w:rPr>
                <w:rFonts w:ascii="微软雅黑" w:eastAsia="微软雅黑" w:hAnsi="微软雅黑"/>
              </w:rPr>
            </w:pPr>
          </w:p>
        </w:tc>
        <w:tc>
          <w:tcPr>
            <w:tcW w:w="992" w:type="dxa"/>
          </w:tcPr>
          <w:p w14:paraId="30A9950D" w14:textId="77777777" w:rsidR="000C7499" w:rsidRDefault="000C7499">
            <w:pPr>
              <w:pStyle w:val="aff3"/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992" w:type="dxa"/>
          </w:tcPr>
          <w:p w14:paraId="74C7F0A1" w14:textId="77777777" w:rsidR="000C7499" w:rsidRDefault="000C7499">
            <w:pPr>
              <w:pStyle w:val="aff3"/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992" w:type="dxa"/>
          </w:tcPr>
          <w:p w14:paraId="356759AF" w14:textId="77777777" w:rsidR="000C7499" w:rsidRDefault="000C7499">
            <w:pPr>
              <w:pStyle w:val="aff3"/>
              <w:jc w:val="center"/>
              <w:rPr>
                <w:rFonts w:ascii="微软雅黑" w:eastAsia="微软雅黑" w:hAnsi="微软雅黑"/>
              </w:rPr>
            </w:pPr>
          </w:p>
        </w:tc>
      </w:tr>
    </w:tbl>
    <w:p w14:paraId="64991798" w14:textId="77777777" w:rsidR="000C7499" w:rsidRDefault="000C7499"/>
    <w:p w14:paraId="602B1947" w14:textId="77777777" w:rsidR="000C7499" w:rsidRDefault="000C7499"/>
    <w:p w14:paraId="7075AAAE" w14:textId="77777777" w:rsidR="000C7499" w:rsidRDefault="000C7499">
      <w:pPr>
        <w:sectPr w:rsidR="000C7499">
          <w:headerReference w:type="default" r:id="rId9"/>
          <w:footerReference w:type="default" r:id="rId10"/>
          <w:pgSz w:w="11907" w:h="16839"/>
          <w:pgMar w:top="1440" w:right="1800" w:bottom="1440" w:left="1800" w:header="720" w:footer="720" w:gutter="0"/>
          <w:cols w:space="720"/>
          <w:docGrid w:linePitch="326"/>
        </w:sectPr>
      </w:pPr>
    </w:p>
    <w:sdt>
      <w:sdtPr>
        <w:rPr>
          <w:rFonts w:ascii="Times New Roman" w:eastAsia="宋体" w:hAnsi="Times New Roman"/>
          <w:b w:val="0"/>
          <w:bCs w:val="0"/>
          <w:color w:val="auto"/>
          <w:kern w:val="2"/>
          <w:sz w:val="24"/>
          <w:szCs w:val="24"/>
          <w:lang w:val="zh-CN"/>
        </w:rPr>
        <w:id w:val="27909126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6D21D902" w14:textId="77777777" w:rsidR="000C7499" w:rsidRDefault="00000000">
          <w:pPr>
            <w:pStyle w:val="TOC10"/>
          </w:pPr>
          <w:r>
            <w:rPr>
              <w:lang w:val="zh-CN"/>
            </w:rPr>
            <w:t>目录</w:t>
          </w:r>
        </w:p>
        <w:p w14:paraId="11026327" w14:textId="03DEF903" w:rsidR="00772E7C" w:rsidRDefault="00000000">
          <w:pPr>
            <w:pStyle w:val="TOC1"/>
            <w:tabs>
              <w:tab w:val="right" w:leader="dot" w:pos="829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1"/>
              <w14:ligatures w14:val="standardContextual"/>
            </w:rPr>
          </w:pPr>
          <w:r>
            <w:rPr>
              <w:caps/>
            </w:rPr>
            <w:fldChar w:fldCharType="begin"/>
          </w:r>
          <w:r>
            <w:instrText xml:space="preserve"> TOC \o "1-3" \h \z \u </w:instrText>
          </w:r>
          <w:r>
            <w:rPr>
              <w:caps/>
            </w:rPr>
            <w:fldChar w:fldCharType="separate"/>
          </w:r>
          <w:hyperlink w:anchor="_Toc133414305" w:history="1">
            <w:r w:rsidR="00772E7C" w:rsidRPr="002A2FB7">
              <w:rPr>
                <w:rStyle w:val="afe"/>
                <w:rFonts w:ascii="Open Sans" w:hAnsi="Open Sans"/>
                <w:noProof/>
              </w:rPr>
              <w:t>1.</w:t>
            </w:r>
            <w:r w:rsidR="00772E7C" w:rsidRPr="002A2FB7">
              <w:rPr>
                <w:rStyle w:val="afe"/>
                <w:noProof/>
              </w:rPr>
              <w:t xml:space="preserve"> </w:t>
            </w:r>
            <w:r w:rsidR="00772E7C" w:rsidRPr="002A2FB7">
              <w:rPr>
                <w:rStyle w:val="afe"/>
                <w:noProof/>
              </w:rPr>
              <w:t>概述</w:t>
            </w:r>
            <w:r w:rsidR="00772E7C">
              <w:rPr>
                <w:noProof/>
                <w:webHidden/>
              </w:rPr>
              <w:tab/>
            </w:r>
            <w:r w:rsidR="00772E7C">
              <w:rPr>
                <w:noProof/>
                <w:webHidden/>
              </w:rPr>
              <w:fldChar w:fldCharType="begin"/>
            </w:r>
            <w:r w:rsidR="00772E7C">
              <w:rPr>
                <w:noProof/>
                <w:webHidden/>
              </w:rPr>
              <w:instrText xml:space="preserve"> PAGEREF _Toc133414305 \h </w:instrText>
            </w:r>
            <w:r w:rsidR="00772E7C">
              <w:rPr>
                <w:noProof/>
                <w:webHidden/>
              </w:rPr>
            </w:r>
            <w:r w:rsidR="00772E7C">
              <w:rPr>
                <w:noProof/>
                <w:webHidden/>
              </w:rPr>
              <w:fldChar w:fldCharType="separate"/>
            </w:r>
            <w:r w:rsidR="00772E7C">
              <w:rPr>
                <w:noProof/>
                <w:webHidden/>
              </w:rPr>
              <w:t>3</w:t>
            </w:r>
            <w:r w:rsidR="00772E7C">
              <w:rPr>
                <w:noProof/>
                <w:webHidden/>
              </w:rPr>
              <w:fldChar w:fldCharType="end"/>
            </w:r>
          </w:hyperlink>
        </w:p>
        <w:p w14:paraId="23A285B8" w14:textId="294D147B" w:rsidR="00772E7C" w:rsidRDefault="00000000">
          <w:pPr>
            <w:pStyle w:val="TOC2"/>
            <w:tabs>
              <w:tab w:val="right" w:leader="dot" w:pos="8297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33414306" w:history="1">
            <w:r w:rsidR="00772E7C" w:rsidRPr="002A2FB7">
              <w:rPr>
                <w:rStyle w:val="afe"/>
                <w:rFonts w:ascii="Open Sans" w:hAnsi="Open Sans"/>
                <w:noProof/>
              </w:rPr>
              <w:t>1.1</w:t>
            </w:r>
            <w:r w:rsidR="00772E7C" w:rsidRPr="002A2FB7">
              <w:rPr>
                <w:rStyle w:val="afe"/>
                <w:noProof/>
              </w:rPr>
              <w:t xml:space="preserve"> </w:t>
            </w:r>
            <w:r w:rsidR="00772E7C" w:rsidRPr="002A2FB7">
              <w:rPr>
                <w:rStyle w:val="afe"/>
                <w:noProof/>
              </w:rPr>
              <w:t>背景</w:t>
            </w:r>
            <w:r w:rsidR="00772E7C">
              <w:rPr>
                <w:noProof/>
                <w:webHidden/>
              </w:rPr>
              <w:tab/>
            </w:r>
            <w:r w:rsidR="00772E7C">
              <w:rPr>
                <w:noProof/>
                <w:webHidden/>
              </w:rPr>
              <w:fldChar w:fldCharType="begin"/>
            </w:r>
            <w:r w:rsidR="00772E7C">
              <w:rPr>
                <w:noProof/>
                <w:webHidden/>
              </w:rPr>
              <w:instrText xml:space="preserve"> PAGEREF _Toc133414306 \h </w:instrText>
            </w:r>
            <w:r w:rsidR="00772E7C">
              <w:rPr>
                <w:noProof/>
                <w:webHidden/>
              </w:rPr>
            </w:r>
            <w:r w:rsidR="00772E7C">
              <w:rPr>
                <w:noProof/>
                <w:webHidden/>
              </w:rPr>
              <w:fldChar w:fldCharType="separate"/>
            </w:r>
            <w:r w:rsidR="00772E7C">
              <w:rPr>
                <w:noProof/>
                <w:webHidden/>
              </w:rPr>
              <w:t>3</w:t>
            </w:r>
            <w:r w:rsidR="00772E7C">
              <w:rPr>
                <w:noProof/>
                <w:webHidden/>
              </w:rPr>
              <w:fldChar w:fldCharType="end"/>
            </w:r>
          </w:hyperlink>
        </w:p>
        <w:p w14:paraId="2CF0A050" w14:textId="0E14A3EC" w:rsidR="00772E7C" w:rsidRDefault="00000000">
          <w:pPr>
            <w:pStyle w:val="TOC2"/>
            <w:tabs>
              <w:tab w:val="right" w:leader="dot" w:pos="8297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33414307" w:history="1">
            <w:r w:rsidR="00772E7C" w:rsidRPr="002A2FB7">
              <w:rPr>
                <w:rStyle w:val="afe"/>
                <w:rFonts w:ascii="Open Sans" w:hAnsi="Open Sans"/>
                <w:noProof/>
              </w:rPr>
              <w:t>1.2</w:t>
            </w:r>
            <w:r w:rsidR="00772E7C" w:rsidRPr="002A2FB7">
              <w:rPr>
                <w:rStyle w:val="afe"/>
                <w:noProof/>
              </w:rPr>
              <w:t xml:space="preserve"> </w:t>
            </w:r>
            <w:r w:rsidR="00772E7C" w:rsidRPr="002A2FB7">
              <w:rPr>
                <w:rStyle w:val="afe"/>
                <w:noProof/>
              </w:rPr>
              <w:t>需求分析</w:t>
            </w:r>
            <w:r w:rsidR="00772E7C">
              <w:rPr>
                <w:noProof/>
                <w:webHidden/>
              </w:rPr>
              <w:tab/>
            </w:r>
            <w:r w:rsidR="00772E7C">
              <w:rPr>
                <w:noProof/>
                <w:webHidden/>
              </w:rPr>
              <w:fldChar w:fldCharType="begin"/>
            </w:r>
            <w:r w:rsidR="00772E7C">
              <w:rPr>
                <w:noProof/>
                <w:webHidden/>
              </w:rPr>
              <w:instrText xml:space="preserve"> PAGEREF _Toc133414307 \h </w:instrText>
            </w:r>
            <w:r w:rsidR="00772E7C">
              <w:rPr>
                <w:noProof/>
                <w:webHidden/>
              </w:rPr>
            </w:r>
            <w:r w:rsidR="00772E7C">
              <w:rPr>
                <w:noProof/>
                <w:webHidden/>
              </w:rPr>
              <w:fldChar w:fldCharType="separate"/>
            </w:r>
            <w:r w:rsidR="00772E7C">
              <w:rPr>
                <w:noProof/>
                <w:webHidden/>
              </w:rPr>
              <w:t>3</w:t>
            </w:r>
            <w:r w:rsidR="00772E7C">
              <w:rPr>
                <w:noProof/>
                <w:webHidden/>
              </w:rPr>
              <w:fldChar w:fldCharType="end"/>
            </w:r>
          </w:hyperlink>
        </w:p>
        <w:p w14:paraId="2642E6F2" w14:textId="295A7B75" w:rsidR="00772E7C" w:rsidRDefault="00000000">
          <w:pPr>
            <w:pStyle w:val="TOC1"/>
            <w:tabs>
              <w:tab w:val="right" w:leader="dot" w:pos="829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1"/>
              <w14:ligatures w14:val="standardContextual"/>
            </w:rPr>
          </w:pPr>
          <w:hyperlink w:anchor="_Toc133414308" w:history="1">
            <w:r w:rsidR="00772E7C" w:rsidRPr="002A2FB7">
              <w:rPr>
                <w:rStyle w:val="afe"/>
                <w:rFonts w:ascii="Open Sans" w:hAnsi="Open Sans"/>
                <w:noProof/>
              </w:rPr>
              <w:t>2.</w:t>
            </w:r>
            <w:r w:rsidR="00772E7C" w:rsidRPr="002A2FB7">
              <w:rPr>
                <w:rStyle w:val="afe"/>
                <w:noProof/>
              </w:rPr>
              <w:t xml:space="preserve"> </w:t>
            </w:r>
            <w:r w:rsidR="00772E7C" w:rsidRPr="002A2FB7">
              <w:rPr>
                <w:rStyle w:val="afe"/>
                <w:noProof/>
              </w:rPr>
              <w:t>总体架构</w:t>
            </w:r>
            <w:r w:rsidR="00772E7C">
              <w:rPr>
                <w:noProof/>
                <w:webHidden/>
              </w:rPr>
              <w:tab/>
            </w:r>
            <w:r w:rsidR="00772E7C">
              <w:rPr>
                <w:noProof/>
                <w:webHidden/>
              </w:rPr>
              <w:fldChar w:fldCharType="begin"/>
            </w:r>
            <w:r w:rsidR="00772E7C">
              <w:rPr>
                <w:noProof/>
                <w:webHidden/>
              </w:rPr>
              <w:instrText xml:space="preserve"> PAGEREF _Toc133414308 \h </w:instrText>
            </w:r>
            <w:r w:rsidR="00772E7C">
              <w:rPr>
                <w:noProof/>
                <w:webHidden/>
              </w:rPr>
            </w:r>
            <w:r w:rsidR="00772E7C">
              <w:rPr>
                <w:noProof/>
                <w:webHidden/>
              </w:rPr>
              <w:fldChar w:fldCharType="separate"/>
            </w:r>
            <w:r w:rsidR="00772E7C">
              <w:rPr>
                <w:noProof/>
                <w:webHidden/>
              </w:rPr>
              <w:t>5</w:t>
            </w:r>
            <w:r w:rsidR="00772E7C">
              <w:rPr>
                <w:noProof/>
                <w:webHidden/>
              </w:rPr>
              <w:fldChar w:fldCharType="end"/>
            </w:r>
          </w:hyperlink>
        </w:p>
        <w:p w14:paraId="6FA28922" w14:textId="5DE584C5" w:rsidR="00772E7C" w:rsidRDefault="00000000">
          <w:pPr>
            <w:pStyle w:val="TOC1"/>
            <w:tabs>
              <w:tab w:val="right" w:leader="dot" w:pos="829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1"/>
              <w14:ligatures w14:val="standardContextual"/>
            </w:rPr>
          </w:pPr>
          <w:hyperlink w:anchor="_Toc133414309" w:history="1">
            <w:r w:rsidR="00772E7C" w:rsidRPr="002A2FB7">
              <w:rPr>
                <w:rStyle w:val="afe"/>
                <w:rFonts w:ascii="Open Sans" w:hAnsi="Open Sans"/>
                <w:noProof/>
              </w:rPr>
              <w:t>3.</w:t>
            </w:r>
            <w:r w:rsidR="00772E7C" w:rsidRPr="002A2FB7">
              <w:rPr>
                <w:rStyle w:val="afe"/>
                <w:noProof/>
              </w:rPr>
              <w:t xml:space="preserve"> </w:t>
            </w:r>
            <w:r w:rsidR="00772E7C" w:rsidRPr="002A2FB7">
              <w:rPr>
                <w:rStyle w:val="afe"/>
                <w:noProof/>
              </w:rPr>
              <w:t>方案设计</w:t>
            </w:r>
            <w:r w:rsidR="00772E7C">
              <w:rPr>
                <w:noProof/>
                <w:webHidden/>
              </w:rPr>
              <w:tab/>
            </w:r>
            <w:r w:rsidR="00772E7C">
              <w:rPr>
                <w:noProof/>
                <w:webHidden/>
              </w:rPr>
              <w:fldChar w:fldCharType="begin"/>
            </w:r>
            <w:r w:rsidR="00772E7C">
              <w:rPr>
                <w:noProof/>
                <w:webHidden/>
              </w:rPr>
              <w:instrText xml:space="preserve"> PAGEREF _Toc133414309 \h </w:instrText>
            </w:r>
            <w:r w:rsidR="00772E7C">
              <w:rPr>
                <w:noProof/>
                <w:webHidden/>
              </w:rPr>
            </w:r>
            <w:r w:rsidR="00772E7C">
              <w:rPr>
                <w:noProof/>
                <w:webHidden/>
              </w:rPr>
              <w:fldChar w:fldCharType="separate"/>
            </w:r>
            <w:r w:rsidR="00772E7C">
              <w:rPr>
                <w:noProof/>
                <w:webHidden/>
              </w:rPr>
              <w:t>5</w:t>
            </w:r>
            <w:r w:rsidR="00772E7C">
              <w:rPr>
                <w:noProof/>
                <w:webHidden/>
              </w:rPr>
              <w:fldChar w:fldCharType="end"/>
            </w:r>
          </w:hyperlink>
        </w:p>
        <w:p w14:paraId="4973D889" w14:textId="1D4C5F72" w:rsidR="00772E7C" w:rsidRDefault="00000000">
          <w:pPr>
            <w:pStyle w:val="TOC2"/>
            <w:tabs>
              <w:tab w:val="right" w:leader="dot" w:pos="8297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33414310" w:history="1">
            <w:r w:rsidR="00772E7C" w:rsidRPr="002A2FB7">
              <w:rPr>
                <w:rStyle w:val="afe"/>
                <w:rFonts w:ascii="Open Sans" w:hAnsi="Open Sans"/>
                <w:noProof/>
              </w:rPr>
              <w:t>3.1</w:t>
            </w:r>
            <w:r w:rsidR="00772E7C" w:rsidRPr="002A2FB7">
              <w:rPr>
                <w:rStyle w:val="afe"/>
                <w:noProof/>
              </w:rPr>
              <w:t xml:space="preserve"> </w:t>
            </w:r>
            <w:r w:rsidR="00772E7C" w:rsidRPr="002A2FB7">
              <w:rPr>
                <w:rStyle w:val="afe"/>
                <w:noProof/>
              </w:rPr>
              <w:t>服务端方案设计</w:t>
            </w:r>
            <w:r w:rsidR="00772E7C">
              <w:rPr>
                <w:noProof/>
                <w:webHidden/>
              </w:rPr>
              <w:tab/>
            </w:r>
            <w:r w:rsidR="00772E7C">
              <w:rPr>
                <w:noProof/>
                <w:webHidden/>
              </w:rPr>
              <w:fldChar w:fldCharType="begin"/>
            </w:r>
            <w:r w:rsidR="00772E7C">
              <w:rPr>
                <w:noProof/>
                <w:webHidden/>
              </w:rPr>
              <w:instrText xml:space="preserve"> PAGEREF _Toc133414310 \h </w:instrText>
            </w:r>
            <w:r w:rsidR="00772E7C">
              <w:rPr>
                <w:noProof/>
                <w:webHidden/>
              </w:rPr>
            </w:r>
            <w:r w:rsidR="00772E7C">
              <w:rPr>
                <w:noProof/>
                <w:webHidden/>
              </w:rPr>
              <w:fldChar w:fldCharType="separate"/>
            </w:r>
            <w:r w:rsidR="00772E7C">
              <w:rPr>
                <w:noProof/>
                <w:webHidden/>
              </w:rPr>
              <w:t>6</w:t>
            </w:r>
            <w:r w:rsidR="00772E7C">
              <w:rPr>
                <w:noProof/>
                <w:webHidden/>
              </w:rPr>
              <w:fldChar w:fldCharType="end"/>
            </w:r>
          </w:hyperlink>
        </w:p>
        <w:p w14:paraId="7C46CAEB" w14:textId="2BF7C147" w:rsidR="00772E7C" w:rsidRDefault="00000000">
          <w:pPr>
            <w:pStyle w:val="TOC3"/>
            <w:tabs>
              <w:tab w:val="right" w:leader="dot" w:pos="8297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33414311" w:history="1">
            <w:r w:rsidR="00772E7C" w:rsidRPr="002A2FB7">
              <w:rPr>
                <w:rStyle w:val="afe"/>
                <w:noProof/>
                <w:lang w:bidi="ar"/>
              </w:rPr>
              <w:t>3.1.1 WebAgg</w:t>
            </w:r>
            <w:r w:rsidR="00772E7C">
              <w:rPr>
                <w:noProof/>
                <w:webHidden/>
              </w:rPr>
              <w:tab/>
            </w:r>
            <w:r w:rsidR="00772E7C">
              <w:rPr>
                <w:noProof/>
                <w:webHidden/>
              </w:rPr>
              <w:fldChar w:fldCharType="begin"/>
            </w:r>
            <w:r w:rsidR="00772E7C">
              <w:rPr>
                <w:noProof/>
                <w:webHidden/>
              </w:rPr>
              <w:instrText xml:space="preserve"> PAGEREF _Toc133414311 \h </w:instrText>
            </w:r>
            <w:r w:rsidR="00772E7C">
              <w:rPr>
                <w:noProof/>
                <w:webHidden/>
              </w:rPr>
            </w:r>
            <w:r w:rsidR="00772E7C">
              <w:rPr>
                <w:noProof/>
                <w:webHidden/>
              </w:rPr>
              <w:fldChar w:fldCharType="separate"/>
            </w:r>
            <w:r w:rsidR="00772E7C">
              <w:rPr>
                <w:noProof/>
                <w:webHidden/>
              </w:rPr>
              <w:t>6</w:t>
            </w:r>
            <w:r w:rsidR="00772E7C">
              <w:rPr>
                <w:noProof/>
                <w:webHidden/>
              </w:rPr>
              <w:fldChar w:fldCharType="end"/>
            </w:r>
          </w:hyperlink>
        </w:p>
        <w:p w14:paraId="42E3A0B1" w14:textId="547D8EE6" w:rsidR="00772E7C" w:rsidRDefault="00000000">
          <w:pPr>
            <w:pStyle w:val="TOC3"/>
            <w:tabs>
              <w:tab w:val="right" w:leader="dot" w:pos="8297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33414312" w:history="1">
            <w:r w:rsidR="00772E7C" w:rsidRPr="002A2FB7">
              <w:rPr>
                <w:rStyle w:val="afe"/>
                <w:noProof/>
              </w:rPr>
              <w:t>3.1.2</w:t>
            </w:r>
            <w:r w:rsidR="00772E7C" w:rsidRPr="002A2FB7">
              <w:rPr>
                <w:rStyle w:val="afe"/>
                <w:noProof/>
                <w:lang w:bidi="ar"/>
              </w:rPr>
              <w:t xml:space="preserve"> </w:t>
            </w:r>
            <w:r w:rsidR="00772E7C" w:rsidRPr="002A2FB7">
              <w:rPr>
                <w:rStyle w:val="afe"/>
                <w:noProof/>
                <w:lang w:bidi="ar"/>
              </w:rPr>
              <w:t>基于</w:t>
            </w:r>
            <w:r w:rsidR="00772E7C" w:rsidRPr="002A2FB7">
              <w:rPr>
                <w:rStyle w:val="afe"/>
                <w:noProof/>
                <w:lang w:bidi="ar"/>
              </w:rPr>
              <w:t>WebAgg</w:t>
            </w:r>
            <w:r w:rsidR="00772E7C" w:rsidRPr="002A2FB7">
              <w:rPr>
                <w:rStyle w:val="afe"/>
                <w:noProof/>
                <w:lang w:bidi="ar"/>
              </w:rPr>
              <w:t>的渲染流程</w:t>
            </w:r>
            <w:r w:rsidR="00772E7C">
              <w:rPr>
                <w:noProof/>
                <w:webHidden/>
              </w:rPr>
              <w:tab/>
            </w:r>
            <w:r w:rsidR="00772E7C">
              <w:rPr>
                <w:noProof/>
                <w:webHidden/>
              </w:rPr>
              <w:fldChar w:fldCharType="begin"/>
            </w:r>
            <w:r w:rsidR="00772E7C">
              <w:rPr>
                <w:noProof/>
                <w:webHidden/>
              </w:rPr>
              <w:instrText xml:space="preserve"> PAGEREF _Toc133414312 \h </w:instrText>
            </w:r>
            <w:r w:rsidR="00772E7C">
              <w:rPr>
                <w:noProof/>
                <w:webHidden/>
              </w:rPr>
            </w:r>
            <w:r w:rsidR="00772E7C">
              <w:rPr>
                <w:noProof/>
                <w:webHidden/>
              </w:rPr>
              <w:fldChar w:fldCharType="separate"/>
            </w:r>
            <w:r w:rsidR="00772E7C">
              <w:rPr>
                <w:noProof/>
                <w:webHidden/>
              </w:rPr>
              <w:t>6</w:t>
            </w:r>
            <w:r w:rsidR="00772E7C">
              <w:rPr>
                <w:noProof/>
                <w:webHidden/>
              </w:rPr>
              <w:fldChar w:fldCharType="end"/>
            </w:r>
          </w:hyperlink>
        </w:p>
        <w:p w14:paraId="319881F0" w14:textId="4911A945" w:rsidR="00772E7C" w:rsidRDefault="00000000">
          <w:pPr>
            <w:pStyle w:val="TOC2"/>
            <w:tabs>
              <w:tab w:val="right" w:leader="dot" w:pos="8297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33414313" w:history="1">
            <w:r w:rsidR="00772E7C" w:rsidRPr="002A2FB7">
              <w:rPr>
                <w:rStyle w:val="afe"/>
                <w:rFonts w:ascii="Open Sans" w:hAnsi="Open Sans"/>
                <w:noProof/>
              </w:rPr>
              <w:t>3.2</w:t>
            </w:r>
            <w:r w:rsidR="00772E7C" w:rsidRPr="002A2FB7">
              <w:rPr>
                <w:rStyle w:val="afe"/>
                <w:noProof/>
              </w:rPr>
              <w:t xml:space="preserve"> </w:t>
            </w:r>
            <w:r w:rsidR="00772E7C" w:rsidRPr="002A2FB7">
              <w:rPr>
                <w:rStyle w:val="afe"/>
                <w:noProof/>
              </w:rPr>
              <w:t>通信方案设计</w:t>
            </w:r>
            <w:r w:rsidR="00772E7C">
              <w:rPr>
                <w:noProof/>
                <w:webHidden/>
              </w:rPr>
              <w:tab/>
            </w:r>
            <w:r w:rsidR="00772E7C">
              <w:rPr>
                <w:noProof/>
                <w:webHidden/>
              </w:rPr>
              <w:fldChar w:fldCharType="begin"/>
            </w:r>
            <w:r w:rsidR="00772E7C">
              <w:rPr>
                <w:noProof/>
                <w:webHidden/>
              </w:rPr>
              <w:instrText xml:space="preserve"> PAGEREF _Toc133414313 \h </w:instrText>
            </w:r>
            <w:r w:rsidR="00772E7C">
              <w:rPr>
                <w:noProof/>
                <w:webHidden/>
              </w:rPr>
            </w:r>
            <w:r w:rsidR="00772E7C">
              <w:rPr>
                <w:noProof/>
                <w:webHidden/>
              </w:rPr>
              <w:fldChar w:fldCharType="separate"/>
            </w:r>
            <w:r w:rsidR="00772E7C">
              <w:rPr>
                <w:noProof/>
                <w:webHidden/>
              </w:rPr>
              <w:t>7</w:t>
            </w:r>
            <w:r w:rsidR="00772E7C">
              <w:rPr>
                <w:noProof/>
                <w:webHidden/>
              </w:rPr>
              <w:fldChar w:fldCharType="end"/>
            </w:r>
          </w:hyperlink>
        </w:p>
        <w:p w14:paraId="42BDB3A5" w14:textId="63812655" w:rsidR="00772E7C" w:rsidRDefault="00000000">
          <w:pPr>
            <w:pStyle w:val="TOC3"/>
            <w:tabs>
              <w:tab w:val="right" w:leader="dot" w:pos="8297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33414314" w:history="1">
            <w:r w:rsidR="00772E7C" w:rsidRPr="002A2FB7">
              <w:rPr>
                <w:rStyle w:val="afe"/>
                <w:noProof/>
              </w:rPr>
              <w:t xml:space="preserve">3.2.1 </w:t>
            </w:r>
            <w:r w:rsidR="00772E7C" w:rsidRPr="002A2FB7">
              <w:rPr>
                <w:rStyle w:val="afe"/>
                <w:noProof/>
              </w:rPr>
              <w:t>通信生命周期</w:t>
            </w:r>
            <w:r w:rsidR="00772E7C">
              <w:rPr>
                <w:noProof/>
                <w:webHidden/>
              </w:rPr>
              <w:tab/>
            </w:r>
            <w:r w:rsidR="00772E7C">
              <w:rPr>
                <w:noProof/>
                <w:webHidden/>
              </w:rPr>
              <w:fldChar w:fldCharType="begin"/>
            </w:r>
            <w:r w:rsidR="00772E7C">
              <w:rPr>
                <w:noProof/>
                <w:webHidden/>
              </w:rPr>
              <w:instrText xml:space="preserve"> PAGEREF _Toc133414314 \h </w:instrText>
            </w:r>
            <w:r w:rsidR="00772E7C">
              <w:rPr>
                <w:noProof/>
                <w:webHidden/>
              </w:rPr>
            </w:r>
            <w:r w:rsidR="00772E7C">
              <w:rPr>
                <w:noProof/>
                <w:webHidden/>
              </w:rPr>
              <w:fldChar w:fldCharType="separate"/>
            </w:r>
            <w:r w:rsidR="00772E7C">
              <w:rPr>
                <w:noProof/>
                <w:webHidden/>
              </w:rPr>
              <w:t>7</w:t>
            </w:r>
            <w:r w:rsidR="00772E7C">
              <w:rPr>
                <w:noProof/>
                <w:webHidden/>
              </w:rPr>
              <w:fldChar w:fldCharType="end"/>
            </w:r>
          </w:hyperlink>
        </w:p>
        <w:p w14:paraId="02A1AA85" w14:textId="36FACBF3" w:rsidR="00772E7C" w:rsidRDefault="00000000">
          <w:pPr>
            <w:pStyle w:val="TOC3"/>
            <w:tabs>
              <w:tab w:val="right" w:leader="dot" w:pos="8297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33414315" w:history="1">
            <w:r w:rsidR="00772E7C" w:rsidRPr="002A2FB7">
              <w:rPr>
                <w:rStyle w:val="afe"/>
                <w:noProof/>
              </w:rPr>
              <w:t xml:space="preserve">3.2.2 </w:t>
            </w:r>
            <w:r w:rsidR="00772E7C" w:rsidRPr="002A2FB7">
              <w:rPr>
                <w:rStyle w:val="afe"/>
                <w:noProof/>
              </w:rPr>
              <w:t>通信模式</w:t>
            </w:r>
            <w:r w:rsidR="00772E7C">
              <w:rPr>
                <w:noProof/>
                <w:webHidden/>
              </w:rPr>
              <w:tab/>
            </w:r>
            <w:r w:rsidR="00772E7C">
              <w:rPr>
                <w:noProof/>
                <w:webHidden/>
              </w:rPr>
              <w:fldChar w:fldCharType="begin"/>
            </w:r>
            <w:r w:rsidR="00772E7C">
              <w:rPr>
                <w:noProof/>
                <w:webHidden/>
              </w:rPr>
              <w:instrText xml:space="preserve"> PAGEREF _Toc133414315 \h </w:instrText>
            </w:r>
            <w:r w:rsidR="00772E7C">
              <w:rPr>
                <w:noProof/>
                <w:webHidden/>
              </w:rPr>
            </w:r>
            <w:r w:rsidR="00772E7C">
              <w:rPr>
                <w:noProof/>
                <w:webHidden/>
              </w:rPr>
              <w:fldChar w:fldCharType="separate"/>
            </w:r>
            <w:r w:rsidR="00772E7C">
              <w:rPr>
                <w:noProof/>
                <w:webHidden/>
              </w:rPr>
              <w:t>8</w:t>
            </w:r>
            <w:r w:rsidR="00772E7C">
              <w:rPr>
                <w:noProof/>
                <w:webHidden/>
              </w:rPr>
              <w:fldChar w:fldCharType="end"/>
            </w:r>
          </w:hyperlink>
        </w:p>
        <w:p w14:paraId="0F17612C" w14:textId="67C8FCC6" w:rsidR="00772E7C" w:rsidRDefault="00000000">
          <w:pPr>
            <w:pStyle w:val="TOC3"/>
            <w:tabs>
              <w:tab w:val="right" w:leader="dot" w:pos="8297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33414316" w:history="1">
            <w:r w:rsidR="00772E7C" w:rsidRPr="002A2FB7">
              <w:rPr>
                <w:rStyle w:val="afe"/>
                <w:noProof/>
              </w:rPr>
              <w:t>3.2.3 WebSocket</w:t>
            </w:r>
            <w:r w:rsidR="00772E7C" w:rsidRPr="002A2FB7">
              <w:rPr>
                <w:rStyle w:val="afe"/>
                <w:noProof/>
              </w:rPr>
              <w:t>通信协议</w:t>
            </w:r>
            <w:r w:rsidR="00772E7C">
              <w:rPr>
                <w:noProof/>
                <w:webHidden/>
              </w:rPr>
              <w:tab/>
            </w:r>
            <w:r w:rsidR="00772E7C">
              <w:rPr>
                <w:noProof/>
                <w:webHidden/>
              </w:rPr>
              <w:fldChar w:fldCharType="begin"/>
            </w:r>
            <w:r w:rsidR="00772E7C">
              <w:rPr>
                <w:noProof/>
                <w:webHidden/>
              </w:rPr>
              <w:instrText xml:space="preserve"> PAGEREF _Toc133414316 \h </w:instrText>
            </w:r>
            <w:r w:rsidR="00772E7C">
              <w:rPr>
                <w:noProof/>
                <w:webHidden/>
              </w:rPr>
            </w:r>
            <w:r w:rsidR="00772E7C">
              <w:rPr>
                <w:noProof/>
                <w:webHidden/>
              </w:rPr>
              <w:fldChar w:fldCharType="separate"/>
            </w:r>
            <w:r w:rsidR="00772E7C">
              <w:rPr>
                <w:noProof/>
                <w:webHidden/>
              </w:rPr>
              <w:t>9</w:t>
            </w:r>
            <w:r w:rsidR="00772E7C">
              <w:rPr>
                <w:noProof/>
                <w:webHidden/>
              </w:rPr>
              <w:fldChar w:fldCharType="end"/>
            </w:r>
          </w:hyperlink>
        </w:p>
        <w:p w14:paraId="0EF798F3" w14:textId="7AFA294F" w:rsidR="00772E7C" w:rsidRDefault="00000000">
          <w:pPr>
            <w:pStyle w:val="TOC3"/>
            <w:tabs>
              <w:tab w:val="right" w:leader="dot" w:pos="8297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33414317" w:history="1">
            <w:r w:rsidR="00772E7C" w:rsidRPr="002A2FB7">
              <w:rPr>
                <w:rStyle w:val="afe"/>
                <w:noProof/>
              </w:rPr>
              <w:t>3.2.4 WebSocket</w:t>
            </w:r>
            <w:r w:rsidR="00772E7C" w:rsidRPr="002A2FB7">
              <w:rPr>
                <w:rStyle w:val="afe"/>
                <w:noProof/>
              </w:rPr>
              <w:t>协议的优势</w:t>
            </w:r>
            <w:r w:rsidR="00772E7C">
              <w:rPr>
                <w:noProof/>
                <w:webHidden/>
              </w:rPr>
              <w:tab/>
            </w:r>
            <w:r w:rsidR="00772E7C">
              <w:rPr>
                <w:noProof/>
                <w:webHidden/>
              </w:rPr>
              <w:fldChar w:fldCharType="begin"/>
            </w:r>
            <w:r w:rsidR="00772E7C">
              <w:rPr>
                <w:noProof/>
                <w:webHidden/>
              </w:rPr>
              <w:instrText xml:space="preserve"> PAGEREF _Toc133414317 \h </w:instrText>
            </w:r>
            <w:r w:rsidR="00772E7C">
              <w:rPr>
                <w:noProof/>
                <w:webHidden/>
              </w:rPr>
            </w:r>
            <w:r w:rsidR="00772E7C">
              <w:rPr>
                <w:noProof/>
                <w:webHidden/>
              </w:rPr>
              <w:fldChar w:fldCharType="separate"/>
            </w:r>
            <w:r w:rsidR="00772E7C">
              <w:rPr>
                <w:noProof/>
                <w:webHidden/>
              </w:rPr>
              <w:t>9</w:t>
            </w:r>
            <w:r w:rsidR="00772E7C">
              <w:rPr>
                <w:noProof/>
                <w:webHidden/>
              </w:rPr>
              <w:fldChar w:fldCharType="end"/>
            </w:r>
          </w:hyperlink>
        </w:p>
        <w:p w14:paraId="4BB36317" w14:textId="1D3D41F5" w:rsidR="00772E7C" w:rsidRDefault="00000000">
          <w:pPr>
            <w:pStyle w:val="TOC3"/>
            <w:tabs>
              <w:tab w:val="right" w:leader="dot" w:pos="8297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33414318" w:history="1">
            <w:r w:rsidR="00772E7C" w:rsidRPr="002A2FB7">
              <w:rPr>
                <w:rStyle w:val="afe"/>
                <w:noProof/>
              </w:rPr>
              <w:t>3.2.5 WebSocket</w:t>
            </w:r>
            <w:r w:rsidR="00772E7C" w:rsidRPr="002A2FB7">
              <w:rPr>
                <w:rStyle w:val="afe"/>
                <w:noProof/>
              </w:rPr>
              <w:t>协议的劣势</w:t>
            </w:r>
            <w:r w:rsidR="00772E7C">
              <w:rPr>
                <w:noProof/>
                <w:webHidden/>
              </w:rPr>
              <w:tab/>
            </w:r>
            <w:r w:rsidR="00772E7C">
              <w:rPr>
                <w:noProof/>
                <w:webHidden/>
              </w:rPr>
              <w:fldChar w:fldCharType="begin"/>
            </w:r>
            <w:r w:rsidR="00772E7C">
              <w:rPr>
                <w:noProof/>
                <w:webHidden/>
              </w:rPr>
              <w:instrText xml:space="preserve"> PAGEREF _Toc133414318 \h </w:instrText>
            </w:r>
            <w:r w:rsidR="00772E7C">
              <w:rPr>
                <w:noProof/>
                <w:webHidden/>
              </w:rPr>
            </w:r>
            <w:r w:rsidR="00772E7C">
              <w:rPr>
                <w:noProof/>
                <w:webHidden/>
              </w:rPr>
              <w:fldChar w:fldCharType="separate"/>
            </w:r>
            <w:r w:rsidR="00772E7C">
              <w:rPr>
                <w:noProof/>
                <w:webHidden/>
              </w:rPr>
              <w:t>10</w:t>
            </w:r>
            <w:r w:rsidR="00772E7C">
              <w:rPr>
                <w:noProof/>
                <w:webHidden/>
              </w:rPr>
              <w:fldChar w:fldCharType="end"/>
            </w:r>
          </w:hyperlink>
        </w:p>
        <w:p w14:paraId="3BED47C4" w14:textId="79FE52B3" w:rsidR="00772E7C" w:rsidRDefault="00000000">
          <w:pPr>
            <w:pStyle w:val="TOC2"/>
            <w:tabs>
              <w:tab w:val="right" w:leader="dot" w:pos="8297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33414319" w:history="1">
            <w:r w:rsidR="00772E7C" w:rsidRPr="002A2FB7">
              <w:rPr>
                <w:rStyle w:val="afe"/>
                <w:rFonts w:ascii="Open Sans" w:hAnsi="Open Sans"/>
                <w:noProof/>
              </w:rPr>
              <w:t>3.3</w:t>
            </w:r>
            <w:r w:rsidR="00772E7C" w:rsidRPr="002A2FB7">
              <w:rPr>
                <w:rStyle w:val="afe"/>
                <w:noProof/>
              </w:rPr>
              <w:t xml:space="preserve"> </w:t>
            </w:r>
            <w:r w:rsidR="00772E7C" w:rsidRPr="002A2FB7">
              <w:rPr>
                <w:rStyle w:val="afe"/>
                <w:noProof/>
              </w:rPr>
              <w:t>异常处理机制</w:t>
            </w:r>
            <w:r w:rsidR="00772E7C">
              <w:rPr>
                <w:noProof/>
                <w:webHidden/>
              </w:rPr>
              <w:tab/>
            </w:r>
            <w:r w:rsidR="00772E7C">
              <w:rPr>
                <w:noProof/>
                <w:webHidden/>
              </w:rPr>
              <w:fldChar w:fldCharType="begin"/>
            </w:r>
            <w:r w:rsidR="00772E7C">
              <w:rPr>
                <w:noProof/>
                <w:webHidden/>
              </w:rPr>
              <w:instrText xml:space="preserve"> PAGEREF _Toc133414319 \h </w:instrText>
            </w:r>
            <w:r w:rsidR="00772E7C">
              <w:rPr>
                <w:noProof/>
                <w:webHidden/>
              </w:rPr>
            </w:r>
            <w:r w:rsidR="00772E7C">
              <w:rPr>
                <w:noProof/>
                <w:webHidden/>
              </w:rPr>
              <w:fldChar w:fldCharType="separate"/>
            </w:r>
            <w:r w:rsidR="00772E7C">
              <w:rPr>
                <w:noProof/>
                <w:webHidden/>
              </w:rPr>
              <w:t>10</w:t>
            </w:r>
            <w:r w:rsidR="00772E7C">
              <w:rPr>
                <w:noProof/>
                <w:webHidden/>
              </w:rPr>
              <w:fldChar w:fldCharType="end"/>
            </w:r>
          </w:hyperlink>
        </w:p>
        <w:p w14:paraId="18E6FEF3" w14:textId="61F16827" w:rsidR="00772E7C" w:rsidRDefault="00000000">
          <w:pPr>
            <w:pStyle w:val="TOC2"/>
            <w:tabs>
              <w:tab w:val="right" w:leader="dot" w:pos="8297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33414320" w:history="1">
            <w:r w:rsidR="00772E7C" w:rsidRPr="002A2FB7">
              <w:rPr>
                <w:rStyle w:val="afe"/>
                <w:rFonts w:ascii="Open Sans" w:hAnsi="Open Sans"/>
                <w:noProof/>
              </w:rPr>
              <w:t>3.4</w:t>
            </w:r>
            <w:r w:rsidR="00772E7C" w:rsidRPr="002A2FB7">
              <w:rPr>
                <w:rStyle w:val="afe"/>
                <w:noProof/>
              </w:rPr>
              <w:t xml:space="preserve"> </w:t>
            </w:r>
            <w:r w:rsidR="00772E7C" w:rsidRPr="002A2FB7">
              <w:rPr>
                <w:rStyle w:val="afe"/>
                <w:noProof/>
              </w:rPr>
              <w:t>绘图种类及交互种类</w:t>
            </w:r>
            <w:r w:rsidR="00772E7C">
              <w:rPr>
                <w:noProof/>
                <w:webHidden/>
              </w:rPr>
              <w:tab/>
            </w:r>
            <w:r w:rsidR="00772E7C">
              <w:rPr>
                <w:noProof/>
                <w:webHidden/>
              </w:rPr>
              <w:fldChar w:fldCharType="begin"/>
            </w:r>
            <w:r w:rsidR="00772E7C">
              <w:rPr>
                <w:noProof/>
                <w:webHidden/>
              </w:rPr>
              <w:instrText xml:space="preserve"> PAGEREF _Toc133414320 \h </w:instrText>
            </w:r>
            <w:r w:rsidR="00772E7C">
              <w:rPr>
                <w:noProof/>
                <w:webHidden/>
              </w:rPr>
            </w:r>
            <w:r w:rsidR="00772E7C">
              <w:rPr>
                <w:noProof/>
                <w:webHidden/>
              </w:rPr>
              <w:fldChar w:fldCharType="separate"/>
            </w:r>
            <w:r w:rsidR="00772E7C">
              <w:rPr>
                <w:noProof/>
                <w:webHidden/>
              </w:rPr>
              <w:t>11</w:t>
            </w:r>
            <w:r w:rsidR="00772E7C">
              <w:rPr>
                <w:noProof/>
                <w:webHidden/>
              </w:rPr>
              <w:fldChar w:fldCharType="end"/>
            </w:r>
          </w:hyperlink>
        </w:p>
        <w:p w14:paraId="70CF7476" w14:textId="40492AE2" w:rsidR="00772E7C" w:rsidRDefault="00000000">
          <w:pPr>
            <w:pStyle w:val="TOC3"/>
            <w:tabs>
              <w:tab w:val="right" w:leader="dot" w:pos="8297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33414321" w:history="1">
            <w:r w:rsidR="00772E7C" w:rsidRPr="002A2FB7">
              <w:rPr>
                <w:rStyle w:val="afe"/>
                <w:noProof/>
                <w:lang w:bidi="ar"/>
              </w:rPr>
              <w:t xml:space="preserve">3.4.1 </w:t>
            </w:r>
            <w:r w:rsidR="00772E7C" w:rsidRPr="002A2FB7">
              <w:rPr>
                <w:rStyle w:val="afe"/>
                <w:noProof/>
                <w:lang w:bidi="ar"/>
              </w:rPr>
              <w:t>绘图种类</w:t>
            </w:r>
            <w:r w:rsidR="00772E7C">
              <w:rPr>
                <w:noProof/>
                <w:webHidden/>
              </w:rPr>
              <w:tab/>
            </w:r>
            <w:r w:rsidR="00772E7C">
              <w:rPr>
                <w:noProof/>
                <w:webHidden/>
              </w:rPr>
              <w:fldChar w:fldCharType="begin"/>
            </w:r>
            <w:r w:rsidR="00772E7C">
              <w:rPr>
                <w:noProof/>
                <w:webHidden/>
              </w:rPr>
              <w:instrText xml:space="preserve"> PAGEREF _Toc133414321 \h </w:instrText>
            </w:r>
            <w:r w:rsidR="00772E7C">
              <w:rPr>
                <w:noProof/>
                <w:webHidden/>
              </w:rPr>
            </w:r>
            <w:r w:rsidR="00772E7C">
              <w:rPr>
                <w:noProof/>
                <w:webHidden/>
              </w:rPr>
              <w:fldChar w:fldCharType="separate"/>
            </w:r>
            <w:r w:rsidR="00772E7C">
              <w:rPr>
                <w:noProof/>
                <w:webHidden/>
              </w:rPr>
              <w:t>11</w:t>
            </w:r>
            <w:r w:rsidR="00772E7C">
              <w:rPr>
                <w:noProof/>
                <w:webHidden/>
              </w:rPr>
              <w:fldChar w:fldCharType="end"/>
            </w:r>
          </w:hyperlink>
        </w:p>
        <w:p w14:paraId="61B3B7F2" w14:textId="3180BF1F" w:rsidR="00772E7C" w:rsidRDefault="00000000">
          <w:pPr>
            <w:pStyle w:val="TOC3"/>
            <w:tabs>
              <w:tab w:val="right" w:leader="dot" w:pos="8297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33414322" w:history="1">
            <w:r w:rsidR="00772E7C" w:rsidRPr="002A2FB7">
              <w:rPr>
                <w:rStyle w:val="afe"/>
                <w:noProof/>
              </w:rPr>
              <w:t>3.4.2</w:t>
            </w:r>
            <w:r w:rsidR="00772E7C" w:rsidRPr="002A2FB7">
              <w:rPr>
                <w:rStyle w:val="afe"/>
                <w:noProof/>
                <w:lang w:bidi="ar"/>
              </w:rPr>
              <w:t xml:space="preserve"> </w:t>
            </w:r>
            <w:r w:rsidR="00772E7C" w:rsidRPr="002A2FB7">
              <w:rPr>
                <w:rStyle w:val="afe"/>
                <w:noProof/>
                <w:lang w:bidi="ar"/>
              </w:rPr>
              <w:t>交互种类</w:t>
            </w:r>
            <w:r w:rsidR="00772E7C">
              <w:rPr>
                <w:noProof/>
                <w:webHidden/>
              </w:rPr>
              <w:tab/>
            </w:r>
            <w:r w:rsidR="00772E7C">
              <w:rPr>
                <w:noProof/>
                <w:webHidden/>
              </w:rPr>
              <w:fldChar w:fldCharType="begin"/>
            </w:r>
            <w:r w:rsidR="00772E7C">
              <w:rPr>
                <w:noProof/>
                <w:webHidden/>
              </w:rPr>
              <w:instrText xml:space="preserve"> PAGEREF _Toc133414322 \h </w:instrText>
            </w:r>
            <w:r w:rsidR="00772E7C">
              <w:rPr>
                <w:noProof/>
                <w:webHidden/>
              </w:rPr>
            </w:r>
            <w:r w:rsidR="00772E7C">
              <w:rPr>
                <w:noProof/>
                <w:webHidden/>
              </w:rPr>
              <w:fldChar w:fldCharType="separate"/>
            </w:r>
            <w:r w:rsidR="00772E7C">
              <w:rPr>
                <w:noProof/>
                <w:webHidden/>
              </w:rPr>
              <w:t>11</w:t>
            </w:r>
            <w:r w:rsidR="00772E7C">
              <w:rPr>
                <w:noProof/>
                <w:webHidden/>
              </w:rPr>
              <w:fldChar w:fldCharType="end"/>
            </w:r>
          </w:hyperlink>
        </w:p>
        <w:p w14:paraId="46A49A1A" w14:textId="6342DB65" w:rsidR="00772E7C" w:rsidRDefault="00000000">
          <w:pPr>
            <w:pStyle w:val="TOC2"/>
            <w:tabs>
              <w:tab w:val="right" w:leader="dot" w:pos="8297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33414323" w:history="1">
            <w:r w:rsidR="00772E7C" w:rsidRPr="002A2FB7">
              <w:rPr>
                <w:rStyle w:val="afe"/>
                <w:rFonts w:ascii="Open Sans" w:hAnsi="Open Sans"/>
                <w:noProof/>
              </w:rPr>
              <w:t>3.5</w:t>
            </w:r>
            <w:r w:rsidR="00772E7C" w:rsidRPr="002A2FB7">
              <w:rPr>
                <w:rStyle w:val="afe"/>
                <w:noProof/>
              </w:rPr>
              <w:t xml:space="preserve"> </w:t>
            </w:r>
            <w:r w:rsidR="00772E7C" w:rsidRPr="002A2FB7">
              <w:rPr>
                <w:rStyle w:val="afe"/>
                <w:noProof/>
              </w:rPr>
              <w:t>前端交互设计</w:t>
            </w:r>
            <w:r w:rsidR="00772E7C">
              <w:rPr>
                <w:noProof/>
                <w:webHidden/>
              </w:rPr>
              <w:tab/>
            </w:r>
            <w:r w:rsidR="00772E7C">
              <w:rPr>
                <w:noProof/>
                <w:webHidden/>
              </w:rPr>
              <w:fldChar w:fldCharType="begin"/>
            </w:r>
            <w:r w:rsidR="00772E7C">
              <w:rPr>
                <w:noProof/>
                <w:webHidden/>
              </w:rPr>
              <w:instrText xml:space="preserve"> PAGEREF _Toc133414323 \h </w:instrText>
            </w:r>
            <w:r w:rsidR="00772E7C">
              <w:rPr>
                <w:noProof/>
                <w:webHidden/>
              </w:rPr>
            </w:r>
            <w:r w:rsidR="00772E7C">
              <w:rPr>
                <w:noProof/>
                <w:webHidden/>
              </w:rPr>
              <w:fldChar w:fldCharType="separate"/>
            </w:r>
            <w:r w:rsidR="00772E7C">
              <w:rPr>
                <w:noProof/>
                <w:webHidden/>
              </w:rPr>
              <w:t>11</w:t>
            </w:r>
            <w:r w:rsidR="00772E7C">
              <w:rPr>
                <w:noProof/>
                <w:webHidden/>
              </w:rPr>
              <w:fldChar w:fldCharType="end"/>
            </w:r>
          </w:hyperlink>
        </w:p>
        <w:p w14:paraId="33B8B375" w14:textId="26EE1C2C" w:rsidR="00772E7C" w:rsidRDefault="00000000">
          <w:pPr>
            <w:pStyle w:val="TOC3"/>
            <w:tabs>
              <w:tab w:val="right" w:leader="dot" w:pos="8297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33414324" w:history="1">
            <w:r w:rsidR="00772E7C" w:rsidRPr="002A2FB7">
              <w:rPr>
                <w:rStyle w:val="afe"/>
                <w:noProof/>
                <w:lang w:bidi="ar"/>
              </w:rPr>
              <w:t xml:space="preserve">3.5.1 </w:t>
            </w:r>
            <w:r w:rsidR="00772E7C" w:rsidRPr="002A2FB7">
              <w:rPr>
                <w:rStyle w:val="afe"/>
                <w:noProof/>
                <w:lang w:bidi="ar"/>
              </w:rPr>
              <w:t>功能描述</w:t>
            </w:r>
            <w:r w:rsidR="00772E7C">
              <w:rPr>
                <w:noProof/>
                <w:webHidden/>
              </w:rPr>
              <w:tab/>
            </w:r>
            <w:r w:rsidR="00772E7C">
              <w:rPr>
                <w:noProof/>
                <w:webHidden/>
              </w:rPr>
              <w:fldChar w:fldCharType="begin"/>
            </w:r>
            <w:r w:rsidR="00772E7C">
              <w:rPr>
                <w:noProof/>
                <w:webHidden/>
              </w:rPr>
              <w:instrText xml:space="preserve"> PAGEREF _Toc133414324 \h </w:instrText>
            </w:r>
            <w:r w:rsidR="00772E7C">
              <w:rPr>
                <w:noProof/>
                <w:webHidden/>
              </w:rPr>
            </w:r>
            <w:r w:rsidR="00772E7C">
              <w:rPr>
                <w:noProof/>
                <w:webHidden/>
              </w:rPr>
              <w:fldChar w:fldCharType="separate"/>
            </w:r>
            <w:r w:rsidR="00772E7C">
              <w:rPr>
                <w:noProof/>
                <w:webHidden/>
              </w:rPr>
              <w:t>11</w:t>
            </w:r>
            <w:r w:rsidR="00772E7C">
              <w:rPr>
                <w:noProof/>
                <w:webHidden/>
              </w:rPr>
              <w:fldChar w:fldCharType="end"/>
            </w:r>
          </w:hyperlink>
        </w:p>
        <w:p w14:paraId="4FC96B71" w14:textId="073C00FB" w:rsidR="00772E7C" w:rsidRDefault="00000000">
          <w:pPr>
            <w:pStyle w:val="TOC3"/>
            <w:tabs>
              <w:tab w:val="right" w:leader="dot" w:pos="8297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33414325" w:history="1">
            <w:r w:rsidR="00772E7C" w:rsidRPr="002A2FB7">
              <w:rPr>
                <w:rStyle w:val="afe"/>
                <w:noProof/>
                <w:lang w:bidi="ar"/>
              </w:rPr>
              <w:t xml:space="preserve">3.5.2 </w:t>
            </w:r>
            <w:r w:rsidR="00772E7C" w:rsidRPr="002A2FB7">
              <w:rPr>
                <w:rStyle w:val="afe"/>
                <w:noProof/>
                <w:lang w:bidi="ar"/>
              </w:rPr>
              <w:t>交互流程</w:t>
            </w:r>
            <w:r w:rsidR="00772E7C">
              <w:rPr>
                <w:noProof/>
                <w:webHidden/>
              </w:rPr>
              <w:tab/>
            </w:r>
            <w:r w:rsidR="00772E7C">
              <w:rPr>
                <w:noProof/>
                <w:webHidden/>
              </w:rPr>
              <w:fldChar w:fldCharType="begin"/>
            </w:r>
            <w:r w:rsidR="00772E7C">
              <w:rPr>
                <w:noProof/>
                <w:webHidden/>
              </w:rPr>
              <w:instrText xml:space="preserve"> PAGEREF _Toc133414325 \h </w:instrText>
            </w:r>
            <w:r w:rsidR="00772E7C">
              <w:rPr>
                <w:noProof/>
                <w:webHidden/>
              </w:rPr>
            </w:r>
            <w:r w:rsidR="00772E7C">
              <w:rPr>
                <w:noProof/>
                <w:webHidden/>
              </w:rPr>
              <w:fldChar w:fldCharType="separate"/>
            </w:r>
            <w:r w:rsidR="00772E7C">
              <w:rPr>
                <w:noProof/>
                <w:webHidden/>
              </w:rPr>
              <w:t>12</w:t>
            </w:r>
            <w:r w:rsidR="00772E7C">
              <w:rPr>
                <w:noProof/>
                <w:webHidden/>
              </w:rPr>
              <w:fldChar w:fldCharType="end"/>
            </w:r>
          </w:hyperlink>
        </w:p>
        <w:p w14:paraId="7D2BA304" w14:textId="2D683DCB" w:rsidR="00772E7C" w:rsidRDefault="00000000">
          <w:pPr>
            <w:pStyle w:val="TOC3"/>
            <w:tabs>
              <w:tab w:val="right" w:leader="dot" w:pos="8297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33414326" w:history="1">
            <w:r w:rsidR="00772E7C" w:rsidRPr="002A2FB7">
              <w:rPr>
                <w:rStyle w:val="afe"/>
                <w:noProof/>
                <w:lang w:bidi="ar"/>
              </w:rPr>
              <w:t xml:space="preserve">3.5.3 </w:t>
            </w:r>
            <w:r w:rsidR="00772E7C" w:rsidRPr="002A2FB7">
              <w:rPr>
                <w:rStyle w:val="afe"/>
                <w:noProof/>
                <w:lang w:bidi="ar"/>
              </w:rPr>
              <w:t>界面设计</w:t>
            </w:r>
            <w:r w:rsidR="00772E7C">
              <w:rPr>
                <w:noProof/>
                <w:webHidden/>
              </w:rPr>
              <w:tab/>
            </w:r>
            <w:r w:rsidR="00772E7C">
              <w:rPr>
                <w:noProof/>
                <w:webHidden/>
              </w:rPr>
              <w:fldChar w:fldCharType="begin"/>
            </w:r>
            <w:r w:rsidR="00772E7C">
              <w:rPr>
                <w:noProof/>
                <w:webHidden/>
              </w:rPr>
              <w:instrText xml:space="preserve"> PAGEREF _Toc133414326 \h </w:instrText>
            </w:r>
            <w:r w:rsidR="00772E7C">
              <w:rPr>
                <w:noProof/>
                <w:webHidden/>
              </w:rPr>
            </w:r>
            <w:r w:rsidR="00772E7C">
              <w:rPr>
                <w:noProof/>
                <w:webHidden/>
              </w:rPr>
              <w:fldChar w:fldCharType="separate"/>
            </w:r>
            <w:r w:rsidR="00772E7C">
              <w:rPr>
                <w:noProof/>
                <w:webHidden/>
              </w:rPr>
              <w:t>12</w:t>
            </w:r>
            <w:r w:rsidR="00772E7C">
              <w:rPr>
                <w:noProof/>
                <w:webHidden/>
              </w:rPr>
              <w:fldChar w:fldCharType="end"/>
            </w:r>
          </w:hyperlink>
        </w:p>
        <w:p w14:paraId="0E19CFE9" w14:textId="5912CF93" w:rsidR="00772E7C" w:rsidRDefault="00000000">
          <w:pPr>
            <w:pStyle w:val="TOC3"/>
            <w:tabs>
              <w:tab w:val="right" w:leader="dot" w:pos="8297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33414327" w:history="1">
            <w:r w:rsidR="00772E7C" w:rsidRPr="002A2FB7">
              <w:rPr>
                <w:rStyle w:val="afe"/>
                <w:noProof/>
              </w:rPr>
              <w:t xml:space="preserve">3.5.4 </w:t>
            </w:r>
            <w:r w:rsidR="00772E7C" w:rsidRPr="002A2FB7">
              <w:rPr>
                <w:rStyle w:val="afe"/>
                <w:noProof/>
              </w:rPr>
              <w:t>相关原理</w:t>
            </w:r>
            <w:r w:rsidR="00772E7C">
              <w:rPr>
                <w:noProof/>
                <w:webHidden/>
              </w:rPr>
              <w:tab/>
            </w:r>
            <w:r w:rsidR="00772E7C">
              <w:rPr>
                <w:noProof/>
                <w:webHidden/>
              </w:rPr>
              <w:fldChar w:fldCharType="begin"/>
            </w:r>
            <w:r w:rsidR="00772E7C">
              <w:rPr>
                <w:noProof/>
                <w:webHidden/>
              </w:rPr>
              <w:instrText xml:space="preserve"> PAGEREF _Toc133414327 \h </w:instrText>
            </w:r>
            <w:r w:rsidR="00772E7C">
              <w:rPr>
                <w:noProof/>
                <w:webHidden/>
              </w:rPr>
            </w:r>
            <w:r w:rsidR="00772E7C">
              <w:rPr>
                <w:noProof/>
                <w:webHidden/>
              </w:rPr>
              <w:fldChar w:fldCharType="separate"/>
            </w:r>
            <w:r w:rsidR="00772E7C">
              <w:rPr>
                <w:noProof/>
                <w:webHidden/>
              </w:rPr>
              <w:t>15</w:t>
            </w:r>
            <w:r w:rsidR="00772E7C">
              <w:rPr>
                <w:noProof/>
                <w:webHidden/>
              </w:rPr>
              <w:fldChar w:fldCharType="end"/>
            </w:r>
          </w:hyperlink>
        </w:p>
        <w:p w14:paraId="0F49D013" w14:textId="07965F81" w:rsidR="00772E7C" w:rsidRDefault="00000000">
          <w:pPr>
            <w:pStyle w:val="TOC2"/>
            <w:tabs>
              <w:tab w:val="right" w:leader="dot" w:pos="8297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33414328" w:history="1">
            <w:r w:rsidR="00772E7C" w:rsidRPr="002A2FB7">
              <w:rPr>
                <w:rStyle w:val="afe"/>
                <w:rFonts w:ascii="Open Sans" w:hAnsi="Open Sans"/>
                <w:noProof/>
              </w:rPr>
              <w:t>3.6</w:t>
            </w:r>
            <w:r w:rsidR="00772E7C" w:rsidRPr="002A2FB7">
              <w:rPr>
                <w:rStyle w:val="afe"/>
                <w:noProof/>
              </w:rPr>
              <w:t xml:space="preserve"> </w:t>
            </w:r>
            <w:r w:rsidR="00772E7C" w:rsidRPr="002A2FB7">
              <w:rPr>
                <w:rStyle w:val="afe"/>
                <w:noProof/>
              </w:rPr>
              <w:t>后端接口设计</w:t>
            </w:r>
            <w:r w:rsidR="00772E7C">
              <w:rPr>
                <w:noProof/>
                <w:webHidden/>
              </w:rPr>
              <w:tab/>
            </w:r>
            <w:r w:rsidR="00772E7C">
              <w:rPr>
                <w:noProof/>
                <w:webHidden/>
              </w:rPr>
              <w:fldChar w:fldCharType="begin"/>
            </w:r>
            <w:r w:rsidR="00772E7C">
              <w:rPr>
                <w:noProof/>
                <w:webHidden/>
              </w:rPr>
              <w:instrText xml:space="preserve"> PAGEREF _Toc133414328 \h </w:instrText>
            </w:r>
            <w:r w:rsidR="00772E7C">
              <w:rPr>
                <w:noProof/>
                <w:webHidden/>
              </w:rPr>
            </w:r>
            <w:r w:rsidR="00772E7C">
              <w:rPr>
                <w:noProof/>
                <w:webHidden/>
              </w:rPr>
              <w:fldChar w:fldCharType="separate"/>
            </w:r>
            <w:r w:rsidR="00772E7C">
              <w:rPr>
                <w:noProof/>
                <w:webHidden/>
              </w:rPr>
              <w:t>16</w:t>
            </w:r>
            <w:r w:rsidR="00772E7C">
              <w:rPr>
                <w:noProof/>
                <w:webHidden/>
              </w:rPr>
              <w:fldChar w:fldCharType="end"/>
            </w:r>
          </w:hyperlink>
        </w:p>
        <w:p w14:paraId="1DC025BF" w14:textId="11617D24" w:rsidR="00772E7C" w:rsidRDefault="00000000">
          <w:pPr>
            <w:pStyle w:val="TOC3"/>
            <w:tabs>
              <w:tab w:val="right" w:leader="dot" w:pos="8297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33414329" w:history="1">
            <w:r w:rsidR="00772E7C" w:rsidRPr="002A2FB7">
              <w:rPr>
                <w:rStyle w:val="afe"/>
                <w:noProof/>
              </w:rPr>
              <w:t xml:space="preserve">3.6.1 </w:t>
            </w:r>
            <w:r w:rsidR="00772E7C" w:rsidRPr="002A2FB7">
              <w:rPr>
                <w:rStyle w:val="afe"/>
                <w:noProof/>
              </w:rPr>
              <w:t>交互类事件接口</w:t>
            </w:r>
            <w:r w:rsidR="00772E7C">
              <w:rPr>
                <w:noProof/>
                <w:webHidden/>
              </w:rPr>
              <w:tab/>
            </w:r>
            <w:r w:rsidR="00772E7C">
              <w:rPr>
                <w:noProof/>
                <w:webHidden/>
              </w:rPr>
              <w:fldChar w:fldCharType="begin"/>
            </w:r>
            <w:r w:rsidR="00772E7C">
              <w:rPr>
                <w:noProof/>
                <w:webHidden/>
              </w:rPr>
              <w:instrText xml:space="preserve"> PAGEREF _Toc133414329 \h </w:instrText>
            </w:r>
            <w:r w:rsidR="00772E7C">
              <w:rPr>
                <w:noProof/>
                <w:webHidden/>
              </w:rPr>
            </w:r>
            <w:r w:rsidR="00772E7C">
              <w:rPr>
                <w:noProof/>
                <w:webHidden/>
              </w:rPr>
              <w:fldChar w:fldCharType="separate"/>
            </w:r>
            <w:r w:rsidR="00772E7C">
              <w:rPr>
                <w:noProof/>
                <w:webHidden/>
              </w:rPr>
              <w:t>16</w:t>
            </w:r>
            <w:r w:rsidR="00772E7C">
              <w:rPr>
                <w:noProof/>
                <w:webHidden/>
              </w:rPr>
              <w:fldChar w:fldCharType="end"/>
            </w:r>
          </w:hyperlink>
        </w:p>
        <w:p w14:paraId="6F74D6BE" w14:textId="7EEC8415" w:rsidR="00772E7C" w:rsidRDefault="00000000">
          <w:pPr>
            <w:pStyle w:val="TOC3"/>
            <w:tabs>
              <w:tab w:val="right" w:leader="dot" w:pos="8297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33414330" w:history="1">
            <w:r w:rsidR="00772E7C" w:rsidRPr="002A2FB7">
              <w:rPr>
                <w:rStyle w:val="afe"/>
                <w:noProof/>
              </w:rPr>
              <w:t xml:space="preserve">3.6.2 </w:t>
            </w:r>
            <w:r w:rsidR="00772E7C" w:rsidRPr="002A2FB7">
              <w:rPr>
                <w:rStyle w:val="afe"/>
                <w:noProof/>
              </w:rPr>
              <w:t>修改属性接口</w:t>
            </w:r>
            <w:r w:rsidR="00772E7C">
              <w:rPr>
                <w:noProof/>
                <w:webHidden/>
              </w:rPr>
              <w:tab/>
            </w:r>
            <w:r w:rsidR="00772E7C">
              <w:rPr>
                <w:noProof/>
                <w:webHidden/>
              </w:rPr>
              <w:fldChar w:fldCharType="begin"/>
            </w:r>
            <w:r w:rsidR="00772E7C">
              <w:rPr>
                <w:noProof/>
                <w:webHidden/>
              </w:rPr>
              <w:instrText xml:space="preserve"> PAGEREF _Toc133414330 \h </w:instrText>
            </w:r>
            <w:r w:rsidR="00772E7C">
              <w:rPr>
                <w:noProof/>
                <w:webHidden/>
              </w:rPr>
            </w:r>
            <w:r w:rsidR="00772E7C">
              <w:rPr>
                <w:noProof/>
                <w:webHidden/>
              </w:rPr>
              <w:fldChar w:fldCharType="separate"/>
            </w:r>
            <w:r w:rsidR="00772E7C">
              <w:rPr>
                <w:noProof/>
                <w:webHidden/>
              </w:rPr>
              <w:t>16</w:t>
            </w:r>
            <w:r w:rsidR="00772E7C">
              <w:rPr>
                <w:noProof/>
                <w:webHidden/>
              </w:rPr>
              <w:fldChar w:fldCharType="end"/>
            </w:r>
          </w:hyperlink>
        </w:p>
        <w:p w14:paraId="705F265D" w14:textId="4E2F5CD3" w:rsidR="00772E7C" w:rsidRDefault="00000000">
          <w:pPr>
            <w:pStyle w:val="TOC3"/>
            <w:tabs>
              <w:tab w:val="right" w:leader="dot" w:pos="8297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33414331" w:history="1">
            <w:r w:rsidR="00772E7C" w:rsidRPr="002A2FB7">
              <w:rPr>
                <w:rStyle w:val="afe"/>
                <w:noProof/>
              </w:rPr>
              <w:t xml:space="preserve">3.6.3 </w:t>
            </w:r>
            <w:r w:rsidR="00772E7C" w:rsidRPr="002A2FB7">
              <w:rPr>
                <w:rStyle w:val="afe"/>
                <w:noProof/>
              </w:rPr>
              <w:t>鼠标交互事件接口协议</w:t>
            </w:r>
            <w:r w:rsidR="00772E7C">
              <w:rPr>
                <w:noProof/>
                <w:webHidden/>
              </w:rPr>
              <w:tab/>
            </w:r>
            <w:r w:rsidR="00772E7C">
              <w:rPr>
                <w:noProof/>
                <w:webHidden/>
              </w:rPr>
              <w:fldChar w:fldCharType="begin"/>
            </w:r>
            <w:r w:rsidR="00772E7C">
              <w:rPr>
                <w:noProof/>
                <w:webHidden/>
              </w:rPr>
              <w:instrText xml:space="preserve"> PAGEREF _Toc133414331 \h </w:instrText>
            </w:r>
            <w:r w:rsidR="00772E7C">
              <w:rPr>
                <w:noProof/>
                <w:webHidden/>
              </w:rPr>
            </w:r>
            <w:r w:rsidR="00772E7C">
              <w:rPr>
                <w:noProof/>
                <w:webHidden/>
              </w:rPr>
              <w:fldChar w:fldCharType="separate"/>
            </w:r>
            <w:r w:rsidR="00772E7C">
              <w:rPr>
                <w:noProof/>
                <w:webHidden/>
              </w:rPr>
              <w:t>17</w:t>
            </w:r>
            <w:r w:rsidR="00772E7C">
              <w:rPr>
                <w:noProof/>
                <w:webHidden/>
              </w:rPr>
              <w:fldChar w:fldCharType="end"/>
            </w:r>
          </w:hyperlink>
        </w:p>
        <w:p w14:paraId="0D4FBAFE" w14:textId="46BA1A50" w:rsidR="00772E7C" w:rsidRDefault="00000000">
          <w:pPr>
            <w:pStyle w:val="TOC3"/>
            <w:tabs>
              <w:tab w:val="right" w:leader="dot" w:pos="8297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33414332" w:history="1">
            <w:r w:rsidR="00772E7C" w:rsidRPr="002A2FB7">
              <w:rPr>
                <w:rStyle w:val="afe"/>
                <w:noProof/>
              </w:rPr>
              <w:t xml:space="preserve">3.6.4 </w:t>
            </w:r>
            <w:r w:rsidR="00772E7C" w:rsidRPr="002A2FB7">
              <w:rPr>
                <w:rStyle w:val="afe"/>
                <w:noProof/>
              </w:rPr>
              <w:t>更新工具栏状态接口协议</w:t>
            </w:r>
            <w:r w:rsidR="00772E7C">
              <w:rPr>
                <w:noProof/>
                <w:webHidden/>
              </w:rPr>
              <w:tab/>
            </w:r>
            <w:r w:rsidR="00772E7C">
              <w:rPr>
                <w:noProof/>
                <w:webHidden/>
              </w:rPr>
              <w:fldChar w:fldCharType="begin"/>
            </w:r>
            <w:r w:rsidR="00772E7C">
              <w:rPr>
                <w:noProof/>
                <w:webHidden/>
              </w:rPr>
              <w:instrText xml:space="preserve"> PAGEREF _Toc133414332 \h </w:instrText>
            </w:r>
            <w:r w:rsidR="00772E7C">
              <w:rPr>
                <w:noProof/>
                <w:webHidden/>
              </w:rPr>
            </w:r>
            <w:r w:rsidR="00772E7C">
              <w:rPr>
                <w:noProof/>
                <w:webHidden/>
              </w:rPr>
              <w:fldChar w:fldCharType="separate"/>
            </w:r>
            <w:r w:rsidR="00772E7C">
              <w:rPr>
                <w:noProof/>
                <w:webHidden/>
              </w:rPr>
              <w:t>18</w:t>
            </w:r>
            <w:r w:rsidR="00772E7C">
              <w:rPr>
                <w:noProof/>
                <w:webHidden/>
              </w:rPr>
              <w:fldChar w:fldCharType="end"/>
            </w:r>
          </w:hyperlink>
        </w:p>
        <w:p w14:paraId="46C569D4" w14:textId="6E134AC8" w:rsidR="00772E7C" w:rsidRDefault="00000000">
          <w:pPr>
            <w:pStyle w:val="TOC3"/>
            <w:tabs>
              <w:tab w:val="right" w:leader="dot" w:pos="8297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33414333" w:history="1">
            <w:r w:rsidR="00772E7C" w:rsidRPr="002A2FB7">
              <w:rPr>
                <w:rStyle w:val="afe"/>
                <w:noProof/>
              </w:rPr>
              <w:t xml:space="preserve">3.6.5 </w:t>
            </w:r>
            <w:r w:rsidR="00772E7C" w:rsidRPr="002A2FB7">
              <w:rPr>
                <w:rStyle w:val="afe"/>
                <w:noProof/>
              </w:rPr>
              <w:t>更新右键菜单接口协议</w:t>
            </w:r>
            <w:r w:rsidR="00772E7C">
              <w:rPr>
                <w:noProof/>
                <w:webHidden/>
              </w:rPr>
              <w:tab/>
            </w:r>
            <w:r w:rsidR="00772E7C">
              <w:rPr>
                <w:noProof/>
                <w:webHidden/>
              </w:rPr>
              <w:fldChar w:fldCharType="begin"/>
            </w:r>
            <w:r w:rsidR="00772E7C">
              <w:rPr>
                <w:noProof/>
                <w:webHidden/>
              </w:rPr>
              <w:instrText xml:space="preserve"> PAGEREF _Toc133414333 \h </w:instrText>
            </w:r>
            <w:r w:rsidR="00772E7C">
              <w:rPr>
                <w:noProof/>
                <w:webHidden/>
              </w:rPr>
            </w:r>
            <w:r w:rsidR="00772E7C">
              <w:rPr>
                <w:noProof/>
                <w:webHidden/>
              </w:rPr>
              <w:fldChar w:fldCharType="separate"/>
            </w:r>
            <w:r w:rsidR="00772E7C">
              <w:rPr>
                <w:noProof/>
                <w:webHidden/>
              </w:rPr>
              <w:t>18</w:t>
            </w:r>
            <w:r w:rsidR="00772E7C">
              <w:rPr>
                <w:noProof/>
                <w:webHidden/>
              </w:rPr>
              <w:fldChar w:fldCharType="end"/>
            </w:r>
          </w:hyperlink>
        </w:p>
        <w:p w14:paraId="1E79D5C4" w14:textId="4A52E77B" w:rsidR="00772E7C" w:rsidRDefault="00000000">
          <w:pPr>
            <w:pStyle w:val="TOC3"/>
            <w:tabs>
              <w:tab w:val="right" w:leader="dot" w:pos="8297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33414334" w:history="1">
            <w:r w:rsidR="00772E7C" w:rsidRPr="002A2FB7">
              <w:rPr>
                <w:rStyle w:val="afe"/>
                <w:noProof/>
              </w:rPr>
              <w:t xml:space="preserve">3.6.6 </w:t>
            </w:r>
            <w:r w:rsidR="00772E7C" w:rsidRPr="002A2FB7">
              <w:rPr>
                <w:rStyle w:val="afe"/>
                <w:noProof/>
              </w:rPr>
              <w:t>更新属性检查器接口协议</w:t>
            </w:r>
            <w:r w:rsidR="00772E7C">
              <w:rPr>
                <w:noProof/>
                <w:webHidden/>
              </w:rPr>
              <w:tab/>
            </w:r>
            <w:r w:rsidR="00772E7C">
              <w:rPr>
                <w:noProof/>
                <w:webHidden/>
              </w:rPr>
              <w:fldChar w:fldCharType="begin"/>
            </w:r>
            <w:r w:rsidR="00772E7C">
              <w:rPr>
                <w:noProof/>
                <w:webHidden/>
              </w:rPr>
              <w:instrText xml:space="preserve"> PAGEREF _Toc133414334 \h </w:instrText>
            </w:r>
            <w:r w:rsidR="00772E7C">
              <w:rPr>
                <w:noProof/>
                <w:webHidden/>
              </w:rPr>
            </w:r>
            <w:r w:rsidR="00772E7C">
              <w:rPr>
                <w:noProof/>
                <w:webHidden/>
              </w:rPr>
              <w:fldChar w:fldCharType="separate"/>
            </w:r>
            <w:r w:rsidR="00772E7C">
              <w:rPr>
                <w:noProof/>
                <w:webHidden/>
              </w:rPr>
              <w:t>18</w:t>
            </w:r>
            <w:r w:rsidR="00772E7C">
              <w:rPr>
                <w:noProof/>
                <w:webHidden/>
              </w:rPr>
              <w:fldChar w:fldCharType="end"/>
            </w:r>
          </w:hyperlink>
        </w:p>
        <w:p w14:paraId="430A7B52" w14:textId="67B8F991" w:rsidR="00772E7C" w:rsidRDefault="00000000">
          <w:pPr>
            <w:pStyle w:val="TOC3"/>
            <w:tabs>
              <w:tab w:val="right" w:leader="dot" w:pos="8297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33414335" w:history="1">
            <w:r w:rsidR="00772E7C" w:rsidRPr="002A2FB7">
              <w:rPr>
                <w:rStyle w:val="afe"/>
                <w:noProof/>
              </w:rPr>
              <w:t xml:space="preserve">3.6.7 </w:t>
            </w:r>
            <w:r w:rsidR="00772E7C" w:rsidRPr="002A2FB7">
              <w:rPr>
                <w:rStyle w:val="afe"/>
                <w:noProof/>
              </w:rPr>
              <w:t>设置属性接口协议</w:t>
            </w:r>
            <w:r w:rsidR="00772E7C">
              <w:rPr>
                <w:noProof/>
                <w:webHidden/>
              </w:rPr>
              <w:tab/>
            </w:r>
            <w:r w:rsidR="00772E7C">
              <w:rPr>
                <w:noProof/>
                <w:webHidden/>
              </w:rPr>
              <w:fldChar w:fldCharType="begin"/>
            </w:r>
            <w:r w:rsidR="00772E7C">
              <w:rPr>
                <w:noProof/>
                <w:webHidden/>
              </w:rPr>
              <w:instrText xml:space="preserve"> PAGEREF _Toc133414335 \h </w:instrText>
            </w:r>
            <w:r w:rsidR="00772E7C">
              <w:rPr>
                <w:noProof/>
                <w:webHidden/>
              </w:rPr>
            </w:r>
            <w:r w:rsidR="00772E7C">
              <w:rPr>
                <w:noProof/>
                <w:webHidden/>
              </w:rPr>
              <w:fldChar w:fldCharType="separate"/>
            </w:r>
            <w:r w:rsidR="00772E7C">
              <w:rPr>
                <w:noProof/>
                <w:webHidden/>
              </w:rPr>
              <w:t>19</w:t>
            </w:r>
            <w:r w:rsidR="00772E7C">
              <w:rPr>
                <w:noProof/>
                <w:webHidden/>
              </w:rPr>
              <w:fldChar w:fldCharType="end"/>
            </w:r>
          </w:hyperlink>
        </w:p>
        <w:p w14:paraId="0429DEB2" w14:textId="4F82D131" w:rsidR="00772E7C" w:rsidRDefault="00000000">
          <w:pPr>
            <w:pStyle w:val="TOC1"/>
            <w:tabs>
              <w:tab w:val="right" w:leader="dot" w:pos="829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1"/>
              <w14:ligatures w14:val="standardContextual"/>
            </w:rPr>
          </w:pPr>
          <w:hyperlink w:anchor="_Toc133414336" w:history="1">
            <w:r w:rsidR="00772E7C" w:rsidRPr="002A2FB7">
              <w:rPr>
                <w:rStyle w:val="afe"/>
                <w:rFonts w:ascii="Open Sans" w:hAnsi="Open Sans"/>
                <w:noProof/>
              </w:rPr>
              <w:t>4.</w:t>
            </w:r>
            <w:r w:rsidR="00772E7C" w:rsidRPr="002A2FB7">
              <w:rPr>
                <w:rStyle w:val="afe"/>
                <w:noProof/>
              </w:rPr>
              <w:t xml:space="preserve"> </w:t>
            </w:r>
            <w:r w:rsidR="00772E7C" w:rsidRPr="002A2FB7">
              <w:rPr>
                <w:rStyle w:val="afe"/>
                <w:noProof/>
              </w:rPr>
              <w:t>最终交付形态</w:t>
            </w:r>
            <w:r w:rsidR="00772E7C">
              <w:rPr>
                <w:noProof/>
                <w:webHidden/>
              </w:rPr>
              <w:tab/>
            </w:r>
            <w:r w:rsidR="00772E7C">
              <w:rPr>
                <w:noProof/>
                <w:webHidden/>
              </w:rPr>
              <w:fldChar w:fldCharType="begin"/>
            </w:r>
            <w:r w:rsidR="00772E7C">
              <w:rPr>
                <w:noProof/>
                <w:webHidden/>
              </w:rPr>
              <w:instrText xml:space="preserve"> PAGEREF _Toc133414336 \h </w:instrText>
            </w:r>
            <w:r w:rsidR="00772E7C">
              <w:rPr>
                <w:noProof/>
                <w:webHidden/>
              </w:rPr>
            </w:r>
            <w:r w:rsidR="00772E7C">
              <w:rPr>
                <w:noProof/>
                <w:webHidden/>
              </w:rPr>
              <w:fldChar w:fldCharType="separate"/>
            </w:r>
            <w:r w:rsidR="00772E7C">
              <w:rPr>
                <w:noProof/>
                <w:webHidden/>
              </w:rPr>
              <w:t>20</w:t>
            </w:r>
            <w:r w:rsidR="00772E7C">
              <w:rPr>
                <w:noProof/>
                <w:webHidden/>
              </w:rPr>
              <w:fldChar w:fldCharType="end"/>
            </w:r>
          </w:hyperlink>
        </w:p>
        <w:p w14:paraId="55510756" w14:textId="0F22B446" w:rsidR="00772E7C" w:rsidRDefault="00000000">
          <w:pPr>
            <w:pStyle w:val="TOC1"/>
            <w:tabs>
              <w:tab w:val="right" w:leader="dot" w:pos="829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1"/>
              <w14:ligatures w14:val="standardContextual"/>
            </w:rPr>
          </w:pPr>
          <w:hyperlink w:anchor="_Toc133414337" w:history="1">
            <w:r w:rsidR="00772E7C" w:rsidRPr="002A2FB7">
              <w:rPr>
                <w:rStyle w:val="afe"/>
                <w:rFonts w:ascii="Open Sans" w:hAnsi="Open Sans"/>
                <w:noProof/>
              </w:rPr>
              <w:t>5.</w:t>
            </w:r>
            <w:r w:rsidR="00772E7C" w:rsidRPr="002A2FB7">
              <w:rPr>
                <w:rStyle w:val="afe"/>
                <w:noProof/>
              </w:rPr>
              <w:t xml:space="preserve"> </w:t>
            </w:r>
            <w:r w:rsidR="00772E7C" w:rsidRPr="002A2FB7">
              <w:rPr>
                <w:rStyle w:val="afe"/>
                <w:noProof/>
              </w:rPr>
              <w:t>风险点及拟解决方案</w:t>
            </w:r>
            <w:r w:rsidR="00772E7C">
              <w:rPr>
                <w:noProof/>
                <w:webHidden/>
              </w:rPr>
              <w:tab/>
            </w:r>
            <w:r w:rsidR="00772E7C">
              <w:rPr>
                <w:noProof/>
                <w:webHidden/>
              </w:rPr>
              <w:fldChar w:fldCharType="begin"/>
            </w:r>
            <w:r w:rsidR="00772E7C">
              <w:rPr>
                <w:noProof/>
                <w:webHidden/>
              </w:rPr>
              <w:instrText xml:space="preserve"> PAGEREF _Toc133414337 \h </w:instrText>
            </w:r>
            <w:r w:rsidR="00772E7C">
              <w:rPr>
                <w:noProof/>
                <w:webHidden/>
              </w:rPr>
            </w:r>
            <w:r w:rsidR="00772E7C">
              <w:rPr>
                <w:noProof/>
                <w:webHidden/>
              </w:rPr>
              <w:fldChar w:fldCharType="separate"/>
            </w:r>
            <w:r w:rsidR="00772E7C">
              <w:rPr>
                <w:noProof/>
                <w:webHidden/>
              </w:rPr>
              <w:t>20</w:t>
            </w:r>
            <w:r w:rsidR="00772E7C">
              <w:rPr>
                <w:noProof/>
                <w:webHidden/>
              </w:rPr>
              <w:fldChar w:fldCharType="end"/>
            </w:r>
          </w:hyperlink>
        </w:p>
        <w:p w14:paraId="209362AF" w14:textId="311BF11B" w:rsidR="00772E7C" w:rsidRDefault="00000000">
          <w:pPr>
            <w:pStyle w:val="TOC2"/>
            <w:tabs>
              <w:tab w:val="right" w:leader="dot" w:pos="8297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33414338" w:history="1">
            <w:r w:rsidR="00772E7C" w:rsidRPr="002A2FB7">
              <w:rPr>
                <w:rStyle w:val="afe"/>
                <w:rFonts w:ascii="Open Sans" w:hAnsi="Open Sans"/>
                <w:noProof/>
              </w:rPr>
              <w:t>5.1</w:t>
            </w:r>
            <w:r w:rsidR="00772E7C" w:rsidRPr="002A2FB7">
              <w:rPr>
                <w:rStyle w:val="afe"/>
                <w:noProof/>
              </w:rPr>
              <w:t xml:space="preserve"> Websocket</w:t>
            </w:r>
            <w:r w:rsidR="00772E7C" w:rsidRPr="002A2FB7">
              <w:rPr>
                <w:rStyle w:val="afe"/>
                <w:noProof/>
              </w:rPr>
              <w:t>服务关闭及</w:t>
            </w:r>
            <w:r w:rsidR="00772E7C" w:rsidRPr="002A2FB7">
              <w:rPr>
                <w:rStyle w:val="afe"/>
                <w:noProof/>
              </w:rPr>
              <w:t>figure</w:t>
            </w:r>
            <w:r w:rsidR="00772E7C" w:rsidRPr="002A2FB7">
              <w:rPr>
                <w:rStyle w:val="afe"/>
                <w:noProof/>
              </w:rPr>
              <w:t>实例的回收</w:t>
            </w:r>
            <w:r w:rsidR="00772E7C">
              <w:rPr>
                <w:noProof/>
                <w:webHidden/>
              </w:rPr>
              <w:tab/>
            </w:r>
            <w:r w:rsidR="00772E7C">
              <w:rPr>
                <w:noProof/>
                <w:webHidden/>
              </w:rPr>
              <w:fldChar w:fldCharType="begin"/>
            </w:r>
            <w:r w:rsidR="00772E7C">
              <w:rPr>
                <w:noProof/>
                <w:webHidden/>
              </w:rPr>
              <w:instrText xml:space="preserve"> PAGEREF _Toc133414338 \h </w:instrText>
            </w:r>
            <w:r w:rsidR="00772E7C">
              <w:rPr>
                <w:noProof/>
                <w:webHidden/>
              </w:rPr>
            </w:r>
            <w:r w:rsidR="00772E7C">
              <w:rPr>
                <w:noProof/>
                <w:webHidden/>
              </w:rPr>
              <w:fldChar w:fldCharType="separate"/>
            </w:r>
            <w:r w:rsidR="00772E7C">
              <w:rPr>
                <w:noProof/>
                <w:webHidden/>
              </w:rPr>
              <w:t>20</w:t>
            </w:r>
            <w:r w:rsidR="00772E7C">
              <w:rPr>
                <w:noProof/>
                <w:webHidden/>
              </w:rPr>
              <w:fldChar w:fldCharType="end"/>
            </w:r>
          </w:hyperlink>
        </w:p>
        <w:p w14:paraId="513D9164" w14:textId="3D59C48A" w:rsidR="00772E7C" w:rsidRDefault="00000000">
          <w:pPr>
            <w:pStyle w:val="TOC2"/>
            <w:tabs>
              <w:tab w:val="right" w:leader="dot" w:pos="8297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33414339" w:history="1">
            <w:r w:rsidR="00772E7C" w:rsidRPr="002A2FB7">
              <w:rPr>
                <w:rStyle w:val="afe"/>
                <w:rFonts w:ascii="Open Sans" w:hAnsi="Open Sans"/>
                <w:noProof/>
              </w:rPr>
              <w:t>5.2</w:t>
            </w:r>
            <w:r w:rsidR="00772E7C" w:rsidRPr="002A2FB7">
              <w:rPr>
                <w:rStyle w:val="afe"/>
                <w:noProof/>
              </w:rPr>
              <w:t xml:space="preserve"> </w:t>
            </w:r>
            <w:r w:rsidR="00772E7C" w:rsidRPr="002A2FB7">
              <w:rPr>
                <w:rStyle w:val="afe"/>
                <w:noProof/>
              </w:rPr>
              <w:t>通信稳定性</w:t>
            </w:r>
            <w:r w:rsidR="00772E7C">
              <w:rPr>
                <w:noProof/>
                <w:webHidden/>
              </w:rPr>
              <w:tab/>
            </w:r>
            <w:r w:rsidR="00772E7C">
              <w:rPr>
                <w:noProof/>
                <w:webHidden/>
              </w:rPr>
              <w:fldChar w:fldCharType="begin"/>
            </w:r>
            <w:r w:rsidR="00772E7C">
              <w:rPr>
                <w:noProof/>
                <w:webHidden/>
              </w:rPr>
              <w:instrText xml:space="preserve"> PAGEREF _Toc133414339 \h </w:instrText>
            </w:r>
            <w:r w:rsidR="00772E7C">
              <w:rPr>
                <w:noProof/>
                <w:webHidden/>
              </w:rPr>
            </w:r>
            <w:r w:rsidR="00772E7C">
              <w:rPr>
                <w:noProof/>
                <w:webHidden/>
              </w:rPr>
              <w:fldChar w:fldCharType="separate"/>
            </w:r>
            <w:r w:rsidR="00772E7C">
              <w:rPr>
                <w:noProof/>
                <w:webHidden/>
              </w:rPr>
              <w:t>20</w:t>
            </w:r>
            <w:r w:rsidR="00772E7C">
              <w:rPr>
                <w:noProof/>
                <w:webHidden/>
              </w:rPr>
              <w:fldChar w:fldCharType="end"/>
            </w:r>
          </w:hyperlink>
        </w:p>
        <w:p w14:paraId="41FF7D8C" w14:textId="4D4C9FF1" w:rsidR="00772E7C" w:rsidRDefault="00000000">
          <w:pPr>
            <w:pStyle w:val="TOC2"/>
            <w:tabs>
              <w:tab w:val="right" w:leader="dot" w:pos="8297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33414340" w:history="1">
            <w:r w:rsidR="00772E7C" w:rsidRPr="002A2FB7">
              <w:rPr>
                <w:rStyle w:val="afe"/>
                <w:rFonts w:ascii="Open Sans" w:hAnsi="Open Sans"/>
                <w:noProof/>
              </w:rPr>
              <w:t>5.3</w:t>
            </w:r>
            <w:r w:rsidR="00772E7C" w:rsidRPr="002A2FB7">
              <w:rPr>
                <w:rStyle w:val="afe"/>
                <w:noProof/>
              </w:rPr>
              <w:t xml:space="preserve"> </w:t>
            </w:r>
            <w:r w:rsidR="00772E7C" w:rsidRPr="002A2FB7">
              <w:rPr>
                <w:rStyle w:val="afe"/>
                <w:noProof/>
              </w:rPr>
              <w:t>网络延迟</w:t>
            </w:r>
            <w:r w:rsidR="00772E7C">
              <w:rPr>
                <w:noProof/>
                <w:webHidden/>
              </w:rPr>
              <w:tab/>
            </w:r>
            <w:r w:rsidR="00772E7C">
              <w:rPr>
                <w:noProof/>
                <w:webHidden/>
              </w:rPr>
              <w:fldChar w:fldCharType="begin"/>
            </w:r>
            <w:r w:rsidR="00772E7C">
              <w:rPr>
                <w:noProof/>
                <w:webHidden/>
              </w:rPr>
              <w:instrText xml:space="preserve"> PAGEREF _Toc133414340 \h </w:instrText>
            </w:r>
            <w:r w:rsidR="00772E7C">
              <w:rPr>
                <w:noProof/>
                <w:webHidden/>
              </w:rPr>
            </w:r>
            <w:r w:rsidR="00772E7C">
              <w:rPr>
                <w:noProof/>
                <w:webHidden/>
              </w:rPr>
              <w:fldChar w:fldCharType="separate"/>
            </w:r>
            <w:r w:rsidR="00772E7C">
              <w:rPr>
                <w:noProof/>
                <w:webHidden/>
              </w:rPr>
              <w:t>21</w:t>
            </w:r>
            <w:r w:rsidR="00772E7C">
              <w:rPr>
                <w:noProof/>
                <w:webHidden/>
              </w:rPr>
              <w:fldChar w:fldCharType="end"/>
            </w:r>
          </w:hyperlink>
        </w:p>
        <w:p w14:paraId="018043FF" w14:textId="221CE227" w:rsidR="00772E7C" w:rsidRDefault="00000000">
          <w:pPr>
            <w:pStyle w:val="TOC2"/>
            <w:tabs>
              <w:tab w:val="right" w:leader="dot" w:pos="8297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33414341" w:history="1">
            <w:r w:rsidR="00772E7C" w:rsidRPr="002A2FB7">
              <w:rPr>
                <w:rStyle w:val="afe"/>
                <w:rFonts w:ascii="Open Sans" w:hAnsi="Open Sans"/>
                <w:noProof/>
              </w:rPr>
              <w:t>5.4</w:t>
            </w:r>
            <w:r w:rsidR="00772E7C" w:rsidRPr="002A2FB7">
              <w:rPr>
                <w:rStyle w:val="afe"/>
                <w:noProof/>
              </w:rPr>
              <w:t xml:space="preserve"> </w:t>
            </w:r>
            <w:r w:rsidR="00772E7C" w:rsidRPr="002A2FB7">
              <w:rPr>
                <w:rStyle w:val="afe"/>
                <w:noProof/>
              </w:rPr>
              <w:t>同时支持</w:t>
            </w:r>
            <w:r w:rsidR="00772E7C" w:rsidRPr="002A2FB7">
              <w:rPr>
                <w:rStyle w:val="afe"/>
                <w:noProof/>
              </w:rPr>
              <w:t>python</w:t>
            </w:r>
            <w:r w:rsidR="00772E7C" w:rsidRPr="002A2FB7">
              <w:rPr>
                <w:rStyle w:val="afe"/>
                <w:noProof/>
              </w:rPr>
              <w:t>绘图、</w:t>
            </w:r>
            <w:r w:rsidR="00772E7C" w:rsidRPr="002A2FB7">
              <w:rPr>
                <w:rStyle w:val="afe"/>
                <w:noProof/>
              </w:rPr>
              <w:t>julia</w:t>
            </w:r>
            <w:r w:rsidR="00772E7C" w:rsidRPr="002A2FB7">
              <w:rPr>
                <w:rStyle w:val="afe"/>
                <w:noProof/>
              </w:rPr>
              <w:t>绘图、</w:t>
            </w:r>
            <w:r w:rsidR="00772E7C" w:rsidRPr="002A2FB7">
              <w:rPr>
                <w:rStyle w:val="afe"/>
                <w:noProof/>
              </w:rPr>
              <w:t>python</w:t>
            </w:r>
            <w:r w:rsidR="00772E7C" w:rsidRPr="002A2FB7">
              <w:rPr>
                <w:rStyle w:val="afe"/>
                <w:noProof/>
              </w:rPr>
              <w:t>调</w:t>
            </w:r>
            <w:r w:rsidR="00772E7C" w:rsidRPr="002A2FB7">
              <w:rPr>
                <w:rStyle w:val="afe"/>
                <w:noProof/>
              </w:rPr>
              <w:t>julia</w:t>
            </w:r>
            <w:r w:rsidR="00772E7C" w:rsidRPr="002A2FB7">
              <w:rPr>
                <w:rStyle w:val="afe"/>
                <w:noProof/>
              </w:rPr>
              <w:t>绘图</w:t>
            </w:r>
            <w:r w:rsidR="00772E7C">
              <w:rPr>
                <w:noProof/>
                <w:webHidden/>
              </w:rPr>
              <w:tab/>
            </w:r>
            <w:r w:rsidR="00772E7C">
              <w:rPr>
                <w:noProof/>
                <w:webHidden/>
              </w:rPr>
              <w:fldChar w:fldCharType="begin"/>
            </w:r>
            <w:r w:rsidR="00772E7C">
              <w:rPr>
                <w:noProof/>
                <w:webHidden/>
              </w:rPr>
              <w:instrText xml:space="preserve"> PAGEREF _Toc133414341 \h </w:instrText>
            </w:r>
            <w:r w:rsidR="00772E7C">
              <w:rPr>
                <w:noProof/>
                <w:webHidden/>
              </w:rPr>
            </w:r>
            <w:r w:rsidR="00772E7C">
              <w:rPr>
                <w:noProof/>
                <w:webHidden/>
              </w:rPr>
              <w:fldChar w:fldCharType="separate"/>
            </w:r>
            <w:r w:rsidR="00772E7C">
              <w:rPr>
                <w:noProof/>
                <w:webHidden/>
              </w:rPr>
              <w:t>21</w:t>
            </w:r>
            <w:r w:rsidR="00772E7C">
              <w:rPr>
                <w:noProof/>
                <w:webHidden/>
              </w:rPr>
              <w:fldChar w:fldCharType="end"/>
            </w:r>
          </w:hyperlink>
        </w:p>
        <w:p w14:paraId="30BD42D6" w14:textId="4414AB37" w:rsidR="00772E7C" w:rsidRDefault="00000000">
          <w:pPr>
            <w:pStyle w:val="TOC1"/>
            <w:tabs>
              <w:tab w:val="right" w:leader="dot" w:pos="829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1"/>
              <w14:ligatures w14:val="standardContextual"/>
            </w:rPr>
          </w:pPr>
          <w:hyperlink w:anchor="_Toc133414342" w:history="1">
            <w:r w:rsidR="00772E7C" w:rsidRPr="002A2FB7">
              <w:rPr>
                <w:rStyle w:val="afe"/>
                <w:rFonts w:ascii="Open Sans" w:hAnsi="Open Sans"/>
                <w:noProof/>
              </w:rPr>
              <w:t>6.</w:t>
            </w:r>
            <w:r w:rsidR="00772E7C" w:rsidRPr="002A2FB7">
              <w:rPr>
                <w:rStyle w:val="afe"/>
                <w:noProof/>
              </w:rPr>
              <w:t xml:space="preserve"> </w:t>
            </w:r>
            <w:r w:rsidR="00772E7C" w:rsidRPr="002A2FB7">
              <w:rPr>
                <w:rStyle w:val="afe"/>
                <w:noProof/>
              </w:rPr>
              <w:t>服务端渲染与客户端渲染方案对比</w:t>
            </w:r>
            <w:r w:rsidR="00772E7C">
              <w:rPr>
                <w:noProof/>
                <w:webHidden/>
              </w:rPr>
              <w:tab/>
            </w:r>
            <w:r w:rsidR="00772E7C">
              <w:rPr>
                <w:noProof/>
                <w:webHidden/>
              </w:rPr>
              <w:fldChar w:fldCharType="begin"/>
            </w:r>
            <w:r w:rsidR="00772E7C">
              <w:rPr>
                <w:noProof/>
                <w:webHidden/>
              </w:rPr>
              <w:instrText xml:space="preserve"> PAGEREF _Toc133414342 \h </w:instrText>
            </w:r>
            <w:r w:rsidR="00772E7C">
              <w:rPr>
                <w:noProof/>
                <w:webHidden/>
              </w:rPr>
            </w:r>
            <w:r w:rsidR="00772E7C">
              <w:rPr>
                <w:noProof/>
                <w:webHidden/>
              </w:rPr>
              <w:fldChar w:fldCharType="separate"/>
            </w:r>
            <w:r w:rsidR="00772E7C">
              <w:rPr>
                <w:noProof/>
                <w:webHidden/>
              </w:rPr>
              <w:t>21</w:t>
            </w:r>
            <w:r w:rsidR="00772E7C">
              <w:rPr>
                <w:noProof/>
                <w:webHidden/>
              </w:rPr>
              <w:fldChar w:fldCharType="end"/>
            </w:r>
          </w:hyperlink>
        </w:p>
        <w:p w14:paraId="75674A02" w14:textId="67B9E43B" w:rsidR="000C7499" w:rsidRDefault="00000000">
          <w:r>
            <w:fldChar w:fldCharType="end"/>
          </w:r>
        </w:p>
      </w:sdtContent>
    </w:sdt>
    <w:p w14:paraId="168F3048" w14:textId="77777777" w:rsidR="000C7499" w:rsidRDefault="00000000">
      <w:pPr>
        <w:pStyle w:val="11"/>
      </w:pPr>
      <w:r>
        <w:br w:type="page"/>
      </w:r>
      <w:bookmarkStart w:id="0" w:name="_Toc131513230"/>
      <w:bookmarkStart w:id="1" w:name="_Toc133414305"/>
      <w:r>
        <w:rPr>
          <w:rFonts w:hint="eastAsia"/>
        </w:rPr>
        <w:lastRenderedPageBreak/>
        <w:t>概述</w:t>
      </w:r>
      <w:bookmarkEnd w:id="0"/>
      <w:bookmarkEnd w:id="1"/>
    </w:p>
    <w:p w14:paraId="0E3BEFE2" w14:textId="77777777" w:rsidR="000C7499" w:rsidRDefault="00000000">
      <w:pPr>
        <w:pStyle w:val="20"/>
      </w:pPr>
      <w:bookmarkStart w:id="2" w:name="_Ref114729320"/>
      <w:bookmarkStart w:id="3" w:name="_Toc131513231"/>
      <w:bookmarkStart w:id="4" w:name="_Toc133414306"/>
      <w:r>
        <w:rPr>
          <w:rFonts w:hint="eastAsia"/>
        </w:rPr>
        <w:t>背景</w:t>
      </w:r>
      <w:bookmarkEnd w:id="2"/>
      <w:bookmarkEnd w:id="3"/>
      <w:bookmarkEnd w:id="4"/>
    </w:p>
    <w:p w14:paraId="2C6E6DA5" w14:textId="77777777" w:rsidR="000C7499" w:rsidRDefault="00000000">
      <w:pPr>
        <w:ind w:firstLine="420"/>
      </w:pPr>
      <w:proofErr w:type="spellStart"/>
      <w:r>
        <w:rPr>
          <w:rFonts w:hint="eastAsia"/>
        </w:rPr>
        <w:t>Syslab</w:t>
      </w:r>
      <w:proofErr w:type="spellEnd"/>
      <w:r>
        <w:t xml:space="preserve"> </w:t>
      </w:r>
      <w:r>
        <w:rPr>
          <w:rFonts w:hint="eastAsia"/>
        </w:rPr>
        <w:t>Online</w:t>
      </w:r>
      <w:r>
        <w:rPr>
          <w:rFonts w:hint="eastAsia"/>
        </w:rPr>
        <w:t>现阶段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绘图功能不完善，需要支持调用</w:t>
      </w:r>
      <w:r>
        <w:rPr>
          <w:rFonts w:hint="eastAsia"/>
        </w:rPr>
        <w:t>Matplotlib</w:t>
      </w:r>
      <w:r>
        <w:rPr>
          <w:rFonts w:hint="eastAsia"/>
        </w:rPr>
        <w:t>库绘图，当前</w:t>
      </w:r>
      <w:proofErr w:type="spellStart"/>
      <w:r>
        <w:rPr>
          <w:rFonts w:hint="eastAsia"/>
        </w:rPr>
        <w:t>Syslab</w:t>
      </w:r>
      <w:proofErr w:type="spellEnd"/>
      <w:r>
        <w:t xml:space="preserve"> </w:t>
      </w:r>
      <w:r>
        <w:rPr>
          <w:rFonts w:hint="eastAsia"/>
        </w:rPr>
        <w:t>Online</w:t>
      </w:r>
      <w:r>
        <w:rPr>
          <w:rFonts w:hint="eastAsia"/>
        </w:rPr>
        <w:t>中</w:t>
      </w:r>
      <w:r>
        <w:rPr>
          <w:rFonts w:hint="eastAsia"/>
        </w:rPr>
        <w:t>Python</w:t>
      </w:r>
      <w:r>
        <w:rPr>
          <w:rFonts w:hint="eastAsia"/>
        </w:rPr>
        <w:t>脚本运行在服务端，实现</w:t>
      </w:r>
      <w:r>
        <w:rPr>
          <w:rFonts w:hint="eastAsia"/>
        </w:rPr>
        <w:t>Python</w:t>
      </w:r>
      <w:r>
        <w:rPr>
          <w:rFonts w:hint="eastAsia"/>
        </w:rPr>
        <w:t>绘图显示的核心就是将服务端的绘图信息传递到前端。</w:t>
      </w:r>
    </w:p>
    <w:p w14:paraId="237123CB" w14:textId="77777777" w:rsidR="000C7499" w:rsidRDefault="00000000">
      <w:pPr>
        <w:pStyle w:val="20"/>
      </w:pPr>
      <w:bookmarkStart w:id="5" w:name="_Ref115031301"/>
      <w:bookmarkStart w:id="6" w:name="_Toc131513232"/>
      <w:bookmarkStart w:id="7" w:name="_Toc133414307"/>
      <w:r>
        <w:rPr>
          <w:rFonts w:hint="eastAsia"/>
        </w:rPr>
        <w:t>需求分析</w:t>
      </w:r>
      <w:bookmarkEnd w:id="5"/>
      <w:bookmarkEnd w:id="6"/>
      <w:bookmarkEnd w:id="7"/>
    </w:p>
    <w:p w14:paraId="4676D5D9" w14:textId="77777777" w:rsidR="000C7499" w:rsidRDefault="00000000">
      <w:pPr>
        <w:pStyle w:val="10"/>
      </w:pPr>
      <w:r>
        <w:rPr>
          <w:rFonts w:hint="eastAsia"/>
        </w:rPr>
        <w:t>功能需求</w:t>
      </w:r>
    </w:p>
    <w:p w14:paraId="57F6BB06" w14:textId="77777777" w:rsidR="000C7499" w:rsidRDefault="00000000">
      <w:pPr>
        <w:pStyle w:val="a7"/>
        <w:rPr>
          <w:rFonts w:eastAsia="宋体"/>
          <w:bCs/>
        </w:rPr>
      </w:pPr>
      <w:r>
        <w:rPr>
          <w:bCs/>
        </w:rPr>
        <w:t xml:space="preserve">表 </w:t>
      </w:r>
      <w:r>
        <w:rPr>
          <w:bCs/>
        </w:rPr>
        <w:fldChar w:fldCharType="begin"/>
      </w:r>
      <w:r>
        <w:rPr>
          <w:bCs/>
        </w:rPr>
        <w:instrText xml:space="preserve"> STYLEREF 1 \s </w:instrText>
      </w:r>
      <w:r>
        <w:rPr>
          <w:bCs/>
        </w:rPr>
        <w:fldChar w:fldCharType="separate"/>
      </w:r>
      <w:r>
        <w:rPr>
          <w:bCs/>
        </w:rPr>
        <w:t>1</w:t>
      </w:r>
      <w:r>
        <w:rPr>
          <w:bCs/>
        </w:rPr>
        <w:fldChar w:fldCharType="end"/>
      </w:r>
      <w:r>
        <w:rPr>
          <w:rFonts w:hint="eastAsia"/>
          <w:bCs/>
        </w:rPr>
        <w:t>-</w:t>
      </w:r>
      <w:r>
        <w:rPr>
          <w:bCs/>
        </w:rPr>
        <w:fldChar w:fldCharType="begin"/>
      </w:r>
      <w:r>
        <w:rPr>
          <w:bCs/>
        </w:rPr>
        <w:instrText xml:space="preserve"> SEQ 表 \* ARABIC \s 1 </w:instrText>
      </w:r>
      <w:r>
        <w:rPr>
          <w:bCs/>
        </w:rPr>
        <w:fldChar w:fldCharType="separate"/>
      </w:r>
      <w:r>
        <w:rPr>
          <w:bCs/>
        </w:rPr>
        <w:t>1</w:t>
      </w:r>
      <w:r>
        <w:rPr>
          <w:bCs/>
        </w:rPr>
        <w:fldChar w:fldCharType="end"/>
      </w:r>
      <w:r>
        <w:rPr>
          <w:rFonts w:hint="eastAsia"/>
          <w:bCs/>
        </w:rPr>
        <w:t>功能需求</w:t>
      </w:r>
    </w:p>
    <w:tbl>
      <w:tblPr>
        <w:tblStyle w:val="-"/>
        <w:tblW w:w="4998" w:type="pct"/>
        <w:tblLook w:val="04A0" w:firstRow="1" w:lastRow="0" w:firstColumn="1" w:lastColumn="0" w:noHBand="0" w:noVBand="1"/>
      </w:tblPr>
      <w:tblGrid>
        <w:gridCol w:w="456"/>
        <w:gridCol w:w="1218"/>
        <w:gridCol w:w="4894"/>
        <w:gridCol w:w="863"/>
        <w:gridCol w:w="863"/>
      </w:tblGrid>
      <w:tr w:rsidR="000C7499" w14:paraId="13FCF678" w14:textId="77777777" w:rsidTr="000C74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2" w:type="pct"/>
          </w:tcPr>
          <w:p w14:paraId="2F71C32D" w14:textId="77777777" w:rsidR="000C7499" w:rsidRDefault="000C7499">
            <w:pPr>
              <w:rPr>
                <w:b w:val="0"/>
              </w:rPr>
            </w:pPr>
          </w:p>
        </w:tc>
        <w:tc>
          <w:tcPr>
            <w:tcW w:w="743" w:type="pct"/>
          </w:tcPr>
          <w:p w14:paraId="3A5961B3" w14:textId="77777777" w:rsidR="000C7499" w:rsidRDefault="00000000">
            <w:pPr>
              <w:rPr>
                <w:b w:val="0"/>
              </w:rPr>
            </w:pPr>
            <w:r>
              <w:rPr>
                <w:rFonts w:hint="eastAsia"/>
              </w:rPr>
              <w:t>指标类别</w:t>
            </w:r>
          </w:p>
        </w:tc>
        <w:tc>
          <w:tcPr>
            <w:tcW w:w="2957" w:type="pct"/>
          </w:tcPr>
          <w:p w14:paraId="1205ED64" w14:textId="77777777" w:rsidR="000C7499" w:rsidRDefault="00000000">
            <w:pPr>
              <w:rPr>
                <w:b w:val="0"/>
              </w:rPr>
            </w:pPr>
            <w:r>
              <w:rPr>
                <w:rFonts w:hint="eastAsia"/>
              </w:rPr>
              <w:t>具体指标</w:t>
            </w:r>
          </w:p>
        </w:tc>
        <w:tc>
          <w:tcPr>
            <w:tcW w:w="528" w:type="pct"/>
          </w:tcPr>
          <w:p w14:paraId="0870D53F" w14:textId="77777777" w:rsidR="000C7499" w:rsidRDefault="00000000">
            <w:pPr>
              <w:rPr>
                <w:b w:val="0"/>
              </w:rPr>
            </w:pPr>
            <w:r>
              <w:rPr>
                <w:rFonts w:hint="eastAsia"/>
              </w:rPr>
              <w:t>优先级</w:t>
            </w:r>
          </w:p>
        </w:tc>
        <w:tc>
          <w:tcPr>
            <w:tcW w:w="528" w:type="pct"/>
          </w:tcPr>
          <w:p w14:paraId="6BB1830A" w14:textId="77777777" w:rsidR="000C7499" w:rsidRDefault="00000000">
            <w:pPr>
              <w:rPr>
                <w:b w:val="0"/>
              </w:rPr>
            </w:pPr>
            <w:r>
              <w:rPr>
                <w:rFonts w:hint="eastAsia"/>
              </w:rPr>
              <w:t>Demo</w:t>
            </w:r>
          </w:p>
        </w:tc>
      </w:tr>
      <w:tr w:rsidR="000C7499" w14:paraId="401A9BC6" w14:textId="77777777" w:rsidTr="000C7499">
        <w:trPr>
          <w:trHeight w:val="578"/>
        </w:trPr>
        <w:tc>
          <w:tcPr>
            <w:tcW w:w="242" w:type="pct"/>
            <w:vMerge w:val="restart"/>
          </w:tcPr>
          <w:p w14:paraId="6A88195B" w14:textId="77777777" w:rsidR="000C7499" w:rsidRDefault="00000000">
            <w:r>
              <w:rPr>
                <w:rFonts w:hint="eastAsia"/>
              </w:rPr>
              <w:t>功能</w:t>
            </w:r>
          </w:p>
        </w:tc>
        <w:tc>
          <w:tcPr>
            <w:tcW w:w="743" w:type="pct"/>
          </w:tcPr>
          <w:p w14:paraId="0241A801" w14:textId="77777777" w:rsidR="000C7499" w:rsidRDefault="00000000">
            <w:r>
              <w:rPr>
                <w:rFonts w:hint="eastAsia"/>
              </w:rPr>
              <w:t>绘图</w:t>
            </w:r>
          </w:p>
        </w:tc>
        <w:tc>
          <w:tcPr>
            <w:tcW w:w="2957" w:type="pct"/>
          </w:tcPr>
          <w:p w14:paraId="2BD6F014" w14:textId="77777777" w:rsidR="000C7499" w:rsidRDefault="00000000">
            <w:r>
              <w:rPr>
                <w:rFonts w:hint="eastAsia"/>
              </w:rPr>
              <w:t>满足折线图、散点图、波特图、</w:t>
            </w:r>
            <w:proofErr w:type="spellStart"/>
            <w:r>
              <w:rPr>
                <w:rFonts w:hint="eastAsia"/>
              </w:rPr>
              <w:t>simth</w:t>
            </w:r>
            <w:proofErr w:type="spellEnd"/>
            <w:r>
              <w:rPr>
                <w:rFonts w:hint="eastAsia"/>
              </w:rPr>
              <w:t>图、柱状图、</w:t>
            </w:r>
            <w:r>
              <w:rPr>
                <w:rFonts w:hint="eastAsia"/>
                <w:color w:val="FF0000"/>
              </w:rPr>
              <w:t>天线方向图</w:t>
            </w:r>
            <w:r>
              <w:rPr>
                <w:rFonts w:hint="eastAsia"/>
                <w:color w:val="FF0000"/>
              </w:rPr>
              <w:t>2d3d</w:t>
            </w:r>
            <w:r>
              <w:rPr>
                <w:rFonts w:hint="eastAsia"/>
              </w:rPr>
              <w:t>、热力图，并包含颜色、坐标轴属性；</w:t>
            </w:r>
          </w:p>
        </w:tc>
        <w:tc>
          <w:tcPr>
            <w:tcW w:w="528" w:type="pct"/>
          </w:tcPr>
          <w:p w14:paraId="6FC4EE35" w14:textId="77777777" w:rsidR="000C7499" w:rsidRDefault="00000000">
            <w:pPr>
              <w:rPr>
                <w:b/>
                <w:bCs/>
              </w:rPr>
            </w:pPr>
            <w:r>
              <w:rPr>
                <w:rFonts w:ascii="宋体" w:hAnsi="宋体" w:hint="eastAsia"/>
              </w:rPr>
              <w:t>★★★</w:t>
            </w:r>
          </w:p>
        </w:tc>
        <w:tc>
          <w:tcPr>
            <w:tcW w:w="528" w:type="pct"/>
          </w:tcPr>
          <w:p w14:paraId="70F347E9" w14:textId="77777777" w:rsidR="000C7499" w:rsidRDefault="00000000">
            <w:pPr>
              <w:rPr>
                <w:rFonts w:ascii="宋体" w:hAnsi="宋体"/>
              </w:rPr>
            </w:pPr>
            <w:r>
              <w:rPr>
                <w:rFonts w:hint="eastAsia"/>
                <w:sz w:val="28"/>
                <w:szCs w:val="28"/>
              </w:rPr>
              <w:sym w:font="Wingdings 2" w:char="F052"/>
            </w:r>
          </w:p>
        </w:tc>
      </w:tr>
      <w:tr w:rsidR="000C7499" w14:paraId="001D2799" w14:textId="77777777" w:rsidTr="000C7499">
        <w:tc>
          <w:tcPr>
            <w:tcW w:w="242" w:type="pct"/>
            <w:vMerge/>
          </w:tcPr>
          <w:p w14:paraId="57D6C495" w14:textId="77777777" w:rsidR="000C7499" w:rsidRDefault="000C7499"/>
        </w:tc>
        <w:tc>
          <w:tcPr>
            <w:tcW w:w="743" w:type="pct"/>
            <w:vMerge w:val="restart"/>
          </w:tcPr>
          <w:p w14:paraId="6540772C" w14:textId="77777777" w:rsidR="000C7499" w:rsidRDefault="00000000">
            <w:r>
              <w:rPr>
                <w:rFonts w:hint="eastAsia"/>
              </w:rPr>
              <w:t>可视化交互</w:t>
            </w:r>
          </w:p>
        </w:tc>
        <w:tc>
          <w:tcPr>
            <w:tcW w:w="2957" w:type="pct"/>
          </w:tcPr>
          <w:p w14:paraId="7528B42A" w14:textId="77777777" w:rsidR="000C7499" w:rsidRDefault="00000000">
            <w:r>
              <w:rPr>
                <w:rFonts w:hint="eastAsia"/>
              </w:rPr>
              <w:t>支持旋转、平移、缩放等基础交互功能；</w:t>
            </w:r>
          </w:p>
        </w:tc>
        <w:tc>
          <w:tcPr>
            <w:tcW w:w="528" w:type="pct"/>
          </w:tcPr>
          <w:p w14:paraId="35949FA7" w14:textId="77777777" w:rsidR="000C7499" w:rsidRDefault="00000000">
            <w:r>
              <w:rPr>
                <w:rFonts w:ascii="宋体" w:hAnsi="宋体" w:hint="eastAsia"/>
              </w:rPr>
              <w:t>★★</w:t>
            </w:r>
          </w:p>
        </w:tc>
        <w:tc>
          <w:tcPr>
            <w:tcW w:w="528" w:type="pct"/>
          </w:tcPr>
          <w:p w14:paraId="21BD8ED4" w14:textId="77777777" w:rsidR="000C7499" w:rsidRDefault="00000000">
            <w:pPr>
              <w:rPr>
                <w:rFonts w:ascii="宋体" w:hAnsi="宋体"/>
              </w:rPr>
            </w:pPr>
            <w:r>
              <w:rPr>
                <w:rFonts w:hint="eastAsia"/>
                <w:sz w:val="28"/>
                <w:szCs w:val="28"/>
              </w:rPr>
              <w:sym w:font="Wingdings 2" w:char="F052"/>
            </w:r>
          </w:p>
        </w:tc>
      </w:tr>
      <w:tr w:rsidR="000C7499" w14:paraId="318FD744" w14:textId="77777777" w:rsidTr="000C7499">
        <w:tc>
          <w:tcPr>
            <w:tcW w:w="242" w:type="pct"/>
            <w:vMerge/>
          </w:tcPr>
          <w:p w14:paraId="7984BE1E" w14:textId="77777777" w:rsidR="000C7499" w:rsidRDefault="000C7499"/>
        </w:tc>
        <w:tc>
          <w:tcPr>
            <w:tcW w:w="743" w:type="pct"/>
            <w:vMerge/>
          </w:tcPr>
          <w:p w14:paraId="747E852D" w14:textId="77777777" w:rsidR="000C7499" w:rsidRDefault="000C7499"/>
        </w:tc>
        <w:tc>
          <w:tcPr>
            <w:tcW w:w="2957" w:type="pct"/>
          </w:tcPr>
          <w:p w14:paraId="34C7F660" w14:textId="77777777" w:rsidR="000C7499" w:rsidRDefault="00000000">
            <w:r>
              <w:rPr>
                <w:rFonts w:hint="eastAsia"/>
              </w:rPr>
              <w:t>支持选中曲线、散点并修改属性；</w:t>
            </w:r>
          </w:p>
        </w:tc>
        <w:tc>
          <w:tcPr>
            <w:tcW w:w="528" w:type="pct"/>
          </w:tcPr>
          <w:p w14:paraId="7643916C" w14:textId="77777777" w:rsidR="000C7499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★★</w:t>
            </w:r>
          </w:p>
        </w:tc>
        <w:tc>
          <w:tcPr>
            <w:tcW w:w="528" w:type="pct"/>
          </w:tcPr>
          <w:p w14:paraId="192EC031" w14:textId="77777777" w:rsidR="000C7499" w:rsidRDefault="00000000">
            <w:pPr>
              <w:rPr>
                <w:rFonts w:ascii="宋体" w:hAnsi="宋体"/>
              </w:rPr>
            </w:pPr>
            <w:r>
              <w:rPr>
                <w:rFonts w:hint="eastAsia"/>
                <w:sz w:val="28"/>
                <w:szCs w:val="28"/>
              </w:rPr>
              <w:sym w:font="Wingdings 2" w:char="F052"/>
            </w:r>
          </w:p>
        </w:tc>
      </w:tr>
      <w:tr w:rsidR="000C7499" w14:paraId="782EFB18" w14:textId="77777777" w:rsidTr="000C7499">
        <w:tc>
          <w:tcPr>
            <w:tcW w:w="242" w:type="pct"/>
            <w:vMerge/>
          </w:tcPr>
          <w:p w14:paraId="76421FC5" w14:textId="77777777" w:rsidR="000C7499" w:rsidRDefault="000C7499"/>
        </w:tc>
        <w:tc>
          <w:tcPr>
            <w:tcW w:w="743" w:type="pct"/>
            <w:vMerge/>
          </w:tcPr>
          <w:p w14:paraId="61C9C120" w14:textId="77777777" w:rsidR="000C7499" w:rsidRDefault="000C7499"/>
        </w:tc>
        <w:tc>
          <w:tcPr>
            <w:tcW w:w="2957" w:type="pct"/>
          </w:tcPr>
          <w:p w14:paraId="1402CC82" w14:textId="77777777" w:rsidR="000C7499" w:rsidRDefault="00000000">
            <w:r>
              <w:rPr>
                <w:rFonts w:hint="eastAsia"/>
              </w:rPr>
              <w:t>支持修改坐标轴属性、双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轴、对数坐标轴</w:t>
            </w:r>
          </w:p>
        </w:tc>
        <w:tc>
          <w:tcPr>
            <w:tcW w:w="528" w:type="pct"/>
          </w:tcPr>
          <w:p w14:paraId="4A6C4F93" w14:textId="77777777" w:rsidR="000C7499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★★</w:t>
            </w:r>
          </w:p>
        </w:tc>
        <w:tc>
          <w:tcPr>
            <w:tcW w:w="528" w:type="pct"/>
          </w:tcPr>
          <w:p w14:paraId="383584A8" w14:textId="77777777" w:rsidR="000C7499" w:rsidRDefault="00000000">
            <w:pPr>
              <w:rPr>
                <w:rFonts w:ascii="宋体" w:hAnsi="宋体"/>
              </w:rPr>
            </w:pPr>
            <w:r>
              <w:rPr>
                <w:rFonts w:hint="eastAsia"/>
                <w:sz w:val="28"/>
                <w:szCs w:val="28"/>
              </w:rPr>
              <w:sym w:font="Wingdings 2" w:char="00A3"/>
            </w:r>
          </w:p>
        </w:tc>
      </w:tr>
      <w:tr w:rsidR="000C7499" w14:paraId="15F8CFDC" w14:textId="77777777" w:rsidTr="000C7499">
        <w:tc>
          <w:tcPr>
            <w:tcW w:w="242" w:type="pct"/>
            <w:vMerge/>
          </w:tcPr>
          <w:p w14:paraId="3D63AE4C" w14:textId="77777777" w:rsidR="000C7499" w:rsidRDefault="000C7499"/>
        </w:tc>
        <w:tc>
          <w:tcPr>
            <w:tcW w:w="743" w:type="pct"/>
            <w:vMerge/>
          </w:tcPr>
          <w:p w14:paraId="342266B6" w14:textId="77777777" w:rsidR="000C7499" w:rsidRDefault="000C7499"/>
        </w:tc>
        <w:tc>
          <w:tcPr>
            <w:tcW w:w="2957" w:type="pct"/>
          </w:tcPr>
          <w:p w14:paraId="26CB2A70" w14:textId="77777777" w:rsidR="000C7499" w:rsidRDefault="00000000">
            <w:r>
              <w:rPr>
                <w:rFonts w:hint="eastAsia"/>
              </w:rPr>
              <w:t>主次网格配置、随缩放动态改变</w:t>
            </w:r>
          </w:p>
        </w:tc>
        <w:tc>
          <w:tcPr>
            <w:tcW w:w="528" w:type="pct"/>
          </w:tcPr>
          <w:p w14:paraId="5B27C7C1" w14:textId="77777777" w:rsidR="000C7499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★★</w:t>
            </w:r>
          </w:p>
        </w:tc>
        <w:tc>
          <w:tcPr>
            <w:tcW w:w="528" w:type="pct"/>
          </w:tcPr>
          <w:p w14:paraId="20271261" w14:textId="77777777" w:rsidR="000C7499" w:rsidRDefault="0000000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sym w:font="Wingdings 2" w:char="00A3"/>
            </w:r>
          </w:p>
        </w:tc>
      </w:tr>
      <w:tr w:rsidR="000C7499" w14:paraId="2B89B2F6" w14:textId="77777777" w:rsidTr="000C7499">
        <w:tc>
          <w:tcPr>
            <w:tcW w:w="242" w:type="pct"/>
            <w:vMerge/>
          </w:tcPr>
          <w:p w14:paraId="054ADC61" w14:textId="77777777" w:rsidR="000C7499" w:rsidRDefault="000C7499"/>
        </w:tc>
        <w:tc>
          <w:tcPr>
            <w:tcW w:w="743" w:type="pct"/>
            <w:vMerge/>
          </w:tcPr>
          <w:p w14:paraId="23F52438" w14:textId="77777777" w:rsidR="000C7499" w:rsidRDefault="000C7499"/>
        </w:tc>
        <w:tc>
          <w:tcPr>
            <w:tcW w:w="2957" w:type="pct"/>
          </w:tcPr>
          <w:p w14:paraId="0E7B4DEA" w14:textId="77777777" w:rsidR="000C7499" w:rsidRDefault="00000000">
            <w:r>
              <w:rPr>
                <w:rFonts w:hint="eastAsia"/>
              </w:rPr>
              <w:t>游标、</w:t>
            </w:r>
            <w:r>
              <w:rPr>
                <w:rFonts w:hint="eastAsia"/>
              </w:rPr>
              <w:t>tooltip</w:t>
            </w:r>
          </w:p>
        </w:tc>
        <w:tc>
          <w:tcPr>
            <w:tcW w:w="528" w:type="pct"/>
          </w:tcPr>
          <w:p w14:paraId="2B68CE1F" w14:textId="77777777" w:rsidR="000C7499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★★</w:t>
            </w:r>
          </w:p>
        </w:tc>
        <w:tc>
          <w:tcPr>
            <w:tcW w:w="528" w:type="pct"/>
          </w:tcPr>
          <w:p w14:paraId="6EB83301" w14:textId="77777777" w:rsidR="000C7499" w:rsidRDefault="00000000">
            <w:pPr>
              <w:rPr>
                <w:rFonts w:ascii="宋体" w:hAnsi="宋体"/>
              </w:rPr>
            </w:pPr>
            <w:r>
              <w:rPr>
                <w:rFonts w:hint="eastAsia"/>
                <w:sz w:val="28"/>
                <w:szCs w:val="28"/>
              </w:rPr>
              <w:sym w:font="Wingdings 2" w:char="00A3"/>
            </w:r>
          </w:p>
        </w:tc>
      </w:tr>
      <w:tr w:rsidR="000C7499" w14:paraId="6B517199" w14:textId="77777777" w:rsidTr="000C7499">
        <w:tc>
          <w:tcPr>
            <w:tcW w:w="242" w:type="pct"/>
            <w:vMerge/>
          </w:tcPr>
          <w:p w14:paraId="5CA35C1C" w14:textId="77777777" w:rsidR="000C7499" w:rsidRDefault="000C7499"/>
        </w:tc>
        <w:tc>
          <w:tcPr>
            <w:tcW w:w="743" w:type="pct"/>
            <w:vMerge/>
          </w:tcPr>
          <w:p w14:paraId="021188B9" w14:textId="77777777" w:rsidR="000C7499" w:rsidRDefault="000C7499"/>
        </w:tc>
        <w:tc>
          <w:tcPr>
            <w:tcW w:w="2957" w:type="pct"/>
          </w:tcPr>
          <w:p w14:paraId="75B6DFEB" w14:textId="77777777" w:rsidR="000C7499" w:rsidRDefault="00000000">
            <w:r>
              <w:rPr>
                <w:rFonts w:hint="eastAsia"/>
              </w:rPr>
              <w:t>支持属性面板查看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修改属性</w:t>
            </w:r>
          </w:p>
        </w:tc>
        <w:tc>
          <w:tcPr>
            <w:tcW w:w="528" w:type="pct"/>
          </w:tcPr>
          <w:p w14:paraId="03B93BDB" w14:textId="77777777" w:rsidR="000C7499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★★</w:t>
            </w:r>
          </w:p>
        </w:tc>
        <w:tc>
          <w:tcPr>
            <w:tcW w:w="528" w:type="pct"/>
          </w:tcPr>
          <w:p w14:paraId="7439DFF3" w14:textId="77777777" w:rsidR="000C7499" w:rsidRDefault="00000000">
            <w:pPr>
              <w:rPr>
                <w:rFonts w:ascii="宋体" w:hAnsi="宋体"/>
              </w:rPr>
            </w:pPr>
            <w:r>
              <w:rPr>
                <w:rFonts w:hint="eastAsia"/>
                <w:sz w:val="28"/>
                <w:szCs w:val="28"/>
              </w:rPr>
              <w:sym w:font="Wingdings 2" w:char="00A3"/>
            </w:r>
          </w:p>
        </w:tc>
      </w:tr>
      <w:tr w:rsidR="000C7499" w14:paraId="1A1122B8" w14:textId="77777777" w:rsidTr="000C7499">
        <w:tc>
          <w:tcPr>
            <w:tcW w:w="242" w:type="pct"/>
            <w:vMerge/>
          </w:tcPr>
          <w:p w14:paraId="2E7FF265" w14:textId="77777777" w:rsidR="000C7499" w:rsidRDefault="000C7499"/>
        </w:tc>
        <w:tc>
          <w:tcPr>
            <w:tcW w:w="743" w:type="pct"/>
          </w:tcPr>
          <w:p w14:paraId="7D82D13F" w14:textId="77777777" w:rsidR="000C7499" w:rsidRDefault="00000000">
            <w:r>
              <w:rPr>
                <w:rFonts w:hint="eastAsia"/>
              </w:rPr>
              <w:t>导入导出</w:t>
            </w:r>
          </w:p>
        </w:tc>
        <w:tc>
          <w:tcPr>
            <w:tcW w:w="2957" w:type="pct"/>
          </w:tcPr>
          <w:p w14:paraId="1EA265CF" w14:textId="77777777" w:rsidR="000C7499" w:rsidRDefault="00000000">
            <w:r>
              <w:rPr>
                <w:rFonts w:hint="eastAsia"/>
              </w:rPr>
              <w:t>支持数据导入导出、绘图图片的导出；</w:t>
            </w:r>
          </w:p>
        </w:tc>
        <w:tc>
          <w:tcPr>
            <w:tcW w:w="528" w:type="pct"/>
          </w:tcPr>
          <w:p w14:paraId="57287CDB" w14:textId="77777777" w:rsidR="000C7499" w:rsidRDefault="00000000">
            <w:r>
              <w:rPr>
                <w:rFonts w:ascii="宋体" w:hAnsi="宋体" w:hint="eastAsia"/>
              </w:rPr>
              <w:t>★★</w:t>
            </w:r>
          </w:p>
        </w:tc>
        <w:tc>
          <w:tcPr>
            <w:tcW w:w="528" w:type="pct"/>
          </w:tcPr>
          <w:p w14:paraId="474AC269" w14:textId="77777777" w:rsidR="000C7499" w:rsidRDefault="00000000">
            <w:pPr>
              <w:rPr>
                <w:rFonts w:ascii="宋体" w:hAnsi="宋体"/>
              </w:rPr>
            </w:pPr>
            <w:r>
              <w:rPr>
                <w:rFonts w:hint="eastAsia"/>
                <w:sz w:val="28"/>
                <w:szCs w:val="28"/>
              </w:rPr>
              <w:sym w:font="Wingdings 2" w:char="00A3"/>
            </w:r>
          </w:p>
        </w:tc>
      </w:tr>
    </w:tbl>
    <w:p w14:paraId="1E6DA7E4" w14:textId="77777777" w:rsidR="000C7499" w:rsidRDefault="000C7499">
      <w:pPr>
        <w:pStyle w:val="10"/>
        <w:numPr>
          <w:ilvl w:val="6"/>
          <w:numId w:val="0"/>
        </w:numPr>
        <w:ind w:left="400"/>
      </w:pPr>
    </w:p>
    <w:p w14:paraId="6FCE8E65" w14:textId="77777777" w:rsidR="000C7499" w:rsidRDefault="00000000">
      <w:pPr>
        <w:pStyle w:val="10"/>
      </w:pPr>
      <w:r>
        <w:rPr>
          <w:rFonts w:hint="eastAsia"/>
        </w:rPr>
        <w:t>性能要求</w:t>
      </w:r>
    </w:p>
    <w:p w14:paraId="6239BE36" w14:textId="77777777" w:rsidR="000C7499" w:rsidRDefault="00000000">
      <w:pPr>
        <w:pStyle w:val="a7"/>
        <w:rPr>
          <w:rFonts w:eastAsia="宋体"/>
          <w:bCs/>
        </w:rPr>
      </w:pPr>
      <w:r>
        <w:rPr>
          <w:bCs/>
        </w:rPr>
        <w:t xml:space="preserve">表 </w:t>
      </w:r>
      <w:r>
        <w:rPr>
          <w:bCs/>
        </w:rPr>
        <w:fldChar w:fldCharType="begin"/>
      </w:r>
      <w:r>
        <w:rPr>
          <w:bCs/>
        </w:rPr>
        <w:instrText xml:space="preserve"> STYLEREF 1 \s </w:instrText>
      </w:r>
      <w:r>
        <w:rPr>
          <w:bCs/>
        </w:rPr>
        <w:fldChar w:fldCharType="separate"/>
      </w:r>
      <w:r>
        <w:rPr>
          <w:bCs/>
        </w:rPr>
        <w:t>1</w:t>
      </w:r>
      <w:r>
        <w:rPr>
          <w:bCs/>
        </w:rPr>
        <w:fldChar w:fldCharType="end"/>
      </w:r>
      <w:r>
        <w:rPr>
          <w:rFonts w:hint="eastAsia"/>
          <w:bCs/>
        </w:rPr>
        <w:t>-</w:t>
      </w:r>
      <w:r>
        <w:rPr>
          <w:bCs/>
        </w:rPr>
        <w:fldChar w:fldCharType="begin"/>
      </w:r>
      <w:r>
        <w:rPr>
          <w:bCs/>
        </w:rPr>
        <w:instrText xml:space="preserve"> SEQ 表 \* ARABIC \s 1 </w:instrText>
      </w:r>
      <w:r>
        <w:rPr>
          <w:bCs/>
        </w:rPr>
        <w:fldChar w:fldCharType="separate"/>
      </w:r>
      <w:r>
        <w:rPr>
          <w:bCs/>
        </w:rPr>
        <w:t>2</w:t>
      </w:r>
      <w:r>
        <w:rPr>
          <w:bCs/>
        </w:rPr>
        <w:fldChar w:fldCharType="end"/>
      </w:r>
      <w:r>
        <w:rPr>
          <w:rFonts w:hint="eastAsia"/>
          <w:bCs/>
        </w:rPr>
        <w:t>性能要求</w:t>
      </w:r>
    </w:p>
    <w:tbl>
      <w:tblPr>
        <w:tblStyle w:val="-"/>
        <w:tblW w:w="5000" w:type="pct"/>
        <w:tblLook w:val="04A0" w:firstRow="1" w:lastRow="0" w:firstColumn="1" w:lastColumn="0" w:noHBand="0" w:noVBand="1"/>
      </w:tblPr>
      <w:tblGrid>
        <w:gridCol w:w="456"/>
        <w:gridCol w:w="1378"/>
        <w:gridCol w:w="5484"/>
        <w:gridCol w:w="979"/>
      </w:tblGrid>
      <w:tr w:rsidR="000C7499" w14:paraId="22D88A1B" w14:textId="77777777" w:rsidTr="000C74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73" w:type="pct"/>
          </w:tcPr>
          <w:p w14:paraId="5C4311D4" w14:textId="77777777" w:rsidR="000C7499" w:rsidRDefault="000C7499">
            <w:pPr>
              <w:rPr>
                <w:b w:val="0"/>
              </w:rPr>
            </w:pPr>
          </w:p>
        </w:tc>
        <w:tc>
          <w:tcPr>
            <w:tcW w:w="831" w:type="pct"/>
          </w:tcPr>
          <w:p w14:paraId="140FE7A8" w14:textId="77777777" w:rsidR="000C7499" w:rsidRDefault="00000000">
            <w:pPr>
              <w:rPr>
                <w:b w:val="0"/>
              </w:rPr>
            </w:pPr>
            <w:r>
              <w:rPr>
                <w:rFonts w:hint="eastAsia"/>
              </w:rPr>
              <w:t>指标类别</w:t>
            </w:r>
          </w:p>
        </w:tc>
        <w:tc>
          <w:tcPr>
            <w:tcW w:w="3304" w:type="pct"/>
          </w:tcPr>
          <w:p w14:paraId="4136D240" w14:textId="77777777" w:rsidR="000C7499" w:rsidRDefault="00000000">
            <w:pPr>
              <w:rPr>
                <w:b w:val="0"/>
              </w:rPr>
            </w:pPr>
            <w:r>
              <w:rPr>
                <w:rFonts w:hint="eastAsia"/>
              </w:rPr>
              <w:t>具体指标</w:t>
            </w:r>
          </w:p>
        </w:tc>
        <w:tc>
          <w:tcPr>
            <w:tcW w:w="590" w:type="pct"/>
          </w:tcPr>
          <w:p w14:paraId="6F2CC042" w14:textId="77777777" w:rsidR="000C7499" w:rsidRDefault="00000000">
            <w:pPr>
              <w:rPr>
                <w:rFonts w:ascii="宋体" w:hAnsi="宋体"/>
                <w:b w:val="0"/>
              </w:rPr>
            </w:pPr>
            <w:r>
              <w:rPr>
                <w:rFonts w:hint="eastAsia"/>
              </w:rPr>
              <w:t>优先级</w:t>
            </w:r>
          </w:p>
        </w:tc>
      </w:tr>
      <w:tr w:rsidR="000C7499" w14:paraId="195F9F85" w14:textId="77777777" w:rsidTr="000C7499">
        <w:tc>
          <w:tcPr>
            <w:tcW w:w="273" w:type="pct"/>
            <w:vMerge w:val="restart"/>
          </w:tcPr>
          <w:p w14:paraId="6836F776" w14:textId="77777777" w:rsidR="000C7499" w:rsidRDefault="00000000">
            <w:pPr>
              <w:rPr>
                <w:b/>
              </w:rPr>
            </w:pPr>
            <w:r>
              <w:rPr>
                <w:rFonts w:hint="eastAsia"/>
              </w:rPr>
              <w:lastRenderedPageBreak/>
              <w:t>性能</w:t>
            </w:r>
          </w:p>
        </w:tc>
        <w:tc>
          <w:tcPr>
            <w:tcW w:w="831" w:type="pct"/>
            <w:vMerge w:val="restart"/>
          </w:tcPr>
          <w:p w14:paraId="1FC058EA" w14:textId="77777777" w:rsidR="000C7499" w:rsidRDefault="00000000">
            <w:pPr>
              <w:rPr>
                <w:b/>
              </w:rPr>
            </w:pPr>
            <w:r>
              <w:rPr>
                <w:rFonts w:hint="eastAsia"/>
              </w:rPr>
              <w:t>绘图</w:t>
            </w:r>
          </w:p>
        </w:tc>
        <w:tc>
          <w:tcPr>
            <w:tcW w:w="3304" w:type="pct"/>
          </w:tcPr>
          <w:p w14:paraId="311FC3D4" w14:textId="77777777" w:rsidR="000C7499" w:rsidRDefault="00000000">
            <w:pPr>
              <w:rPr>
                <w:b/>
              </w:rPr>
            </w:pPr>
            <w:r>
              <w:rPr>
                <w:rFonts w:hint="eastAsia"/>
              </w:rPr>
              <w:t>常规硬件配置下支持千万级数据点绘制；</w:t>
            </w:r>
          </w:p>
        </w:tc>
        <w:tc>
          <w:tcPr>
            <w:tcW w:w="590" w:type="pct"/>
          </w:tcPr>
          <w:p w14:paraId="2AA8660C" w14:textId="77777777" w:rsidR="000C7499" w:rsidRDefault="00000000">
            <w:pPr>
              <w:rPr>
                <w:b/>
              </w:rPr>
            </w:pPr>
            <w:r>
              <w:rPr>
                <w:rFonts w:ascii="宋体" w:hAnsi="宋体" w:hint="eastAsia"/>
              </w:rPr>
              <w:t>★★★</w:t>
            </w:r>
          </w:p>
        </w:tc>
      </w:tr>
      <w:tr w:rsidR="000C7499" w14:paraId="02B51A1F" w14:textId="77777777" w:rsidTr="000C7499">
        <w:tc>
          <w:tcPr>
            <w:tcW w:w="273" w:type="pct"/>
            <w:vMerge/>
          </w:tcPr>
          <w:p w14:paraId="04777DE6" w14:textId="77777777" w:rsidR="000C7499" w:rsidRDefault="000C7499"/>
        </w:tc>
        <w:tc>
          <w:tcPr>
            <w:tcW w:w="831" w:type="pct"/>
            <w:vMerge/>
          </w:tcPr>
          <w:p w14:paraId="77258617" w14:textId="77777777" w:rsidR="000C7499" w:rsidRDefault="000C7499"/>
        </w:tc>
        <w:tc>
          <w:tcPr>
            <w:tcW w:w="3304" w:type="pct"/>
          </w:tcPr>
          <w:p w14:paraId="759620A1" w14:textId="77777777" w:rsidR="000C7499" w:rsidRDefault="00000000">
            <w:r>
              <w:rPr>
                <w:rFonts w:hint="eastAsia"/>
              </w:rPr>
              <w:t>可视区域数据尽可能不丢失且同时保证流畅度</w:t>
            </w:r>
          </w:p>
        </w:tc>
        <w:tc>
          <w:tcPr>
            <w:tcW w:w="590" w:type="pct"/>
          </w:tcPr>
          <w:p w14:paraId="1B6EBF7F" w14:textId="77777777" w:rsidR="000C7499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★★★</w:t>
            </w:r>
          </w:p>
        </w:tc>
      </w:tr>
      <w:tr w:rsidR="000C7499" w14:paraId="53B3E666" w14:textId="77777777" w:rsidTr="000C7499">
        <w:tc>
          <w:tcPr>
            <w:tcW w:w="273" w:type="pct"/>
            <w:vMerge/>
          </w:tcPr>
          <w:p w14:paraId="78B7C677" w14:textId="77777777" w:rsidR="000C7499" w:rsidRDefault="000C7499"/>
        </w:tc>
        <w:tc>
          <w:tcPr>
            <w:tcW w:w="831" w:type="pct"/>
            <w:vMerge w:val="restart"/>
          </w:tcPr>
          <w:p w14:paraId="3D45ADB5" w14:textId="77777777" w:rsidR="000C7499" w:rsidRDefault="00000000">
            <w:r>
              <w:rPr>
                <w:rFonts w:hint="eastAsia"/>
              </w:rPr>
              <w:t>导入导出</w:t>
            </w:r>
          </w:p>
        </w:tc>
        <w:tc>
          <w:tcPr>
            <w:tcW w:w="3304" w:type="pct"/>
          </w:tcPr>
          <w:p w14:paraId="3525C781" w14:textId="77777777" w:rsidR="000C7499" w:rsidRDefault="00000000">
            <w:r>
              <w:rPr>
                <w:rFonts w:hint="eastAsia"/>
              </w:rPr>
              <w:t>常规硬件配置下千万级数据导入耗时≤</w:t>
            </w:r>
            <w:r>
              <w:rPr>
                <w:rFonts w:hint="eastAsia"/>
              </w:rPr>
              <w:t>15s</w:t>
            </w:r>
            <w:r>
              <w:rPr>
                <w:rFonts w:hint="eastAsia"/>
              </w:rPr>
              <w:t>；</w:t>
            </w:r>
          </w:p>
        </w:tc>
        <w:tc>
          <w:tcPr>
            <w:tcW w:w="590" w:type="pct"/>
          </w:tcPr>
          <w:p w14:paraId="05637609" w14:textId="77777777" w:rsidR="000C7499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★★★</w:t>
            </w:r>
          </w:p>
        </w:tc>
      </w:tr>
      <w:tr w:rsidR="000C7499" w14:paraId="20F76342" w14:textId="77777777" w:rsidTr="000C7499">
        <w:tc>
          <w:tcPr>
            <w:tcW w:w="273" w:type="pct"/>
            <w:vMerge/>
          </w:tcPr>
          <w:p w14:paraId="379ABA8F" w14:textId="77777777" w:rsidR="000C7499" w:rsidRDefault="000C7499"/>
        </w:tc>
        <w:tc>
          <w:tcPr>
            <w:tcW w:w="831" w:type="pct"/>
            <w:vMerge/>
          </w:tcPr>
          <w:p w14:paraId="45F3E22E" w14:textId="77777777" w:rsidR="000C7499" w:rsidRDefault="000C7499"/>
        </w:tc>
        <w:tc>
          <w:tcPr>
            <w:tcW w:w="3304" w:type="pct"/>
          </w:tcPr>
          <w:p w14:paraId="3838DD92" w14:textId="77777777" w:rsidR="000C7499" w:rsidRDefault="00000000">
            <w:r>
              <w:rPr>
                <w:rFonts w:hint="eastAsia"/>
              </w:rPr>
              <w:t>常规硬件配置下千万级数据导出耗时≤</w:t>
            </w:r>
            <w:r>
              <w:rPr>
                <w:rFonts w:hint="eastAsia"/>
              </w:rPr>
              <w:t>15s</w:t>
            </w:r>
            <w:r>
              <w:rPr>
                <w:rFonts w:hint="eastAsia"/>
              </w:rPr>
              <w:t>；</w:t>
            </w:r>
          </w:p>
        </w:tc>
        <w:tc>
          <w:tcPr>
            <w:tcW w:w="590" w:type="pct"/>
          </w:tcPr>
          <w:p w14:paraId="7899023A" w14:textId="77777777" w:rsidR="000C7499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★★★</w:t>
            </w:r>
          </w:p>
        </w:tc>
      </w:tr>
      <w:tr w:rsidR="000C7499" w14:paraId="0207B5D3" w14:textId="77777777" w:rsidTr="000C7499">
        <w:tc>
          <w:tcPr>
            <w:tcW w:w="273" w:type="pct"/>
            <w:vMerge/>
          </w:tcPr>
          <w:p w14:paraId="4DA79BF0" w14:textId="77777777" w:rsidR="000C7499" w:rsidRDefault="000C7499"/>
        </w:tc>
        <w:tc>
          <w:tcPr>
            <w:tcW w:w="831" w:type="pct"/>
            <w:vMerge/>
          </w:tcPr>
          <w:p w14:paraId="32163289" w14:textId="77777777" w:rsidR="000C7499" w:rsidRDefault="000C7499"/>
        </w:tc>
        <w:tc>
          <w:tcPr>
            <w:tcW w:w="3304" w:type="pct"/>
          </w:tcPr>
          <w:p w14:paraId="189D7E46" w14:textId="77777777" w:rsidR="000C7499" w:rsidRDefault="00000000">
            <w:r>
              <w:rPr>
                <w:rFonts w:hint="eastAsia"/>
              </w:rPr>
              <w:t>常规硬件配置下导出图片耗时≤</w:t>
            </w:r>
            <w:r>
              <w:rPr>
                <w:rFonts w:hint="eastAsia"/>
              </w:rPr>
              <w:t>5s</w:t>
            </w:r>
            <w:r>
              <w:rPr>
                <w:rFonts w:hint="eastAsia"/>
              </w:rPr>
              <w:t>；</w:t>
            </w:r>
          </w:p>
        </w:tc>
        <w:tc>
          <w:tcPr>
            <w:tcW w:w="590" w:type="pct"/>
          </w:tcPr>
          <w:p w14:paraId="6D02085C" w14:textId="77777777" w:rsidR="000C7499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★★★</w:t>
            </w:r>
          </w:p>
        </w:tc>
      </w:tr>
      <w:tr w:rsidR="000C7499" w14:paraId="4963C695" w14:textId="77777777" w:rsidTr="000C7499">
        <w:tc>
          <w:tcPr>
            <w:tcW w:w="273" w:type="pct"/>
            <w:vMerge w:val="restart"/>
          </w:tcPr>
          <w:p w14:paraId="7CD711A0" w14:textId="77777777" w:rsidR="000C7499" w:rsidRDefault="00000000">
            <w:r>
              <w:rPr>
                <w:rFonts w:hint="eastAsia"/>
              </w:rPr>
              <w:t>其他</w:t>
            </w:r>
          </w:p>
        </w:tc>
        <w:tc>
          <w:tcPr>
            <w:tcW w:w="831" w:type="pct"/>
          </w:tcPr>
          <w:p w14:paraId="61CC2D3F" w14:textId="77777777" w:rsidR="000C7499" w:rsidRDefault="00000000">
            <w:r>
              <w:rPr>
                <w:rFonts w:hint="eastAsia"/>
              </w:rPr>
              <w:t>高兼容性</w:t>
            </w:r>
          </w:p>
        </w:tc>
        <w:tc>
          <w:tcPr>
            <w:tcW w:w="3304" w:type="pct"/>
          </w:tcPr>
          <w:p w14:paraId="70F0C00C" w14:textId="77777777" w:rsidR="000C7499" w:rsidRDefault="00000000">
            <w:r>
              <w:rPr>
                <w:rFonts w:hint="eastAsia"/>
              </w:rPr>
              <w:t>支持</w:t>
            </w:r>
            <w:r>
              <w:rPr>
                <w:rFonts w:hint="eastAsia"/>
              </w:rPr>
              <w:t>Chrome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Edge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Firefox</w:t>
            </w:r>
            <w:r>
              <w:rPr>
                <w:rFonts w:hint="eastAsia"/>
              </w:rPr>
              <w:t>等主流浏览器；</w:t>
            </w:r>
          </w:p>
        </w:tc>
        <w:tc>
          <w:tcPr>
            <w:tcW w:w="590" w:type="pct"/>
          </w:tcPr>
          <w:p w14:paraId="5F04775B" w14:textId="77777777" w:rsidR="000C7499" w:rsidRDefault="00000000">
            <w:r>
              <w:rPr>
                <w:rFonts w:ascii="宋体" w:hAnsi="宋体" w:hint="eastAsia"/>
              </w:rPr>
              <w:t>★★★</w:t>
            </w:r>
          </w:p>
        </w:tc>
      </w:tr>
      <w:tr w:rsidR="000C7499" w14:paraId="5C595698" w14:textId="77777777" w:rsidTr="000C7499">
        <w:tc>
          <w:tcPr>
            <w:tcW w:w="273" w:type="pct"/>
            <w:vMerge/>
          </w:tcPr>
          <w:p w14:paraId="13C62AE2" w14:textId="77777777" w:rsidR="000C7499" w:rsidRDefault="000C7499"/>
        </w:tc>
        <w:tc>
          <w:tcPr>
            <w:tcW w:w="831" w:type="pct"/>
          </w:tcPr>
          <w:p w14:paraId="3467D108" w14:textId="77777777" w:rsidR="000C7499" w:rsidRDefault="00000000">
            <w:r>
              <w:rPr>
                <w:rFonts w:hint="eastAsia"/>
              </w:rPr>
              <w:t>高扩展性</w:t>
            </w:r>
          </w:p>
        </w:tc>
        <w:tc>
          <w:tcPr>
            <w:tcW w:w="3304" w:type="pct"/>
          </w:tcPr>
          <w:p w14:paraId="0DCAEAD7" w14:textId="77777777" w:rsidR="000C7499" w:rsidRDefault="00000000">
            <w:r>
              <w:rPr>
                <w:rFonts w:hint="eastAsia"/>
              </w:rPr>
              <w:t>支持后续绘图种类以及交互方式的扩展；</w:t>
            </w:r>
          </w:p>
        </w:tc>
        <w:tc>
          <w:tcPr>
            <w:tcW w:w="590" w:type="pct"/>
          </w:tcPr>
          <w:p w14:paraId="3C9FDFCC" w14:textId="77777777" w:rsidR="000C7499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★★★</w:t>
            </w:r>
          </w:p>
        </w:tc>
      </w:tr>
    </w:tbl>
    <w:p w14:paraId="6A5BFBFA" w14:textId="77777777" w:rsidR="000C7499" w:rsidRDefault="00000000">
      <w:pPr>
        <w:pStyle w:val="11"/>
      </w:pPr>
      <w:bookmarkStart w:id="8" w:name="_Toc131513233"/>
      <w:bookmarkStart w:id="9" w:name="_Toc133414308"/>
      <w:r>
        <w:rPr>
          <w:rFonts w:hint="eastAsia"/>
        </w:rPr>
        <w:lastRenderedPageBreak/>
        <w:t>总体架构</w:t>
      </w:r>
      <w:bookmarkEnd w:id="8"/>
      <w:bookmarkEnd w:id="9"/>
    </w:p>
    <w:p w14:paraId="65DEA233" w14:textId="77777777" w:rsidR="000C7499" w:rsidRDefault="00000000">
      <w:pPr>
        <w:pStyle w:val="aff6"/>
      </w:pPr>
      <w:r>
        <w:rPr>
          <w:noProof/>
        </w:rPr>
        <w:drawing>
          <wp:inline distT="0" distB="0" distL="114300" distR="114300" wp14:anchorId="714F8245" wp14:editId="1245970B">
            <wp:extent cx="5271770" cy="5216525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21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16C73" w14:textId="77777777" w:rsidR="000C7499" w:rsidRDefault="00000000">
      <w:pPr>
        <w:pStyle w:val="a7"/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>-1总体架构</w:t>
      </w:r>
    </w:p>
    <w:p w14:paraId="36AA3D29" w14:textId="77777777" w:rsidR="000C7499" w:rsidRDefault="00000000">
      <w:pPr>
        <w:pStyle w:val="11"/>
      </w:pPr>
      <w:bookmarkStart w:id="10" w:name="_Toc133414309"/>
      <w:r>
        <w:rPr>
          <w:rFonts w:hint="eastAsia"/>
        </w:rPr>
        <w:t>方案设计</w:t>
      </w:r>
      <w:bookmarkEnd w:id="10"/>
    </w:p>
    <w:p w14:paraId="3BF92F60" w14:textId="77777777" w:rsidR="000C7499" w:rsidRDefault="00000000">
      <w:pPr>
        <w:pStyle w:val="a2"/>
      </w:pPr>
      <w:r>
        <w:rPr>
          <w:rFonts w:hint="eastAsia"/>
        </w:rPr>
        <w:t>本方案为基于</w:t>
      </w:r>
      <w:r>
        <w:rPr>
          <w:rFonts w:hint="eastAsia"/>
        </w:rPr>
        <w:t xml:space="preserve">Matplotlib </w:t>
      </w:r>
      <w:proofErr w:type="spellStart"/>
      <w:r>
        <w:rPr>
          <w:rFonts w:hint="eastAsia"/>
        </w:rPr>
        <w:t>WebAgg</w:t>
      </w:r>
      <w:proofErr w:type="spellEnd"/>
      <w:r>
        <w:rPr>
          <w:rFonts w:hint="eastAsia"/>
        </w:rPr>
        <w:t>的服务端渲染绘图方案。以下为详细的方案设计。</w:t>
      </w:r>
    </w:p>
    <w:p w14:paraId="619B5BC7" w14:textId="77777777" w:rsidR="000C7499" w:rsidRDefault="00000000">
      <w:pPr>
        <w:pStyle w:val="20"/>
      </w:pPr>
      <w:bookmarkStart w:id="11" w:name="_Toc133414310"/>
      <w:r>
        <w:rPr>
          <w:rFonts w:hint="eastAsia"/>
        </w:rPr>
        <w:lastRenderedPageBreak/>
        <w:t>服务端方案设计</w:t>
      </w:r>
      <w:bookmarkEnd w:id="11"/>
    </w:p>
    <w:p w14:paraId="201CBC55" w14:textId="77777777" w:rsidR="000C7499" w:rsidRDefault="00000000">
      <w:pPr>
        <w:pStyle w:val="30"/>
        <w:rPr>
          <w:lang w:bidi="ar"/>
        </w:rPr>
      </w:pPr>
      <w:bookmarkStart w:id="12" w:name="_Toc133414311"/>
      <w:proofErr w:type="spellStart"/>
      <w:r>
        <w:rPr>
          <w:rFonts w:hint="eastAsia"/>
          <w:lang w:bidi="ar"/>
        </w:rPr>
        <w:t>WebAgg</w:t>
      </w:r>
      <w:bookmarkEnd w:id="12"/>
      <w:proofErr w:type="spellEnd"/>
    </w:p>
    <w:p w14:paraId="0971D6F5" w14:textId="77777777" w:rsidR="000C7499" w:rsidRDefault="00000000">
      <w:pPr>
        <w:ind w:firstLineChars="200" w:firstLine="480"/>
      </w:pPr>
      <w:proofErr w:type="spellStart"/>
      <w:r>
        <w:t>WebAgg</w:t>
      </w:r>
      <w:proofErr w:type="spellEnd"/>
      <w:r>
        <w:t xml:space="preserve"> </w:t>
      </w:r>
      <w:r>
        <w:t>是</w:t>
      </w:r>
      <w:r>
        <w:rPr>
          <w:rFonts w:hint="eastAsia"/>
        </w:rPr>
        <w:t>由</w:t>
      </w:r>
      <w:r>
        <w:t xml:space="preserve"> Matplotlib </w:t>
      </w:r>
      <w:r>
        <w:rPr>
          <w:rFonts w:hint="eastAsia"/>
        </w:rPr>
        <w:t>提供的</w:t>
      </w:r>
      <w:r>
        <w:t>扩展，用于在</w:t>
      </w:r>
      <w:r>
        <w:t xml:space="preserve"> Web </w:t>
      </w:r>
      <w:r>
        <w:t>应用程序中创建和显示图形。它提供了一个</w:t>
      </w:r>
      <w:r>
        <w:t xml:space="preserve"> Web </w:t>
      </w:r>
      <w:r>
        <w:t>服务器端渲染引擎，可以将</w:t>
      </w:r>
      <w:r>
        <w:t xml:space="preserve"> Matplotlib </w:t>
      </w:r>
      <w:r>
        <w:t>的图表转换为</w:t>
      </w:r>
      <w:r>
        <w:t xml:space="preserve"> Web </w:t>
      </w:r>
      <w:r>
        <w:t>应用程序中的</w:t>
      </w:r>
      <w:r>
        <w:t xml:space="preserve"> HTML </w:t>
      </w:r>
      <w:r>
        <w:t>元素，以便在</w:t>
      </w:r>
      <w:r>
        <w:t xml:space="preserve"> Web </w:t>
      </w:r>
      <w:r>
        <w:t>浏览器中显示。</w:t>
      </w:r>
    </w:p>
    <w:p w14:paraId="6F5032D1" w14:textId="77777777" w:rsidR="000C7499" w:rsidRDefault="00000000">
      <w:pPr>
        <w:ind w:firstLineChars="200" w:firstLine="480"/>
      </w:pPr>
      <w:r>
        <w:t>使用</w:t>
      </w:r>
      <w:r>
        <w:t xml:space="preserve"> </w:t>
      </w:r>
      <w:proofErr w:type="spellStart"/>
      <w:r>
        <w:t>WebAgg</w:t>
      </w:r>
      <w:proofErr w:type="spellEnd"/>
      <w:r>
        <w:t>，用户可以将</w:t>
      </w:r>
      <w:r>
        <w:t xml:space="preserve"> Matplotlib </w:t>
      </w:r>
      <w:r>
        <w:t>图表嵌入到</w:t>
      </w:r>
      <w:r>
        <w:t xml:space="preserve"> Web </w:t>
      </w:r>
      <w:r>
        <w:t>应用程序中，例如</w:t>
      </w:r>
      <w:r>
        <w:t xml:space="preserve"> Web </w:t>
      </w:r>
      <w:r>
        <w:t>页面、交互式</w:t>
      </w:r>
      <w:r>
        <w:t xml:space="preserve"> Web </w:t>
      </w:r>
      <w:r>
        <w:t>应用程序等。</w:t>
      </w:r>
      <w:proofErr w:type="spellStart"/>
      <w:r>
        <w:t>WebAgg</w:t>
      </w:r>
      <w:proofErr w:type="spellEnd"/>
      <w:r>
        <w:t xml:space="preserve"> </w:t>
      </w:r>
      <w:r>
        <w:t>支持多种</w:t>
      </w:r>
      <w:r>
        <w:t xml:space="preserve"> Matplotlib </w:t>
      </w:r>
      <w:r>
        <w:t>图表类型，包括折线图、散点图、柱状图、饼图等等。同时，</w:t>
      </w:r>
      <w:proofErr w:type="spellStart"/>
      <w:r>
        <w:t>WebAgg</w:t>
      </w:r>
      <w:proofErr w:type="spellEnd"/>
      <w:r>
        <w:t xml:space="preserve"> </w:t>
      </w:r>
      <w:r>
        <w:t>也支持自定义图表样式和配色方案，以及支持远程数据源的交互式图表。</w:t>
      </w:r>
    </w:p>
    <w:p w14:paraId="72BA7681" w14:textId="77777777" w:rsidR="000C7499" w:rsidRDefault="00000000">
      <w:pPr>
        <w:pStyle w:val="30"/>
      </w:pPr>
      <w:bookmarkStart w:id="13" w:name="_Toc133414312"/>
      <w:r>
        <w:rPr>
          <w:rFonts w:hint="eastAsia"/>
          <w:lang w:bidi="ar"/>
        </w:rPr>
        <w:t>基于</w:t>
      </w:r>
      <w:proofErr w:type="spellStart"/>
      <w:r>
        <w:rPr>
          <w:rFonts w:hint="eastAsia"/>
          <w:lang w:bidi="ar"/>
        </w:rPr>
        <w:t>WebAgg</w:t>
      </w:r>
      <w:proofErr w:type="spellEnd"/>
      <w:r>
        <w:rPr>
          <w:rFonts w:hint="eastAsia"/>
          <w:lang w:bidi="ar"/>
        </w:rPr>
        <w:t>的渲染流程</w:t>
      </w:r>
      <w:bookmarkEnd w:id="13"/>
    </w:p>
    <w:p w14:paraId="7661395B" w14:textId="77777777" w:rsidR="000C7499" w:rsidRDefault="00000000">
      <w:pPr>
        <w:pStyle w:val="a2"/>
        <w:numPr>
          <w:ilvl w:val="0"/>
          <w:numId w:val="5"/>
        </w:numPr>
        <w:ind w:firstLineChars="0"/>
        <w:rPr>
          <w:b/>
          <w:bCs/>
        </w:rPr>
      </w:pPr>
      <w:r>
        <w:rPr>
          <w:rFonts w:hint="eastAsia"/>
          <w:b/>
          <w:bCs/>
          <w:lang w:bidi="ar"/>
        </w:rPr>
        <w:t>服务端—</w:t>
      </w:r>
      <w:r>
        <w:rPr>
          <w:rFonts w:hint="eastAsia"/>
          <w:b/>
          <w:bCs/>
          <w:lang w:bidi="ar"/>
        </w:rPr>
        <w:t>Web</w:t>
      </w:r>
      <w:r>
        <w:rPr>
          <w:rFonts w:hint="eastAsia"/>
          <w:b/>
          <w:bCs/>
          <w:lang w:bidi="ar"/>
        </w:rPr>
        <w:t>前端：</w:t>
      </w:r>
    </w:p>
    <w:p w14:paraId="0AE25A10" w14:textId="77777777" w:rsidR="000C7499" w:rsidRDefault="00000000">
      <w:pPr>
        <w:numPr>
          <w:ilvl w:val="0"/>
          <w:numId w:val="6"/>
        </w:numPr>
      </w:pPr>
      <w:r>
        <w:t>创建</w:t>
      </w:r>
      <w:r>
        <w:t xml:space="preserve"> Matplotlib </w:t>
      </w:r>
      <w:r>
        <w:rPr>
          <w:rFonts w:hint="eastAsia"/>
        </w:rPr>
        <w:t>Figure</w:t>
      </w:r>
      <w:r>
        <w:t>。</w:t>
      </w:r>
    </w:p>
    <w:p w14:paraId="28A5D0FC" w14:textId="77777777" w:rsidR="000C7499" w:rsidRDefault="00000000">
      <w:pPr>
        <w:numPr>
          <w:ilvl w:val="0"/>
          <w:numId w:val="6"/>
        </w:numPr>
      </w:pPr>
      <w:r>
        <w:rPr>
          <w:rFonts w:hint="eastAsia"/>
        </w:rPr>
        <w:t>创建</w:t>
      </w: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>服务</w:t>
      </w:r>
      <w:r>
        <w:t>。</w:t>
      </w:r>
    </w:p>
    <w:p w14:paraId="7C4F1DB9" w14:textId="77777777" w:rsidR="000C7499" w:rsidRDefault="00000000">
      <w:pPr>
        <w:numPr>
          <w:ilvl w:val="0"/>
          <w:numId w:val="6"/>
        </w:numPr>
      </w:pPr>
      <w:r>
        <w:rPr>
          <w:rFonts w:hint="eastAsia"/>
        </w:rPr>
        <w:t>将</w:t>
      </w:r>
      <w:r>
        <w:rPr>
          <w:rFonts w:hint="eastAsia"/>
        </w:rPr>
        <w:t>Figure</w:t>
      </w:r>
      <w:r>
        <w:rPr>
          <w:rFonts w:hint="eastAsia"/>
        </w:rPr>
        <w:t>转为图片。</w:t>
      </w:r>
    </w:p>
    <w:p w14:paraId="02343BAB" w14:textId="77777777" w:rsidR="000C7499" w:rsidRDefault="00000000">
      <w:pPr>
        <w:numPr>
          <w:ilvl w:val="0"/>
          <w:numId w:val="6"/>
        </w:numPr>
      </w:pPr>
      <w:r>
        <w:t>使用</w:t>
      </w:r>
      <w:r>
        <w:t xml:space="preserve"> </w:t>
      </w: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>通信将图片传到</w:t>
      </w:r>
      <w:r>
        <w:rPr>
          <w:rFonts w:hint="eastAsia"/>
        </w:rPr>
        <w:t>Web</w:t>
      </w:r>
      <w:r>
        <w:rPr>
          <w:rFonts w:hint="eastAsia"/>
        </w:rPr>
        <w:t>前端</w:t>
      </w:r>
      <w:r>
        <w:t>。</w:t>
      </w:r>
    </w:p>
    <w:p w14:paraId="28E1D388" w14:textId="77777777" w:rsidR="000C7499" w:rsidRDefault="00000000">
      <w:pPr>
        <w:numPr>
          <w:ilvl w:val="0"/>
          <w:numId w:val="6"/>
        </w:numPr>
      </w:pPr>
      <w:r>
        <w:rPr>
          <w:rFonts w:hint="eastAsia"/>
        </w:rPr>
        <w:t>Web</w:t>
      </w:r>
      <w:r>
        <w:rPr>
          <w:rFonts w:hint="eastAsia"/>
        </w:rPr>
        <w:t>前端接收消息</w:t>
      </w:r>
      <w:r>
        <w:t>。</w:t>
      </w:r>
    </w:p>
    <w:p w14:paraId="7A7CDC06" w14:textId="77777777" w:rsidR="000C7499" w:rsidRDefault="00000000">
      <w:pPr>
        <w:numPr>
          <w:ilvl w:val="0"/>
          <w:numId w:val="6"/>
        </w:numPr>
      </w:pPr>
      <w:r>
        <w:rPr>
          <w:rFonts w:hint="eastAsia"/>
        </w:rPr>
        <w:t>Web</w:t>
      </w:r>
      <w:r>
        <w:rPr>
          <w:rFonts w:hint="eastAsia"/>
        </w:rPr>
        <w:t>前端渲染图片</w:t>
      </w:r>
      <w:r>
        <w:t>。</w:t>
      </w:r>
    </w:p>
    <w:p w14:paraId="2311DE4C" w14:textId="77777777" w:rsidR="000C7499" w:rsidRDefault="00000000">
      <w:pPr>
        <w:pStyle w:val="a2"/>
        <w:numPr>
          <w:ilvl w:val="0"/>
          <w:numId w:val="5"/>
        </w:numPr>
        <w:ind w:firstLineChars="0"/>
        <w:rPr>
          <w:b/>
          <w:bCs/>
        </w:rPr>
      </w:pPr>
      <w:r>
        <w:rPr>
          <w:rFonts w:hint="eastAsia"/>
          <w:b/>
          <w:bCs/>
          <w:lang w:bidi="ar"/>
        </w:rPr>
        <w:t>Web</w:t>
      </w:r>
      <w:r>
        <w:rPr>
          <w:rFonts w:hint="eastAsia"/>
          <w:b/>
          <w:bCs/>
          <w:lang w:bidi="ar"/>
        </w:rPr>
        <w:t>前端—服务端：</w:t>
      </w:r>
    </w:p>
    <w:p w14:paraId="7F89D6DB" w14:textId="77777777" w:rsidR="000C7499" w:rsidRDefault="00000000">
      <w:pPr>
        <w:numPr>
          <w:ilvl w:val="0"/>
          <w:numId w:val="7"/>
        </w:numPr>
      </w:pPr>
      <w:r>
        <w:rPr>
          <w:rFonts w:hint="eastAsia"/>
        </w:rPr>
        <w:t>界面交互触发事件</w:t>
      </w:r>
      <w:r>
        <w:t>。</w:t>
      </w:r>
    </w:p>
    <w:p w14:paraId="66049A2D" w14:textId="77777777" w:rsidR="000C7499" w:rsidRDefault="00000000">
      <w:pPr>
        <w:numPr>
          <w:ilvl w:val="0"/>
          <w:numId w:val="7"/>
        </w:numPr>
      </w:pPr>
      <w:r>
        <w:rPr>
          <w:rFonts w:hint="eastAsia"/>
        </w:rPr>
        <w:t>事件管理分类</w:t>
      </w:r>
    </w:p>
    <w:p w14:paraId="599B8BAF" w14:textId="77777777" w:rsidR="000C7499" w:rsidRDefault="00000000">
      <w:pPr>
        <w:numPr>
          <w:ilvl w:val="0"/>
          <w:numId w:val="7"/>
        </w:numPr>
      </w:pPr>
      <w:r>
        <w:rPr>
          <w:rFonts w:hint="eastAsia"/>
        </w:rPr>
        <w:t>通过</w:t>
      </w: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>通信将事件传到服务端</w:t>
      </w:r>
    </w:p>
    <w:p w14:paraId="3F4AA286" w14:textId="77777777" w:rsidR="000C7499" w:rsidRDefault="00000000">
      <w:pPr>
        <w:numPr>
          <w:ilvl w:val="0"/>
          <w:numId w:val="7"/>
        </w:numPr>
      </w:pPr>
      <w:r>
        <w:rPr>
          <w:rFonts w:hint="eastAsia"/>
        </w:rPr>
        <w:t>服务端接收消息</w:t>
      </w:r>
    </w:p>
    <w:p w14:paraId="2D49C260" w14:textId="77777777" w:rsidR="000C7499" w:rsidRDefault="00000000">
      <w:pPr>
        <w:numPr>
          <w:ilvl w:val="0"/>
          <w:numId w:val="7"/>
        </w:numPr>
      </w:pPr>
      <w:r>
        <w:rPr>
          <w:rFonts w:hint="eastAsia"/>
        </w:rPr>
        <w:t>根据事件种类调用</w:t>
      </w:r>
      <w:r>
        <w:rPr>
          <w:rFonts w:hint="eastAsia"/>
        </w:rPr>
        <w:t>Matplotlib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修改</w:t>
      </w:r>
      <w:r>
        <w:rPr>
          <w:rFonts w:hint="eastAsia"/>
        </w:rPr>
        <w:t>Figure</w:t>
      </w:r>
    </w:p>
    <w:p w14:paraId="01B2B299" w14:textId="77777777" w:rsidR="000C7499" w:rsidRDefault="00000000">
      <w:pPr>
        <w:numPr>
          <w:ilvl w:val="0"/>
          <w:numId w:val="7"/>
        </w:numPr>
      </w:pPr>
      <w:r>
        <w:rPr>
          <w:rFonts w:hint="eastAsia"/>
        </w:rPr>
        <w:t>将修改后的</w:t>
      </w:r>
      <w:r>
        <w:rPr>
          <w:rFonts w:hint="eastAsia"/>
        </w:rPr>
        <w:t>Figure</w:t>
      </w:r>
      <w:r>
        <w:rPr>
          <w:rFonts w:hint="eastAsia"/>
        </w:rPr>
        <w:t>转为图片</w:t>
      </w:r>
    </w:p>
    <w:p w14:paraId="3F7A4344" w14:textId="77777777" w:rsidR="000C7499" w:rsidRDefault="00000000">
      <w:pPr>
        <w:numPr>
          <w:ilvl w:val="0"/>
          <w:numId w:val="7"/>
        </w:numPr>
      </w:pPr>
      <w:r>
        <w:t>使用</w:t>
      </w:r>
      <w:r>
        <w:t xml:space="preserve"> </w:t>
      </w: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>通信将图片传到</w:t>
      </w:r>
      <w:r>
        <w:rPr>
          <w:rFonts w:hint="eastAsia"/>
        </w:rPr>
        <w:t>Web</w:t>
      </w:r>
      <w:r>
        <w:rPr>
          <w:rFonts w:hint="eastAsia"/>
        </w:rPr>
        <w:t>前端更新视图</w:t>
      </w:r>
      <w:r>
        <w:t>。</w:t>
      </w:r>
    </w:p>
    <w:p w14:paraId="50735D93" w14:textId="77777777" w:rsidR="000C7499" w:rsidRDefault="000C7499">
      <w:pPr>
        <w:pStyle w:val="a2"/>
        <w:ind w:firstLineChars="0" w:firstLine="0"/>
        <w:rPr>
          <w:b/>
          <w:bCs/>
        </w:rPr>
      </w:pPr>
    </w:p>
    <w:p w14:paraId="74D9A106" w14:textId="77777777" w:rsidR="000C7499" w:rsidRDefault="000C7499">
      <w:pPr>
        <w:pStyle w:val="a2"/>
        <w:ind w:firstLineChars="0" w:firstLine="0"/>
      </w:pPr>
    </w:p>
    <w:p w14:paraId="5C034E1A" w14:textId="77777777" w:rsidR="000C7499" w:rsidRDefault="000C7499">
      <w:pPr>
        <w:pStyle w:val="a2"/>
      </w:pPr>
    </w:p>
    <w:p w14:paraId="05D81D15" w14:textId="77777777" w:rsidR="000C7499" w:rsidRDefault="00000000">
      <w:pPr>
        <w:pStyle w:val="aff6"/>
      </w:pPr>
      <w:r>
        <w:rPr>
          <w:noProof/>
        </w:rPr>
        <w:lastRenderedPageBreak/>
        <w:drawing>
          <wp:inline distT="0" distB="0" distL="114300" distR="114300" wp14:anchorId="12C02BC9" wp14:editId="715C66A1">
            <wp:extent cx="5268595" cy="996950"/>
            <wp:effectExtent l="0" t="0" r="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055BE" w14:textId="77777777" w:rsidR="000C7499" w:rsidRDefault="00000000">
      <w:pPr>
        <w:pStyle w:val="a7"/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>-1服务端渲染流程</w:t>
      </w:r>
    </w:p>
    <w:p w14:paraId="0F462CD3" w14:textId="77777777" w:rsidR="000C7499" w:rsidRDefault="000C7499">
      <w:pPr>
        <w:pStyle w:val="a2"/>
        <w:ind w:firstLineChars="0" w:firstLine="0"/>
      </w:pPr>
    </w:p>
    <w:p w14:paraId="1232431E" w14:textId="77777777" w:rsidR="000C7499" w:rsidRDefault="00000000">
      <w:pPr>
        <w:pStyle w:val="20"/>
      </w:pPr>
      <w:bookmarkStart w:id="14" w:name="_Toc133414313"/>
      <w:r>
        <w:rPr>
          <w:rFonts w:hint="eastAsia"/>
        </w:rPr>
        <w:t>通信方案设计</w:t>
      </w:r>
      <w:bookmarkEnd w:id="14"/>
    </w:p>
    <w:p w14:paraId="2D458CAC" w14:textId="77777777" w:rsidR="000C7499" w:rsidRDefault="00000000">
      <w:pPr>
        <w:pStyle w:val="30"/>
      </w:pPr>
      <w:bookmarkStart w:id="15" w:name="_Toc133414314"/>
      <w:r>
        <w:rPr>
          <w:rFonts w:hint="eastAsia"/>
        </w:rPr>
        <w:t>通信生命周期</w:t>
      </w:r>
      <w:bookmarkEnd w:id="15"/>
    </w:p>
    <w:p w14:paraId="603273DB" w14:textId="77777777" w:rsidR="000C7499" w:rsidRDefault="00000000">
      <w:pPr>
        <w:numPr>
          <w:ilvl w:val="0"/>
          <w:numId w:val="8"/>
        </w:numPr>
        <w:tabs>
          <w:tab w:val="clear" w:pos="420"/>
        </w:tabs>
      </w:pPr>
      <w:r>
        <w:rPr>
          <w:rFonts w:hint="eastAsia"/>
          <w:b/>
          <w:bCs/>
        </w:rPr>
        <w:t>绘图</w:t>
      </w:r>
      <w:r>
        <w:rPr>
          <w:b/>
          <w:bCs/>
        </w:rPr>
        <w:t>创建：</w:t>
      </w:r>
      <w:r>
        <w:rPr>
          <w:rFonts w:hint="eastAsia"/>
        </w:rPr>
        <w:t>当</w:t>
      </w:r>
      <w:proofErr w:type="spellStart"/>
      <w:r>
        <w:rPr>
          <w:rFonts w:hint="eastAsia"/>
        </w:rPr>
        <w:t>WebAgg</w:t>
      </w:r>
      <w:proofErr w:type="spellEnd"/>
      <w:r>
        <w:rPr>
          <w:rFonts w:hint="eastAsia"/>
        </w:rPr>
        <w:t xml:space="preserve"> Core</w:t>
      </w:r>
      <w:r>
        <w:rPr>
          <w:rFonts w:hint="eastAsia"/>
        </w:rPr>
        <w:t>服务启动后，使用</w:t>
      </w:r>
      <w:r>
        <w:rPr>
          <w:rFonts w:hint="eastAsia"/>
        </w:rPr>
        <w:t>python</w:t>
      </w:r>
      <w:r>
        <w:rPr>
          <w:rFonts w:hint="eastAsia"/>
        </w:rPr>
        <w:t>绘图创建</w:t>
      </w:r>
      <w:r>
        <w:rPr>
          <w:rFonts w:hint="eastAsia"/>
        </w:rPr>
        <w:t>Figure</w:t>
      </w:r>
      <w:r>
        <w:rPr>
          <w:rFonts w:hint="eastAsia"/>
        </w:rPr>
        <w:t>对象，再使用</w:t>
      </w:r>
      <w:proofErr w:type="spellStart"/>
      <w:r>
        <w:rPr>
          <w:rFonts w:hint="eastAsia"/>
        </w:rPr>
        <w:t>TyPlot</w:t>
      </w:r>
      <w:proofErr w:type="spellEnd"/>
      <w:r>
        <w:rPr>
          <w:rFonts w:hint="eastAsia"/>
        </w:rPr>
        <w:t>扩展库对原始</w:t>
      </w:r>
      <w:r>
        <w:rPr>
          <w:rFonts w:hint="eastAsia"/>
        </w:rPr>
        <w:t>Figure</w:t>
      </w:r>
      <w:r>
        <w:rPr>
          <w:rFonts w:hint="eastAsia"/>
        </w:rPr>
        <w:t>实例进行初始化（初始化状态及交互绑定），并将其挂载到</w:t>
      </w:r>
      <w:proofErr w:type="spellStart"/>
      <w:r>
        <w:rPr>
          <w:rFonts w:hint="eastAsia"/>
        </w:rPr>
        <w:t>WebAgg</w:t>
      </w:r>
      <w:proofErr w:type="spellEnd"/>
      <w:r>
        <w:rPr>
          <w:rFonts w:hint="eastAsia"/>
        </w:rPr>
        <w:t>上</w:t>
      </w:r>
      <w:r>
        <w:t>。</w:t>
      </w:r>
      <w:r>
        <w:rPr>
          <w:rFonts w:hint="eastAsia"/>
        </w:rPr>
        <w:t>同时通知</w:t>
      </w:r>
      <w:proofErr w:type="spellStart"/>
      <w:r>
        <w:rPr>
          <w:rFonts w:hint="eastAsia"/>
        </w:rPr>
        <w:t>Syslab</w:t>
      </w:r>
      <w:proofErr w:type="spellEnd"/>
      <w:r>
        <w:rPr>
          <w:rFonts w:hint="eastAsia"/>
        </w:rPr>
        <w:t xml:space="preserve"> server</w:t>
      </w:r>
      <w:r>
        <w:rPr>
          <w:rFonts w:hint="eastAsia"/>
        </w:rPr>
        <w:t>创建绘图窗口，并使用</w:t>
      </w:r>
      <w:proofErr w:type="spellStart"/>
      <w:r>
        <w:rPr>
          <w:rFonts w:hint="eastAsia"/>
        </w:rPr>
        <w:t>figureId</w:t>
      </w:r>
      <w:proofErr w:type="spellEnd"/>
      <w:r>
        <w:rPr>
          <w:rFonts w:hint="eastAsia"/>
        </w:rPr>
        <w:t>初始化</w:t>
      </w: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>链接。</w:t>
      </w:r>
    </w:p>
    <w:p w14:paraId="0A937C71" w14:textId="77777777" w:rsidR="000C7499" w:rsidRDefault="00000000">
      <w:r>
        <w:rPr>
          <w:noProof/>
        </w:rPr>
        <w:drawing>
          <wp:inline distT="0" distB="0" distL="114300" distR="114300" wp14:anchorId="00DA1991" wp14:editId="4A137284">
            <wp:extent cx="5265420" cy="1304290"/>
            <wp:effectExtent l="0" t="0" r="7620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9B365" w14:textId="77777777" w:rsidR="000C7499" w:rsidRDefault="00000000">
      <w:pPr>
        <w:pStyle w:val="a7"/>
      </w:pPr>
      <w:r>
        <w:t xml:space="preserve">图 </w:t>
      </w:r>
      <w:r>
        <w:fldChar w:fldCharType="begin"/>
      </w:r>
      <w:r>
        <w:instrText xml:space="preserve"> STYLEREF 3 \s </w:instrText>
      </w:r>
      <w:r>
        <w:fldChar w:fldCharType="separate"/>
      </w:r>
      <w:r>
        <w:t>3.2.1</w:t>
      </w:r>
      <w:r>
        <w:fldChar w:fldCharType="end"/>
      </w:r>
      <w:r>
        <w:rPr>
          <w:rFonts w:hint="eastAsia"/>
        </w:rPr>
        <w:t>-</w:t>
      </w:r>
      <w:r>
        <w:fldChar w:fldCharType="begin"/>
      </w:r>
      <w:r>
        <w:instrText xml:space="preserve"> SEQ 图 \* ARABIC \s 3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 xml:space="preserve"> 绘图初始化数据流图</w:t>
      </w:r>
    </w:p>
    <w:p w14:paraId="10041A50" w14:textId="77777777" w:rsidR="000C7499" w:rsidRDefault="00000000">
      <w:pPr>
        <w:numPr>
          <w:ilvl w:val="0"/>
          <w:numId w:val="8"/>
        </w:numPr>
        <w:tabs>
          <w:tab w:val="clear" w:pos="420"/>
        </w:tabs>
        <w:jc w:val="left"/>
      </w:pPr>
      <w:r>
        <w:rPr>
          <w:rFonts w:hint="eastAsia"/>
          <w:b/>
          <w:bCs/>
        </w:rPr>
        <w:t>绘图交互</w:t>
      </w:r>
      <w:r>
        <w:rPr>
          <w:b/>
          <w:bCs/>
        </w:rPr>
        <w:t>：</w:t>
      </w:r>
      <w:r>
        <w:rPr>
          <w:rFonts w:hint="eastAsia"/>
        </w:rPr>
        <w:t>Web</w:t>
      </w:r>
      <w:r>
        <w:t>应用程序在</w:t>
      </w:r>
      <w:r>
        <w:rPr>
          <w:rFonts w:hint="eastAsia"/>
        </w:rPr>
        <w:t>绘图窗口</w:t>
      </w:r>
      <w:r>
        <w:t>上添加鼠标事件监听器等交互功能</w:t>
      </w:r>
      <w:r>
        <w:rPr>
          <w:rFonts w:hint="eastAsia"/>
        </w:rPr>
        <w:t>，并将绘图窗口上的鼠标交互事件和属性检查器的修改事件通过</w:t>
      </w: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>链接发送到</w:t>
      </w:r>
      <w:proofErr w:type="spellStart"/>
      <w:r>
        <w:rPr>
          <w:rFonts w:hint="eastAsia"/>
        </w:rPr>
        <w:t>WebAgg</w:t>
      </w:r>
      <w:proofErr w:type="spellEnd"/>
      <w:r>
        <w:rPr>
          <w:rFonts w:hint="eastAsia"/>
        </w:rPr>
        <w:t xml:space="preserve"> Core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 xml:space="preserve"> server</w:t>
      </w:r>
      <w:r>
        <w:t>。</w:t>
      </w:r>
      <w:proofErr w:type="spellStart"/>
      <w:r>
        <w:rPr>
          <w:rFonts w:hint="eastAsia"/>
        </w:rPr>
        <w:t>WebAgg</w:t>
      </w:r>
      <w:proofErr w:type="spellEnd"/>
      <w:r>
        <w:rPr>
          <w:rFonts w:hint="eastAsia"/>
        </w:rPr>
        <w:t xml:space="preserve"> Core</w:t>
      </w:r>
      <w:r>
        <w:rPr>
          <w:rFonts w:hint="eastAsia"/>
        </w:rPr>
        <w:t>接收到消息后会对其处理并进行事件分发，分配到相应的</w:t>
      </w:r>
      <w:r>
        <w:rPr>
          <w:rFonts w:hint="eastAsia"/>
        </w:rPr>
        <w:t>API</w:t>
      </w:r>
      <w:r>
        <w:rPr>
          <w:rFonts w:hint="eastAsia"/>
        </w:rPr>
        <w:t>接口</w:t>
      </w:r>
      <w:r>
        <w:t>。</w:t>
      </w:r>
      <w:r>
        <w:rPr>
          <w:rFonts w:hint="eastAsia"/>
        </w:rPr>
        <w:t>当</w:t>
      </w:r>
      <w:r>
        <w:rPr>
          <w:rFonts w:hint="eastAsia"/>
        </w:rPr>
        <w:t>Figure</w:t>
      </w:r>
      <w:r>
        <w:rPr>
          <w:rFonts w:hint="eastAsia"/>
        </w:rPr>
        <w:t>实例修改后，会重新生成绘图图片并通过</w:t>
      </w: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>发给前端绘图窗口，前端绘图窗口接收消息后通过消息分发将图片通过</w:t>
      </w:r>
      <w:r>
        <w:rPr>
          <w:rFonts w:hint="eastAsia"/>
        </w:rPr>
        <w:t>canvas</w:t>
      </w:r>
      <w:r>
        <w:rPr>
          <w:rFonts w:hint="eastAsia"/>
        </w:rPr>
        <w:t>渲染到窗口上。当</w:t>
      </w:r>
      <w:r>
        <w:rPr>
          <w:rFonts w:hint="eastAsia"/>
        </w:rPr>
        <w:t>Figure</w:t>
      </w:r>
      <w:r>
        <w:rPr>
          <w:rFonts w:hint="eastAsia"/>
        </w:rPr>
        <w:t>实例的工具栏</w:t>
      </w:r>
      <w:r>
        <w:rPr>
          <w:rFonts w:hint="eastAsia"/>
        </w:rPr>
        <w:t>/</w:t>
      </w:r>
      <w:r>
        <w:rPr>
          <w:rFonts w:hint="eastAsia"/>
        </w:rPr>
        <w:t>右键菜单</w:t>
      </w:r>
      <w:r>
        <w:rPr>
          <w:rFonts w:hint="eastAsia"/>
        </w:rPr>
        <w:t>/</w:t>
      </w:r>
      <w:r>
        <w:rPr>
          <w:rFonts w:hint="eastAsia"/>
        </w:rPr>
        <w:t>属性面板改变，会把最新状态通过</w:t>
      </w: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>发给前端绘图窗口，前端绘图窗口接收消息后通过消息分发将最新状态同步到工具栏</w:t>
      </w:r>
      <w:r>
        <w:rPr>
          <w:rFonts w:hint="eastAsia"/>
        </w:rPr>
        <w:t>/</w:t>
      </w:r>
      <w:r>
        <w:rPr>
          <w:rFonts w:hint="eastAsia"/>
        </w:rPr>
        <w:t>右键菜单</w:t>
      </w:r>
      <w:r>
        <w:rPr>
          <w:rFonts w:hint="eastAsia"/>
        </w:rPr>
        <w:t>/</w:t>
      </w:r>
      <w:r>
        <w:rPr>
          <w:rFonts w:hint="eastAsia"/>
        </w:rPr>
        <w:t>属性面板。</w:t>
      </w:r>
    </w:p>
    <w:p w14:paraId="087222C4" w14:textId="77777777" w:rsidR="000C7499" w:rsidRDefault="00000000">
      <w:r>
        <w:rPr>
          <w:noProof/>
        </w:rPr>
        <w:lastRenderedPageBreak/>
        <w:drawing>
          <wp:inline distT="0" distB="0" distL="114300" distR="114300" wp14:anchorId="671D1D8D" wp14:editId="6303893B">
            <wp:extent cx="5267325" cy="2251075"/>
            <wp:effectExtent l="0" t="0" r="0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C796B" w14:textId="77777777" w:rsidR="000C7499" w:rsidRDefault="00000000">
      <w:pPr>
        <w:pStyle w:val="a7"/>
      </w:pPr>
      <w:r>
        <w:t xml:space="preserve">图 </w:t>
      </w:r>
      <w:r>
        <w:fldChar w:fldCharType="begin"/>
      </w:r>
      <w:r>
        <w:instrText xml:space="preserve"> STYLEREF 3 \s </w:instrText>
      </w:r>
      <w:r>
        <w:fldChar w:fldCharType="separate"/>
      </w:r>
      <w:r>
        <w:t>3.2.1</w:t>
      </w:r>
      <w:r>
        <w:fldChar w:fldCharType="end"/>
      </w:r>
      <w:r>
        <w:rPr>
          <w:rFonts w:hint="eastAsia"/>
        </w:rPr>
        <w:t>-</w:t>
      </w:r>
      <w:r>
        <w:fldChar w:fldCharType="begin"/>
      </w:r>
      <w:r>
        <w:instrText xml:space="preserve"> SEQ 图 \* ARABIC \s 3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 xml:space="preserve"> 绘图交互数据流图</w:t>
      </w:r>
    </w:p>
    <w:p w14:paraId="7CBACAE5" w14:textId="77777777" w:rsidR="000C7499" w:rsidRDefault="00000000">
      <w:pPr>
        <w:numPr>
          <w:ilvl w:val="0"/>
          <w:numId w:val="8"/>
        </w:numPr>
        <w:tabs>
          <w:tab w:val="clear" w:pos="420"/>
        </w:tabs>
      </w:pPr>
      <w:r>
        <w:rPr>
          <w:rFonts w:hint="eastAsia"/>
          <w:b/>
          <w:bCs/>
        </w:rPr>
        <w:t>绘图销毁：</w:t>
      </w:r>
      <w:r>
        <w:rPr>
          <w:rFonts w:hint="eastAsia"/>
        </w:rPr>
        <w:t>当绘图窗口关闭时，</w:t>
      </w:r>
      <w:proofErr w:type="spellStart"/>
      <w:r>
        <w:rPr>
          <w:rFonts w:hint="eastAsia"/>
        </w:rPr>
        <w:t>Syslab</w:t>
      </w:r>
      <w:proofErr w:type="spellEnd"/>
      <w:r>
        <w:rPr>
          <w:rFonts w:hint="eastAsia"/>
        </w:rPr>
        <w:t xml:space="preserve"> Server</w:t>
      </w:r>
      <w:r>
        <w:rPr>
          <w:rFonts w:hint="eastAsia"/>
        </w:rPr>
        <w:t>将销毁绘图窗口并关闭其</w:t>
      </w: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>链接。</w:t>
      </w:r>
      <w:proofErr w:type="spellStart"/>
      <w:r>
        <w:rPr>
          <w:rFonts w:hint="eastAsia"/>
        </w:rPr>
        <w:t>WebAgg</w:t>
      </w:r>
      <w:proofErr w:type="spellEnd"/>
      <w:r>
        <w:rPr>
          <w:rFonts w:hint="eastAsia"/>
        </w:rPr>
        <w:t xml:space="preserve"> Core</w:t>
      </w:r>
      <w:r>
        <w:rPr>
          <w:rFonts w:hint="eastAsia"/>
        </w:rPr>
        <w:t>监听到链接关闭时，将销毁其</w:t>
      </w: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>链接并根据其</w:t>
      </w:r>
      <w:proofErr w:type="spellStart"/>
      <w:r>
        <w:rPr>
          <w:rFonts w:hint="eastAsia"/>
        </w:rPr>
        <w:t>figureId</w:t>
      </w:r>
      <w:proofErr w:type="spellEnd"/>
      <w:r>
        <w:rPr>
          <w:rFonts w:hint="eastAsia"/>
        </w:rPr>
        <w:t>回收</w:t>
      </w:r>
      <w:proofErr w:type="spellStart"/>
      <w:r>
        <w:rPr>
          <w:rFonts w:hint="eastAsia"/>
        </w:rPr>
        <w:t>WebAgg</w:t>
      </w:r>
      <w:proofErr w:type="spellEnd"/>
      <w:r>
        <w:rPr>
          <w:rFonts w:hint="eastAsia"/>
        </w:rPr>
        <w:t>上的</w:t>
      </w:r>
      <w:r>
        <w:rPr>
          <w:rFonts w:hint="eastAsia"/>
        </w:rPr>
        <w:t>Figure</w:t>
      </w:r>
      <w:r>
        <w:rPr>
          <w:rFonts w:hint="eastAsia"/>
        </w:rPr>
        <w:t>实例。</w:t>
      </w:r>
    </w:p>
    <w:p w14:paraId="2506A8E8" w14:textId="77777777" w:rsidR="000C7499" w:rsidRDefault="00000000">
      <w:pPr>
        <w:pStyle w:val="a2"/>
        <w:ind w:firstLineChars="0" w:firstLine="0"/>
      </w:pPr>
      <w:r>
        <w:rPr>
          <w:noProof/>
        </w:rPr>
        <w:drawing>
          <wp:inline distT="0" distB="0" distL="114300" distR="114300" wp14:anchorId="19B48290" wp14:editId="3D0197E5">
            <wp:extent cx="5268595" cy="1675765"/>
            <wp:effectExtent l="0" t="0" r="4445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7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A8D8C" w14:textId="77777777" w:rsidR="000C7499" w:rsidRDefault="00000000">
      <w:pPr>
        <w:pStyle w:val="a7"/>
      </w:pPr>
      <w:r>
        <w:t xml:space="preserve">图 </w:t>
      </w:r>
      <w:r>
        <w:fldChar w:fldCharType="begin"/>
      </w:r>
      <w:r>
        <w:instrText xml:space="preserve"> STYLEREF 3 \s </w:instrText>
      </w:r>
      <w:r>
        <w:fldChar w:fldCharType="separate"/>
      </w:r>
      <w:r>
        <w:t>3.2.1</w:t>
      </w:r>
      <w:r>
        <w:fldChar w:fldCharType="end"/>
      </w:r>
      <w:r>
        <w:rPr>
          <w:rFonts w:hint="eastAsia"/>
        </w:rPr>
        <w:t>-</w:t>
      </w:r>
      <w:r>
        <w:fldChar w:fldCharType="begin"/>
      </w:r>
      <w:r>
        <w:instrText xml:space="preserve"> SEQ 图 \* ARABIC \s 3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 xml:space="preserve"> 绘图销毁数据流图</w:t>
      </w:r>
    </w:p>
    <w:p w14:paraId="5D64EF5A" w14:textId="77777777" w:rsidR="000C7499" w:rsidRDefault="000C7499">
      <w:pPr>
        <w:pStyle w:val="aff6"/>
      </w:pPr>
    </w:p>
    <w:p w14:paraId="043F3215" w14:textId="77777777" w:rsidR="000C7499" w:rsidRDefault="000C7499">
      <w:pPr>
        <w:pStyle w:val="a2"/>
      </w:pPr>
    </w:p>
    <w:p w14:paraId="0770EFB4" w14:textId="77777777" w:rsidR="000C7499" w:rsidRDefault="00000000">
      <w:pPr>
        <w:pStyle w:val="30"/>
      </w:pPr>
      <w:bookmarkStart w:id="16" w:name="_Toc133414315"/>
      <w:r>
        <w:rPr>
          <w:rFonts w:hint="eastAsia"/>
        </w:rPr>
        <w:t>通信模式</w:t>
      </w:r>
      <w:bookmarkEnd w:id="16"/>
    </w:p>
    <w:p w14:paraId="12A875FB" w14:textId="77777777" w:rsidR="000C7499" w:rsidRDefault="00000000">
      <w:pPr>
        <w:pStyle w:val="a2"/>
      </w:pPr>
      <w:r>
        <w:rPr>
          <w:rFonts w:hint="eastAsia"/>
        </w:rPr>
        <w:t>一个</w:t>
      </w:r>
      <w:r>
        <w:rPr>
          <w:rFonts w:hint="eastAsia"/>
        </w:rPr>
        <w:t>Figure</w:t>
      </w:r>
      <w:r>
        <w:t>实例与一个</w:t>
      </w:r>
      <w:r>
        <w:t xml:space="preserve"> </w:t>
      </w:r>
      <w:r>
        <w:rPr>
          <w:rFonts w:hint="eastAsia"/>
        </w:rPr>
        <w:t>绘图窗口对应。每个用户所有的</w:t>
      </w:r>
      <w:r>
        <w:rPr>
          <w:rFonts w:hint="eastAsia"/>
        </w:rPr>
        <w:t>Figure</w:t>
      </w:r>
      <w:r>
        <w:rPr>
          <w:rFonts w:hint="eastAsia"/>
        </w:rPr>
        <w:t>实例都挂载到一个</w:t>
      </w:r>
      <w:proofErr w:type="spellStart"/>
      <w:r>
        <w:rPr>
          <w:rFonts w:hint="eastAsia"/>
        </w:rPr>
        <w:t>WebAgg</w:t>
      </w:r>
      <w:proofErr w:type="spellEnd"/>
      <w:r>
        <w:rPr>
          <w:rFonts w:hint="eastAsia"/>
        </w:rPr>
        <w:t>服务上，通过唯一</w:t>
      </w:r>
      <w:proofErr w:type="spellStart"/>
      <w:r>
        <w:rPr>
          <w:rFonts w:hint="eastAsia"/>
        </w:rPr>
        <w:t>figureId</w:t>
      </w:r>
      <w:proofErr w:type="spellEnd"/>
      <w:r>
        <w:rPr>
          <w:rFonts w:hint="eastAsia"/>
        </w:rPr>
        <w:t>进行区分并生成对应的</w:t>
      </w: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，每个通信都是相互独立互不干涉的。这样即避免了多个服务引起的性能开销，又保证了多个绘图的相互独立。</w:t>
      </w:r>
    </w:p>
    <w:p w14:paraId="63C2CA64" w14:textId="77777777" w:rsidR="000C7499" w:rsidRDefault="00000000">
      <w:pPr>
        <w:pStyle w:val="aff6"/>
      </w:pPr>
      <w:r>
        <w:rPr>
          <w:noProof/>
        </w:rPr>
        <w:lastRenderedPageBreak/>
        <w:drawing>
          <wp:inline distT="0" distB="0" distL="114300" distR="114300" wp14:anchorId="012CEDE8" wp14:editId="33AF9C39">
            <wp:extent cx="5264150" cy="1833245"/>
            <wp:effectExtent l="0" t="0" r="889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3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B3E9C" w14:textId="77777777" w:rsidR="000C7499" w:rsidRDefault="00000000">
      <w:pPr>
        <w:pStyle w:val="a7"/>
      </w:pPr>
      <w:r>
        <w:t xml:space="preserve">图 </w:t>
      </w:r>
      <w:r>
        <w:fldChar w:fldCharType="begin"/>
      </w:r>
      <w:r>
        <w:instrText xml:space="preserve"> STYLEREF 3 \s </w:instrText>
      </w:r>
      <w:r>
        <w:fldChar w:fldCharType="separate"/>
      </w:r>
      <w:r>
        <w:t>3.2.2</w:t>
      </w:r>
      <w:r>
        <w:fldChar w:fldCharType="end"/>
      </w:r>
      <w:r>
        <w:rPr>
          <w:rFonts w:hint="eastAsia"/>
        </w:rPr>
        <w:t>-</w:t>
      </w:r>
      <w:r>
        <w:fldChar w:fldCharType="begin"/>
      </w:r>
      <w:r>
        <w:instrText xml:space="preserve"> SEQ 图 \* ARABIC \s 3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 xml:space="preserve"> 通信模式</w:t>
      </w:r>
    </w:p>
    <w:p w14:paraId="6FFDD02B" w14:textId="77777777" w:rsidR="000C7499" w:rsidRDefault="00000000">
      <w:pPr>
        <w:pStyle w:val="30"/>
      </w:pPr>
      <w:bookmarkStart w:id="17" w:name="_Toc132637085"/>
      <w:bookmarkStart w:id="18" w:name="_Toc131513236"/>
      <w:bookmarkStart w:id="19" w:name="_Toc133414316"/>
      <w:r>
        <w:rPr>
          <w:rFonts w:hint="eastAsia"/>
        </w:rPr>
        <w:t>WebSocket</w:t>
      </w:r>
      <w:r>
        <w:rPr>
          <w:rFonts w:hint="eastAsia"/>
        </w:rPr>
        <w:t>通信协议</w:t>
      </w:r>
      <w:bookmarkEnd w:id="17"/>
      <w:bookmarkEnd w:id="18"/>
      <w:bookmarkEnd w:id="19"/>
    </w:p>
    <w:p w14:paraId="7727F83B" w14:textId="77777777" w:rsidR="000C7499" w:rsidRDefault="00000000">
      <w:pPr>
        <w:pStyle w:val="a2"/>
      </w:pPr>
      <w:r>
        <w:rPr>
          <w:rFonts w:hint="eastAsia"/>
        </w:rPr>
        <w:t>WebSocket</w:t>
      </w:r>
      <w:r>
        <w:rPr>
          <w:rFonts w:hint="eastAsia"/>
        </w:rPr>
        <w:t>是一种双向通信协议，用于在</w:t>
      </w:r>
      <w:r>
        <w:rPr>
          <w:rFonts w:hint="eastAsia"/>
        </w:rPr>
        <w:t>Web</w:t>
      </w:r>
      <w:r>
        <w:rPr>
          <w:rFonts w:hint="eastAsia"/>
        </w:rPr>
        <w:t>浏览器和</w:t>
      </w:r>
      <w:r>
        <w:rPr>
          <w:rFonts w:hint="eastAsia"/>
        </w:rPr>
        <w:t>Web</w:t>
      </w:r>
      <w:r>
        <w:rPr>
          <w:rFonts w:hint="eastAsia"/>
        </w:rPr>
        <w:t>服务器之间建立实时连接。</w:t>
      </w:r>
      <w:r>
        <w:rPr>
          <w:rFonts w:hint="eastAsia"/>
        </w:rPr>
        <w:t>WebSocket</w:t>
      </w:r>
      <w:r>
        <w:rPr>
          <w:rFonts w:hint="eastAsia"/>
        </w:rPr>
        <w:t>的主要特点包括：</w:t>
      </w:r>
    </w:p>
    <w:p w14:paraId="536ADDF4" w14:textId="77777777" w:rsidR="000C7499" w:rsidRDefault="00000000">
      <w:pPr>
        <w:pStyle w:val="a2"/>
        <w:numPr>
          <w:ilvl w:val="0"/>
          <w:numId w:val="9"/>
        </w:numPr>
        <w:ind w:firstLineChars="0"/>
      </w:pPr>
      <w:r>
        <w:rPr>
          <w:rFonts w:hint="eastAsia"/>
          <w:b/>
          <w:bCs/>
        </w:rPr>
        <w:t>实时性：</w:t>
      </w:r>
      <w:r>
        <w:rPr>
          <w:rFonts w:hint="eastAsia"/>
        </w:rPr>
        <w:t>WebSocket</w:t>
      </w:r>
      <w:r>
        <w:rPr>
          <w:rFonts w:hint="eastAsia"/>
        </w:rPr>
        <w:t>支持双向实时通信，数据可以在客户端和服务器之间实时传输，不需要进行</w:t>
      </w:r>
      <w:r>
        <w:rPr>
          <w:rFonts w:hint="eastAsia"/>
        </w:rPr>
        <w:t>HTTP</w:t>
      </w:r>
      <w:r>
        <w:rPr>
          <w:rFonts w:hint="eastAsia"/>
        </w:rPr>
        <w:t>请求和响应。</w:t>
      </w:r>
    </w:p>
    <w:p w14:paraId="45D1B07C" w14:textId="77777777" w:rsidR="000C7499" w:rsidRDefault="00000000">
      <w:pPr>
        <w:pStyle w:val="a2"/>
        <w:numPr>
          <w:ilvl w:val="0"/>
          <w:numId w:val="9"/>
        </w:numPr>
        <w:ind w:firstLineChars="0"/>
      </w:pPr>
      <w:r>
        <w:rPr>
          <w:rFonts w:hint="eastAsia"/>
          <w:b/>
          <w:bCs/>
        </w:rPr>
        <w:t>长连接：</w:t>
      </w:r>
      <w:r>
        <w:rPr>
          <w:rFonts w:hint="eastAsia"/>
        </w:rPr>
        <w:t>WebSocket</w:t>
      </w:r>
      <w:r>
        <w:rPr>
          <w:rFonts w:hint="eastAsia"/>
        </w:rPr>
        <w:t>连接会持久保持，当客户端和服务器之间建立</w:t>
      </w: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>连接后，双方都可以随时发送和接收数据，直到其中一方主动关闭连接。</w:t>
      </w:r>
    </w:p>
    <w:p w14:paraId="186C4C88" w14:textId="77777777" w:rsidR="000C7499" w:rsidRDefault="00000000">
      <w:pPr>
        <w:pStyle w:val="a2"/>
        <w:numPr>
          <w:ilvl w:val="0"/>
          <w:numId w:val="9"/>
        </w:numPr>
        <w:ind w:firstLineChars="0"/>
      </w:pPr>
      <w:r>
        <w:rPr>
          <w:rFonts w:hint="eastAsia"/>
          <w:b/>
          <w:bCs/>
        </w:rPr>
        <w:t>二进制数据传输：</w:t>
      </w:r>
      <w:r>
        <w:rPr>
          <w:rFonts w:hint="eastAsia"/>
        </w:rPr>
        <w:t>WebSocket</w:t>
      </w:r>
      <w:r>
        <w:rPr>
          <w:rFonts w:hint="eastAsia"/>
        </w:rPr>
        <w:t>可以传输二进制数据，这使得</w:t>
      </w:r>
      <w:r>
        <w:rPr>
          <w:rFonts w:hint="eastAsia"/>
        </w:rPr>
        <w:t>WebSocket</w:t>
      </w:r>
      <w:r>
        <w:rPr>
          <w:rFonts w:hint="eastAsia"/>
        </w:rPr>
        <w:t>比传</w:t>
      </w:r>
      <w:r>
        <w:rPr>
          <w:rFonts w:hint="eastAsia"/>
        </w:rPr>
        <w:t>M</w:t>
      </w:r>
      <w:r>
        <w:rPr>
          <w:rFonts w:hint="eastAsia"/>
        </w:rPr>
        <w:t>的</w:t>
      </w:r>
      <w:r>
        <w:rPr>
          <w:rFonts w:hint="eastAsia"/>
        </w:rPr>
        <w:t>HTTP</w:t>
      </w:r>
      <w:r>
        <w:rPr>
          <w:rFonts w:hint="eastAsia"/>
        </w:rPr>
        <w:t>请求和响应更加高效。</w:t>
      </w:r>
    </w:p>
    <w:p w14:paraId="0DC0BBD3" w14:textId="77777777" w:rsidR="000C7499" w:rsidRDefault="00000000">
      <w:pPr>
        <w:pStyle w:val="30"/>
      </w:pPr>
      <w:bookmarkStart w:id="20" w:name="_Toc132637086"/>
      <w:bookmarkStart w:id="21" w:name="_Toc133414317"/>
      <w:r>
        <w:rPr>
          <w:rFonts w:hint="eastAsia"/>
        </w:rPr>
        <w:t>WebSocket</w:t>
      </w:r>
      <w:r>
        <w:rPr>
          <w:rFonts w:hint="eastAsia"/>
        </w:rPr>
        <w:t>协议的优势</w:t>
      </w:r>
      <w:bookmarkEnd w:id="20"/>
      <w:bookmarkEnd w:id="21"/>
    </w:p>
    <w:p w14:paraId="35F24CE5" w14:textId="77777777" w:rsidR="000C7499" w:rsidRDefault="00000000">
      <w:pPr>
        <w:pStyle w:val="a2"/>
      </w:pPr>
      <w:r>
        <w:rPr>
          <w:rFonts w:hint="eastAsia"/>
        </w:rPr>
        <w:t>考虑到千万级数据绘图的情况下，传输数据量会很大，这时就需要选择传输效率更加高效的方案。</w:t>
      </w:r>
    </w:p>
    <w:p w14:paraId="2B7CAC5C" w14:textId="77777777" w:rsidR="000C7499" w:rsidRDefault="00000000">
      <w:pPr>
        <w:pStyle w:val="a2"/>
      </w:pPr>
      <w:r>
        <w:rPr>
          <w:rFonts w:hint="eastAsia"/>
        </w:rPr>
        <w:t>两者在传输数据量较大的情况下，显然是</w:t>
      </w:r>
      <w:r>
        <w:rPr>
          <w:rFonts w:hint="eastAsia"/>
        </w:rPr>
        <w:t>WebSocket</w:t>
      </w:r>
      <w:r>
        <w:rPr>
          <w:rFonts w:hint="eastAsia"/>
        </w:rPr>
        <w:t>通信协议更加高效，理由如下：</w:t>
      </w:r>
    </w:p>
    <w:p w14:paraId="68ECFD9E" w14:textId="77777777" w:rsidR="000C7499" w:rsidRDefault="00000000">
      <w:pPr>
        <w:pStyle w:val="10"/>
        <w:numPr>
          <w:ilvl w:val="0"/>
          <w:numId w:val="10"/>
        </w:numPr>
      </w:pPr>
      <w:r>
        <w:rPr>
          <w:rFonts w:hint="eastAsia"/>
        </w:rPr>
        <w:t>WebSocket</w:t>
      </w:r>
      <w:r>
        <w:rPr>
          <w:rFonts w:hint="eastAsia"/>
        </w:rPr>
        <w:t>支持二进制数据传输，这使得它可以更高效地传输大量的数据。相比之下，</w:t>
      </w:r>
      <w:r>
        <w:rPr>
          <w:rFonts w:hint="eastAsia"/>
        </w:rPr>
        <w:t>JSON-RPC</w:t>
      </w:r>
      <w:r>
        <w:rPr>
          <w:rFonts w:hint="eastAsia"/>
        </w:rPr>
        <w:t>主要使用</w:t>
      </w:r>
      <w:r>
        <w:rPr>
          <w:rFonts w:hint="eastAsia"/>
        </w:rPr>
        <w:t>JSON</w:t>
      </w:r>
      <w:r>
        <w:rPr>
          <w:rFonts w:hint="eastAsia"/>
        </w:rPr>
        <w:t>格式作为数据传输格式，虽然</w:t>
      </w:r>
      <w:r>
        <w:rPr>
          <w:rFonts w:hint="eastAsia"/>
        </w:rPr>
        <w:t>JSON</w:t>
      </w:r>
      <w:r>
        <w:rPr>
          <w:rFonts w:hint="eastAsia"/>
        </w:rPr>
        <w:t>格式在处理文本数据时非常高效，但是当需要传输大量的数据时，</w:t>
      </w:r>
      <w:r>
        <w:rPr>
          <w:rFonts w:hint="eastAsia"/>
        </w:rPr>
        <w:t>JSON</w:t>
      </w:r>
      <w:r>
        <w:rPr>
          <w:rFonts w:hint="eastAsia"/>
        </w:rPr>
        <w:t>格式的开销会变得更大。</w:t>
      </w:r>
    </w:p>
    <w:p w14:paraId="66CA7914" w14:textId="77777777" w:rsidR="000C7499" w:rsidRDefault="00000000">
      <w:pPr>
        <w:pStyle w:val="10"/>
        <w:numPr>
          <w:ilvl w:val="0"/>
          <w:numId w:val="10"/>
        </w:numPr>
      </w:pPr>
      <w:r>
        <w:rPr>
          <w:rFonts w:hint="eastAsia"/>
        </w:rPr>
        <w:t>WebSocket</w:t>
      </w:r>
      <w:r>
        <w:rPr>
          <w:rFonts w:hint="eastAsia"/>
        </w:rPr>
        <w:t>的长连接机制也使得它更适合传输大数据。因为</w:t>
      </w:r>
      <w:r>
        <w:rPr>
          <w:rFonts w:hint="eastAsia"/>
        </w:rPr>
        <w:t>WebSocket</w:t>
      </w:r>
      <w:r>
        <w:rPr>
          <w:rFonts w:hint="eastAsia"/>
        </w:rPr>
        <w:lastRenderedPageBreak/>
        <w:t>连接会持久保持，双方可以随时发送和接收数据，而不需要在每次数据传输时重新建立连接，这使得</w:t>
      </w:r>
      <w:r>
        <w:rPr>
          <w:rFonts w:hint="eastAsia"/>
        </w:rPr>
        <w:t>WebSocket</w:t>
      </w:r>
      <w:r>
        <w:rPr>
          <w:rFonts w:hint="eastAsia"/>
        </w:rPr>
        <w:t>在传输大数据时更加稳定和高效。</w:t>
      </w:r>
    </w:p>
    <w:p w14:paraId="0093D693" w14:textId="77777777" w:rsidR="000C7499" w:rsidRDefault="00000000">
      <w:pPr>
        <w:pStyle w:val="30"/>
      </w:pPr>
      <w:bookmarkStart w:id="22" w:name="_Toc133414318"/>
      <w:r>
        <w:rPr>
          <w:rFonts w:hint="eastAsia"/>
        </w:rPr>
        <w:t>WebSocket</w:t>
      </w:r>
      <w:r>
        <w:rPr>
          <w:rFonts w:hint="eastAsia"/>
        </w:rPr>
        <w:t>协议的劣势</w:t>
      </w:r>
      <w:bookmarkEnd w:id="22"/>
    </w:p>
    <w:p w14:paraId="429B84DE" w14:textId="77777777" w:rsidR="000C7499" w:rsidRDefault="00000000">
      <w:pPr>
        <w:numPr>
          <w:ilvl w:val="0"/>
          <w:numId w:val="11"/>
        </w:numPr>
      </w:pPr>
      <w:r>
        <w:t>连接稳定性：相比于</w:t>
      </w:r>
      <w:r>
        <w:t xml:space="preserve"> HTTP </w:t>
      </w:r>
      <w:r>
        <w:t>协议，</w:t>
      </w:r>
      <w:r>
        <w:t xml:space="preserve">WebSocket </w:t>
      </w:r>
      <w:r>
        <w:t>连接更加不稳定，容易因为网络状况等因素导致连接中断。</w:t>
      </w:r>
    </w:p>
    <w:p w14:paraId="63450CB8" w14:textId="77777777" w:rsidR="000C7499" w:rsidRDefault="00000000">
      <w:pPr>
        <w:numPr>
          <w:ilvl w:val="0"/>
          <w:numId w:val="11"/>
        </w:numPr>
      </w:pPr>
      <w:r>
        <w:t>数据大小限制</w:t>
      </w:r>
      <w:r>
        <w:t xml:space="preserve">:WebSocket </w:t>
      </w:r>
      <w:r>
        <w:t>协议没有像</w:t>
      </w:r>
      <w:r>
        <w:t xml:space="preserve"> HTTP </w:t>
      </w:r>
      <w:r>
        <w:t>协议那样对数据大小进行限制，但是在实际应用中，由于网络传输损耗等因素，数据大小可能会受到一定限制。</w:t>
      </w:r>
    </w:p>
    <w:p w14:paraId="6B05CC80" w14:textId="77777777" w:rsidR="000C7499" w:rsidRDefault="00000000">
      <w:pPr>
        <w:numPr>
          <w:ilvl w:val="0"/>
          <w:numId w:val="11"/>
        </w:numPr>
      </w:pPr>
      <w:r>
        <w:t>不支持缓存</w:t>
      </w:r>
      <w:r>
        <w:t xml:space="preserve">:WebSocket </w:t>
      </w:r>
      <w:r>
        <w:t>通信不支持缓存，这意味着每次请求都需要重新发起，从而提高了请求次数和网络负载。</w:t>
      </w:r>
    </w:p>
    <w:p w14:paraId="58834CA6" w14:textId="77777777" w:rsidR="000C7499" w:rsidRDefault="000C7499"/>
    <w:p w14:paraId="402069C6" w14:textId="77777777" w:rsidR="000C7499" w:rsidRDefault="00000000">
      <w:pPr>
        <w:pStyle w:val="20"/>
      </w:pPr>
      <w:bookmarkStart w:id="23" w:name="_Toc133414319"/>
      <w:r>
        <w:rPr>
          <w:rFonts w:hint="eastAsia"/>
        </w:rPr>
        <w:t>异常处理机制</w:t>
      </w:r>
      <w:bookmarkEnd w:id="23"/>
    </w:p>
    <w:p w14:paraId="3686B93B" w14:textId="77777777" w:rsidR="000C7499" w:rsidRDefault="00000000">
      <w:pPr>
        <w:pStyle w:val="a2"/>
        <w:numPr>
          <w:ilvl w:val="0"/>
          <w:numId w:val="12"/>
        </w:numPr>
        <w:ind w:firstLineChars="0"/>
      </w:pPr>
      <w:r>
        <w:rPr>
          <w:rFonts w:hint="eastAsia"/>
        </w:rPr>
        <w:t>网络异常</w:t>
      </w:r>
      <w:r>
        <w:rPr>
          <w:rFonts w:hint="eastAsia"/>
        </w:rPr>
        <w:t xml:space="preserve"> </w:t>
      </w:r>
    </w:p>
    <w:p w14:paraId="697CE047" w14:textId="77777777" w:rsidR="000C7499" w:rsidRDefault="00000000">
      <w:pPr>
        <w:pStyle w:val="a2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>连接失败或者超时，可能原因是服务异常</w:t>
      </w:r>
    </w:p>
    <w:p w14:paraId="76B4E772" w14:textId="77777777" w:rsidR="000C7499" w:rsidRDefault="00000000">
      <w:pPr>
        <w:pStyle w:val="a2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>连接成功，客户端或者服务端有可能主动断开连接（调用</w:t>
      </w:r>
      <w:r>
        <w:rPr>
          <w:rFonts w:hint="eastAsia"/>
        </w:rPr>
        <w:t>close</w:t>
      </w:r>
      <w:r>
        <w:rPr>
          <w:rFonts w:hint="eastAsia"/>
        </w:rPr>
        <w:t>方法）</w:t>
      </w:r>
    </w:p>
    <w:p w14:paraId="151FF096" w14:textId="77777777" w:rsidR="000C7499" w:rsidRDefault="00000000">
      <w:pPr>
        <w:pStyle w:val="a2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>连接正常，心跳出现异常</w:t>
      </w:r>
    </w:p>
    <w:p w14:paraId="055D5AD3" w14:textId="77777777" w:rsidR="000C7499" w:rsidRDefault="00000000">
      <w:pPr>
        <w:pStyle w:val="a2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>连接正常，心跳正常，数据发送出现异常</w:t>
      </w:r>
    </w:p>
    <w:p w14:paraId="69720A32" w14:textId="77777777" w:rsidR="000C7499" w:rsidRDefault="00000000">
      <w:pPr>
        <w:pStyle w:val="a2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>连接正常，心跳正常，数据接受出现异常</w:t>
      </w:r>
    </w:p>
    <w:p w14:paraId="56FE0D2F" w14:textId="77777777" w:rsidR="000C7499" w:rsidRDefault="00000000">
      <w:pPr>
        <w:pStyle w:val="a2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>连接正常，心跳正常，数据传输过大导致异常</w:t>
      </w:r>
    </w:p>
    <w:p w14:paraId="6B4CA8ED" w14:textId="77777777" w:rsidR="000C7499" w:rsidRDefault="00000000">
      <w:pPr>
        <w:pStyle w:val="a2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>连接正常，心跳正常，数据传输过于频繁导致异常</w:t>
      </w:r>
    </w:p>
    <w:p w14:paraId="76F978AA" w14:textId="77777777" w:rsidR="000C7499" w:rsidRDefault="000C7499">
      <w:pPr>
        <w:pStyle w:val="a2"/>
        <w:ind w:firstLineChars="0" w:firstLine="0"/>
      </w:pPr>
    </w:p>
    <w:p w14:paraId="5B97199A" w14:textId="77777777" w:rsidR="000C7499" w:rsidRDefault="00000000">
      <w:pPr>
        <w:pStyle w:val="20"/>
      </w:pPr>
      <w:bookmarkStart w:id="24" w:name="_Toc133414320"/>
      <w:r>
        <w:rPr>
          <w:rFonts w:hint="eastAsia"/>
        </w:rPr>
        <w:t>绘图种类及交互种类</w:t>
      </w:r>
      <w:bookmarkEnd w:id="24"/>
    </w:p>
    <w:p w14:paraId="484101ED" w14:textId="77777777" w:rsidR="00A87875" w:rsidRDefault="00A87875" w:rsidP="00A87875">
      <w:pPr>
        <w:pStyle w:val="30"/>
        <w:rPr>
          <w:lang w:bidi="ar"/>
        </w:rPr>
      </w:pPr>
      <w:bookmarkStart w:id="25" w:name="_Toc132637094"/>
      <w:bookmarkStart w:id="26" w:name="_Toc133414323"/>
      <w:r>
        <w:rPr>
          <w:rFonts w:hint="eastAsia"/>
          <w:lang w:bidi="ar"/>
        </w:rPr>
        <w:t>绘图种类</w:t>
      </w:r>
    </w:p>
    <w:p w14:paraId="00F3C7D4" w14:textId="77777777" w:rsidR="00A87875" w:rsidRDefault="00A87875" w:rsidP="00A87875">
      <w:pPr>
        <w:numPr>
          <w:ilvl w:val="0"/>
          <w:numId w:val="16"/>
        </w:numPr>
      </w:pPr>
      <w:r>
        <w:rPr>
          <w:rFonts w:hint="eastAsia"/>
        </w:rPr>
        <w:t>线图</w:t>
      </w:r>
    </w:p>
    <w:p w14:paraId="2345C49E" w14:textId="77777777" w:rsidR="00A87875" w:rsidRDefault="00A87875" w:rsidP="00A87875">
      <w:pPr>
        <w:numPr>
          <w:ilvl w:val="0"/>
          <w:numId w:val="17"/>
        </w:numPr>
        <w:ind w:left="1260"/>
      </w:pPr>
      <w:r>
        <w:rPr>
          <w:rFonts w:hint="eastAsia"/>
        </w:rPr>
        <w:lastRenderedPageBreak/>
        <w:t>Plot</w:t>
      </w:r>
      <w:r>
        <w:rPr>
          <w:rFonts w:hint="eastAsia"/>
        </w:rPr>
        <w:t>二维线图</w:t>
      </w:r>
    </w:p>
    <w:p w14:paraId="4694A882" w14:textId="77777777" w:rsidR="00A87875" w:rsidRDefault="00A87875" w:rsidP="00A87875">
      <w:pPr>
        <w:numPr>
          <w:ilvl w:val="0"/>
          <w:numId w:val="17"/>
        </w:numPr>
        <w:ind w:left="1260"/>
      </w:pPr>
      <w:proofErr w:type="spellStart"/>
      <w:r>
        <w:rPr>
          <w:rFonts w:hint="eastAsia"/>
        </w:rPr>
        <w:t>Semilogx</w:t>
      </w:r>
      <w:proofErr w:type="spellEnd"/>
    </w:p>
    <w:p w14:paraId="501150AA" w14:textId="77777777" w:rsidR="00A87875" w:rsidRDefault="00A87875" w:rsidP="00A87875">
      <w:pPr>
        <w:numPr>
          <w:ilvl w:val="0"/>
          <w:numId w:val="17"/>
        </w:numPr>
        <w:ind w:left="1260"/>
      </w:pPr>
      <w:proofErr w:type="spellStart"/>
      <w:r>
        <w:rPr>
          <w:rFonts w:hint="eastAsia"/>
        </w:rPr>
        <w:t>Semilogy</w:t>
      </w:r>
      <w:proofErr w:type="spellEnd"/>
    </w:p>
    <w:p w14:paraId="43506C37" w14:textId="77777777" w:rsidR="00A87875" w:rsidRDefault="00A87875" w:rsidP="00A87875">
      <w:pPr>
        <w:numPr>
          <w:ilvl w:val="0"/>
          <w:numId w:val="17"/>
        </w:numPr>
        <w:ind w:left="1260"/>
      </w:pPr>
      <w:r>
        <w:rPr>
          <w:rFonts w:hint="eastAsia"/>
        </w:rPr>
        <w:t>Loglog</w:t>
      </w:r>
    </w:p>
    <w:p w14:paraId="7F544761" w14:textId="77777777" w:rsidR="00A87875" w:rsidRDefault="00A87875" w:rsidP="00A87875">
      <w:pPr>
        <w:numPr>
          <w:ilvl w:val="0"/>
          <w:numId w:val="17"/>
        </w:numPr>
        <w:ind w:left="1260"/>
      </w:pPr>
      <w:r>
        <w:rPr>
          <w:rFonts w:hint="eastAsia"/>
        </w:rPr>
        <w:t>Area</w:t>
      </w:r>
    </w:p>
    <w:p w14:paraId="5F43466D" w14:textId="77777777" w:rsidR="00A87875" w:rsidRDefault="00A87875" w:rsidP="00A87875">
      <w:pPr>
        <w:numPr>
          <w:ilvl w:val="0"/>
          <w:numId w:val="17"/>
        </w:numPr>
        <w:ind w:left="1260"/>
      </w:pPr>
      <w:proofErr w:type="spellStart"/>
      <w:r>
        <w:rPr>
          <w:rFonts w:hint="eastAsia"/>
        </w:rPr>
        <w:t>Errorbar</w:t>
      </w:r>
      <w:proofErr w:type="spellEnd"/>
    </w:p>
    <w:p w14:paraId="32F1BCE8" w14:textId="77777777" w:rsidR="00A87875" w:rsidRDefault="00A87875" w:rsidP="00A87875">
      <w:pPr>
        <w:numPr>
          <w:ilvl w:val="0"/>
          <w:numId w:val="17"/>
        </w:numPr>
        <w:ind w:left="1260"/>
      </w:pPr>
      <w:proofErr w:type="spellStart"/>
      <w:r>
        <w:rPr>
          <w:rFonts w:hint="eastAsia"/>
        </w:rPr>
        <w:t>Errorbarh</w:t>
      </w:r>
      <w:proofErr w:type="spellEnd"/>
    </w:p>
    <w:p w14:paraId="7EE8ED0A" w14:textId="77777777" w:rsidR="00A87875" w:rsidRDefault="00A87875" w:rsidP="00A87875">
      <w:pPr>
        <w:numPr>
          <w:ilvl w:val="0"/>
          <w:numId w:val="17"/>
        </w:numPr>
        <w:ind w:left="1260"/>
      </w:pPr>
      <w:r>
        <w:rPr>
          <w:rFonts w:hint="eastAsia"/>
        </w:rPr>
        <w:t>Plot3</w:t>
      </w:r>
    </w:p>
    <w:p w14:paraId="48DA93E4" w14:textId="77777777" w:rsidR="00A87875" w:rsidRDefault="00A87875" w:rsidP="00A87875">
      <w:pPr>
        <w:ind w:left="840"/>
      </w:pPr>
    </w:p>
    <w:p w14:paraId="04686407" w14:textId="77777777" w:rsidR="00A87875" w:rsidRDefault="00A87875" w:rsidP="00A87875">
      <w:pPr>
        <w:numPr>
          <w:ilvl w:val="0"/>
          <w:numId w:val="16"/>
        </w:numPr>
      </w:pPr>
      <w:r>
        <w:rPr>
          <w:rFonts w:hint="eastAsia"/>
        </w:rPr>
        <w:t>针状图和阶梯图</w:t>
      </w:r>
    </w:p>
    <w:p w14:paraId="33D21DFC" w14:textId="77777777" w:rsidR="00A87875" w:rsidRDefault="00A87875" w:rsidP="00A87875">
      <w:pPr>
        <w:numPr>
          <w:ilvl w:val="0"/>
          <w:numId w:val="18"/>
        </w:numPr>
        <w:ind w:left="1260"/>
      </w:pPr>
      <w:r>
        <w:rPr>
          <w:rFonts w:hint="eastAsia"/>
        </w:rPr>
        <w:t>Stem</w:t>
      </w:r>
    </w:p>
    <w:p w14:paraId="1ED5244A" w14:textId="77777777" w:rsidR="00A87875" w:rsidRDefault="00A87875" w:rsidP="00A87875">
      <w:pPr>
        <w:numPr>
          <w:ilvl w:val="0"/>
          <w:numId w:val="18"/>
        </w:numPr>
        <w:ind w:left="1260"/>
      </w:pPr>
      <w:r>
        <w:rPr>
          <w:rFonts w:hint="eastAsia"/>
        </w:rPr>
        <w:t>Stairs</w:t>
      </w:r>
    </w:p>
    <w:p w14:paraId="71DDF941" w14:textId="77777777" w:rsidR="00A87875" w:rsidRDefault="00A87875" w:rsidP="00A87875">
      <w:pPr>
        <w:numPr>
          <w:ilvl w:val="0"/>
          <w:numId w:val="18"/>
        </w:numPr>
        <w:ind w:left="1260"/>
      </w:pPr>
      <w:r>
        <w:rPr>
          <w:rFonts w:hint="eastAsia"/>
        </w:rPr>
        <w:t>Stem3</w:t>
      </w:r>
    </w:p>
    <w:p w14:paraId="6BB032AA" w14:textId="77777777" w:rsidR="00A87875" w:rsidRDefault="00A87875" w:rsidP="00A87875">
      <w:pPr>
        <w:ind w:left="840"/>
      </w:pPr>
    </w:p>
    <w:p w14:paraId="61948DEE" w14:textId="77777777" w:rsidR="00A87875" w:rsidRDefault="00A87875" w:rsidP="00A87875">
      <w:pPr>
        <w:numPr>
          <w:ilvl w:val="0"/>
          <w:numId w:val="16"/>
        </w:numPr>
      </w:pPr>
      <w:r>
        <w:rPr>
          <w:rFonts w:hint="eastAsia"/>
        </w:rPr>
        <w:t>条形图</w:t>
      </w:r>
    </w:p>
    <w:p w14:paraId="1B15CC23" w14:textId="77777777" w:rsidR="00A87875" w:rsidRDefault="00A87875" w:rsidP="00A87875">
      <w:pPr>
        <w:numPr>
          <w:ilvl w:val="0"/>
          <w:numId w:val="19"/>
        </w:numPr>
        <w:ind w:left="1260"/>
      </w:pPr>
      <w:r>
        <w:rPr>
          <w:rFonts w:hint="eastAsia"/>
        </w:rPr>
        <w:t>Bar</w:t>
      </w:r>
    </w:p>
    <w:p w14:paraId="2E452B0A" w14:textId="77777777" w:rsidR="00A87875" w:rsidRDefault="00A87875" w:rsidP="00A87875">
      <w:pPr>
        <w:numPr>
          <w:ilvl w:val="0"/>
          <w:numId w:val="19"/>
        </w:numPr>
        <w:ind w:left="1260"/>
      </w:pPr>
      <w:proofErr w:type="spellStart"/>
      <w:r>
        <w:rPr>
          <w:rFonts w:hint="eastAsia"/>
        </w:rPr>
        <w:t>Barh</w:t>
      </w:r>
      <w:proofErr w:type="spellEnd"/>
    </w:p>
    <w:p w14:paraId="2E90EDAF" w14:textId="77777777" w:rsidR="00A87875" w:rsidRDefault="00A87875" w:rsidP="00A87875">
      <w:pPr>
        <w:numPr>
          <w:ilvl w:val="0"/>
          <w:numId w:val="19"/>
        </w:numPr>
        <w:ind w:left="1260"/>
      </w:pPr>
      <w:r>
        <w:rPr>
          <w:rFonts w:hint="eastAsia"/>
        </w:rPr>
        <w:t>Bar3</w:t>
      </w:r>
    </w:p>
    <w:p w14:paraId="08FB1E41" w14:textId="77777777" w:rsidR="00A87875" w:rsidRDefault="00A87875" w:rsidP="00A87875">
      <w:pPr>
        <w:numPr>
          <w:ilvl w:val="0"/>
          <w:numId w:val="19"/>
        </w:numPr>
        <w:ind w:left="1260"/>
      </w:pPr>
      <w:r>
        <w:rPr>
          <w:rFonts w:hint="eastAsia"/>
        </w:rPr>
        <w:t>Bar3h</w:t>
      </w:r>
    </w:p>
    <w:p w14:paraId="24C468A0" w14:textId="77777777" w:rsidR="00A87875" w:rsidRDefault="00A87875" w:rsidP="00A87875">
      <w:pPr>
        <w:numPr>
          <w:ilvl w:val="0"/>
          <w:numId w:val="19"/>
        </w:numPr>
        <w:ind w:left="1260"/>
      </w:pPr>
      <w:r>
        <w:rPr>
          <w:rFonts w:hint="eastAsia"/>
        </w:rPr>
        <w:t>Histogram</w:t>
      </w:r>
    </w:p>
    <w:p w14:paraId="1DEE80C4" w14:textId="77777777" w:rsidR="00A87875" w:rsidRDefault="00A87875" w:rsidP="00A87875">
      <w:pPr>
        <w:numPr>
          <w:ilvl w:val="0"/>
          <w:numId w:val="19"/>
        </w:numPr>
        <w:ind w:left="1260"/>
      </w:pPr>
      <w:r>
        <w:rPr>
          <w:rFonts w:hint="eastAsia"/>
        </w:rPr>
        <w:t>Pareto</w:t>
      </w:r>
    </w:p>
    <w:p w14:paraId="61CEB359" w14:textId="77777777" w:rsidR="00A87875" w:rsidRDefault="00A87875" w:rsidP="00A87875">
      <w:pPr>
        <w:numPr>
          <w:ilvl w:val="0"/>
          <w:numId w:val="19"/>
        </w:numPr>
        <w:ind w:left="1260"/>
      </w:pPr>
      <w:proofErr w:type="spellStart"/>
      <w:r>
        <w:rPr>
          <w:rFonts w:hint="eastAsia"/>
        </w:rPr>
        <w:t>Plotmatrix</w:t>
      </w:r>
      <w:proofErr w:type="spellEnd"/>
    </w:p>
    <w:p w14:paraId="51C3367F" w14:textId="77777777" w:rsidR="00A87875" w:rsidRDefault="00A87875" w:rsidP="00A87875">
      <w:pPr>
        <w:ind w:left="840"/>
      </w:pPr>
    </w:p>
    <w:p w14:paraId="490E85D2" w14:textId="77777777" w:rsidR="00A87875" w:rsidRDefault="00A87875" w:rsidP="00A87875">
      <w:pPr>
        <w:numPr>
          <w:ilvl w:val="0"/>
          <w:numId w:val="16"/>
        </w:numPr>
      </w:pPr>
      <w:r>
        <w:rPr>
          <w:rFonts w:hint="eastAsia"/>
        </w:rPr>
        <w:t>散点图</w:t>
      </w:r>
    </w:p>
    <w:p w14:paraId="4D30A167" w14:textId="77777777" w:rsidR="00A87875" w:rsidRDefault="00A87875" w:rsidP="00A87875">
      <w:pPr>
        <w:numPr>
          <w:ilvl w:val="0"/>
          <w:numId w:val="20"/>
        </w:numPr>
        <w:ind w:left="1260"/>
      </w:pPr>
      <w:r>
        <w:rPr>
          <w:rFonts w:hint="eastAsia"/>
        </w:rPr>
        <w:t>Scatter</w:t>
      </w:r>
    </w:p>
    <w:p w14:paraId="5DACDDA2" w14:textId="77777777" w:rsidR="00A87875" w:rsidRDefault="00A87875" w:rsidP="00A87875">
      <w:pPr>
        <w:numPr>
          <w:ilvl w:val="0"/>
          <w:numId w:val="20"/>
        </w:numPr>
        <w:ind w:left="1260"/>
      </w:pPr>
      <w:r>
        <w:rPr>
          <w:rFonts w:hint="eastAsia"/>
        </w:rPr>
        <w:t>Scatter3</w:t>
      </w:r>
    </w:p>
    <w:p w14:paraId="4BBF7B4C" w14:textId="77777777" w:rsidR="00A87875" w:rsidRDefault="00A87875" w:rsidP="00A87875">
      <w:pPr>
        <w:numPr>
          <w:ilvl w:val="0"/>
          <w:numId w:val="20"/>
        </w:numPr>
        <w:ind w:left="1260"/>
      </w:pPr>
      <w:r>
        <w:rPr>
          <w:rFonts w:hint="eastAsia"/>
        </w:rPr>
        <w:t>Spy</w:t>
      </w:r>
    </w:p>
    <w:p w14:paraId="0BE9FE96" w14:textId="77777777" w:rsidR="00A87875" w:rsidRDefault="00A87875" w:rsidP="00A87875">
      <w:pPr>
        <w:ind w:left="840"/>
      </w:pPr>
    </w:p>
    <w:p w14:paraId="2AD86A27" w14:textId="77777777" w:rsidR="00A87875" w:rsidRDefault="00A87875" w:rsidP="00A87875">
      <w:pPr>
        <w:numPr>
          <w:ilvl w:val="0"/>
          <w:numId w:val="16"/>
        </w:numPr>
      </w:pPr>
      <w:r>
        <w:rPr>
          <w:rFonts w:hint="eastAsia"/>
        </w:rPr>
        <w:t>饼图</w:t>
      </w:r>
    </w:p>
    <w:p w14:paraId="4B6D33B5" w14:textId="77777777" w:rsidR="00A87875" w:rsidRDefault="00A87875" w:rsidP="00A87875">
      <w:pPr>
        <w:numPr>
          <w:ilvl w:val="0"/>
          <w:numId w:val="21"/>
        </w:numPr>
        <w:ind w:left="1260"/>
      </w:pPr>
      <w:r>
        <w:rPr>
          <w:rFonts w:hint="eastAsia"/>
        </w:rPr>
        <w:t>Pie</w:t>
      </w:r>
    </w:p>
    <w:p w14:paraId="376582EB" w14:textId="77777777" w:rsidR="00A87875" w:rsidRDefault="00A87875" w:rsidP="00A87875">
      <w:pPr>
        <w:ind w:left="840"/>
      </w:pPr>
    </w:p>
    <w:p w14:paraId="4C5C34E2" w14:textId="77777777" w:rsidR="00A87875" w:rsidRDefault="00A87875" w:rsidP="00A87875">
      <w:pPr>
        <w:numPr>
          <w:ilvl w:val="0"/>
          <w:numId w:val="16"/>
        </w:numPr>
      </w:pPr>
      <w:r>
        <w:rPr>
          <w:rFonts w:hint="eastAsia"/>
        </w:rPr>
        <w:t>极坐标图</w:t>
      </w:r>
    </w:p>
    <w:p w14:paraId="08658ED5" w14:textId="77777777" w:rsidR="00A87875" w:rsidRDefault="00A87875" w:rsidP="00A87875">
      <w:pPr>
        <w:numPr>
          <w:ilvl w:val="0"/>
          <w:numId w:val="22"/>
        </w:numPr>
        <w:ind w:left="1260"/>
      </w:pPr>
      <w:r>
        <w:rPr>
          <w:rFonts w:hint="eastAsia"/>
        </w:rPr>
        <w:t>Polar</w:t>
      </w:r>
    </w:p>
    <w:p w14:paraId="3B2534DB" w14:textId="77777777" w:rsidR="00A87875" w:rsidRDefault="00A87875" w:rsidP="00A87875">
      <w:pPr>
        <w:numPr>
          <w:ilvl w:val="0"/>
          <w:numId w:val="22"/>
        </w:numPr>
        <w:ind w:left="1260"/>
      </w:pPr>
      <w:r>
        <w:rPr>
          <w:rFonts w:hint="eastAsia"/>
        </w:rPr>
        <w:t>Compass</w:t>
      </w:r>
    </w:p>
    <w:p w14:paraId="1D69873C" w14:textId="77777777" w:rsidR="00A87875" w:rsidRDefault="00A87875" w:rsidP="00A87875">
      <w:pPr>
        <w:ind w:left="840"/>
      </w:pPr>
    </w:p>
    <w:p w14:paraId="7475BBD2" w14:textId="77777777" w:rsidR="00A87875" w:rsidRDefault="00A87875" w:rsidP="00A87875">
      <w:pPr>
        <w:numPr>
          <w:ilvl w:val="0"/>
          <w:numId w:val="16"/>
        </w:numPr>
      </w:pPr>
      <w:r>
        <w:rPr>
          <w:rFonts w:hint="eastAsia"/>
        </w:rPr>
        <w:t>地理图</w:t>
      </w:r>
    </w:p>
    <w:p w14:paraId="63B35BE0" w14:textId="77777777" w:rsidR="00A87875" w:rsidRDefault="00A87875" w:rsidP="00A87875">
      <w:pPr>
        <w:numPr>
          <w:ilvl w:val="0"/>
          <w:numId w:val="23"/>
        </w:numPr>
        <w:ind w:left="1260"/>
      </w:pPr>
      <w:proofErr w:type="spellStart"/>
      <w:r>
        <w:rPr>
          <w:rFonts w:hint="eastAsia"/>
        </w:rPr>
        <w:t>Geoplot</w:t>
      </w:r>
      <w:proofErr w:type="spellEnd"/>
    </w:p>
    <w:p w14:paraId="72D8927D" w14:textId="77777777" w:rsidR="00A87875" w:rsidRDefault="00A87875" w:rsidP="00A87875">
      <w:pPr>
        <w:numPr>
          <w:ilvl w:val="0"/>
          <w:numId w:val="23"/>
        </w:numPr>
        <w:ind w:left="1260"/>
      </w:pPr>
      <w:proofErr w:type="spellStart"/>
      <w:r>
        <w:rPr>
          <w:rFonts w:hint="eastAsia"/>
        </w:rPr>
        <w:t>Geoscatter</w:t>
      </w:r>
      <w:proofErr w:type="spellEnd"/>
    </w:p>
    <w:p w14:paraId="7978B7BF" w14:textId="77777777" w:rsidR="00A87875" w:rsidRDefault="00A87875" w:rsidP="00A87875">
      <w:pPr>
        <w:numPr>
          <w:ilvl w:val="0"/>
          <w:numId w:val="23"/>
        </w:numPr>
        <w:ind w:left="1260"/>
      </w:pPr>
      <w:proofErr w:type="spellStart"/>
      <w:r>
        <w:rPr>
          <w:rFonts w:hint="eastAsia"/>
        </w:rPr>
        <w:t>Geobubble</w:t>
      </w:r>
      <w:proofErr w:type="spellEnd"/>
    </w:p>
    <w:p w14:paraId="272E21C9" w14:textId="77777777" w:rsidR="00A87875" w:rsidRDefault="00A87875" w:rsidP="00A87875">
      <w:pPr>
        <w:ind w:left="840"/>
      </w:pPr>
    </w:p>
    <w:p w14:paraId="2FD2D830" w14:textId="77777777" w:rsidR="00A87875" w:rsidRDefault="00A87875" w:rsidP="00A87875">
      <w:pPr>
        <w:numPr>
          <w:ilvl w:val="0"/>
          <w:numId w:val="16"/>
        </w:numPr>
      </w:pPr>
      <w:r>
        <w:rPr>
          <w:rFonts w:hint="eastAsia"/>
        </w:rPr>
        <w:t>等高线图</w:t>
      </w:r>
    </w:p>
    <w:p w14:paraId="46BC7DCF" w14:textId="77777777" w:rsidR="00A87875" w:rsidRDefault="00A87875" w:rsidP="00A87875">
      <w:pPr>
        <w:numPr>
          <w:ilvl w:val="0"/>
          <w:numId w:val="24"/>
        </w:numPr>
        <w:ind w:left="1260"/>
      </w:pPr>
      <w:r>
        <w:rPr>
          <w:rFonts w:hint="eastAsia"/>
        </w:rPr>
        <w:t>Contour</w:t>
      </w:r>
    </w:p>
    <w:p w14:paraId="483335E8" w14:textId="77777777" w:rsidR="00A87875" w:rsidRDefault="00A87875" w:rsidP="00A87875">
      <w:pPr>
        <w:numPr>
          <w:ilvl w:val="0"/>
          <w:numId w:val="24"/>
        </w:numPr>
        <w:ind w:left="1260"/>
      </w:pPr>
      <w:proofErr w:type="spellStart"/>
      <w:r>
        <w:rPr>
          <w:rFonts w:hint="eastAsia"/>
        </w:rPr>
        <w:t>Contourf</w:t>
      </w:r>
      <w:proofErr w:type="spellEnd"/>
    </w:p>
    <w:p w14:paraId="6FA7D899" w14:textId="77777777" w:rsidR="00A87875" w:rsidRDefault="00A87875" w:rsidP="00A87875">
      <w:pPr>
        <w:numPr>
          <w:ilvl w:val="0"/>
          <w:numId w:val="24"/>
        </w:numPr>
        <w:ind w:left="1260"/>
      </w:pPr>
      <w:r>
        <w:rPr>
          <w:rFonts w:hint="eastAsia"/>
        </w:rPr>
        <w:t>Contour3</w:t>
      </w:r>
    </w:p>
    <w:p w14:paraId="152D6530" w14:textId="77777777" w:rsidR="00A87875" w:rsidRDefault="00A87875" w:rsidP="00A87875">
      <w:pPr>
        <w:ind w:left="840"/>
      </w:pPr>
    </w:p>
    <w:p w14:paraId="098FA2CE" w14:textId="77777777" w:rsidR="00A87875" w:rsidRDefault="00A87875" w:rsidP="00A87875">
      <w:pPr>
        <w:numPr>
          <w:ilvl w:val="0"/>
          <w:numId w:val="16"/>
        </w:numPr>
      </w:pPr>
      <w:r>
        <w:rPr>
          <w:rFonts w:hint="eastAsia"/>
        </w:rPr>
        <w:t>影像图</w:t>
      </w:r>
    </w:p>
    <w:p w14:paraId="66656D6F" w14:textId="77777777" w:rsidR="00A87875" w:rsidRDefault="00A87875" w:rsidP="00A87875">
      <w:pPr>
        <w:numPr>
          <w:ilvl w:val="0"/>
          <w:numId w:val="25"/>
        </w:numPr>
        <w:ind w:left="1260"/>
      </w:pPr>
      <w:r>
        <w:rPr>
          <w:rFonts w:hint="eastAsia"/>
        </w:rPr>
        <w:t>Image</w:t>
      </w:r>
    </w:p>
    <w:p w14:paraId="5C2428CB" w14:textId="77777777" w:rsidR="00A87875" w:rsidRDefault="00A87875" w:rsidP="00A87875">
      <w:pPr>
        <w:numPr>
          <w:ilvl w:val="0"/>
          <w:numId w:val="25"/>
        </w:numPr>
        <w:ind w:left="1260"/>
      </w:pPr>
      <w:proofErr w:type="spellStart"/>
      <w:r>
        <w:rPr>
          <w:rFonts w:hint="eastAsia"/>
        </w:rPr>
        <w:t>Imagesc</w:t>
      </w:r>
      <w:proofErr w:type="spellEnd"/>
    </w:p>
    <w:p w14:paraId="723DDC0B" w14:textId="77777777" w:rsidR="00A87875" w:rsidRDefault="00A87875" w:rsidP="00A87875">
      <w:pPr>
        <w:numPr>
          <w:ilvl w:val="0"/>
          <w:numId w:val="25"/>
        </w:numPr>
        <w:ind w:left="1260"/>
      </w:pPr>
      <w:proofErr w:type="spellStart"/>
      <w:r>
        <w:rPr>
          <w:rFonts w:hint="eastAsia"/>
        </w:rPr>
        <w:t>Imshow</w:t>
      </w:r>
      <w:proofErr w:type="spellEnd"/>
    </w:p>
    <w:p w14:paraId="4A2F8C34" w14:textId="77777777" w:rsidR="00A87875" w:rsidRDefault="00A87875" w:rsidP="00A87875">
      <w:pPr>
        <w:numPr>
          <w:ilvl w:val="0"/>
          <w:numId w:val="25"/>
        </w:numPr>
        <w:ind w:left="1260"/>
      </w:pPr>
      <w:r>
        <w:rPr>
          <w:rFonts w:hint="eastAsia"/>
        </w:rPr>
        <w:t>Heatmap</w:t>
      </w:r>
    </w:p>
    <w:p w14:paraId="1D228A9F" w14:textId="77777777" w:rsidR="00A87875" w:rsidRDefault="00A87875" w:rsidP="00A87875">
      <w:pPr>
        <w:ind w:left="840"/>
      </w:pPr>
    </w:p>
    <w:p w14:paraId="512CC689" w14:textId="77777777" w:rsidR="00A87875" w:rsidRDefault="00A87875" w:rsidP="00A87875">
      <w:pPr>
        <w:numPr>
          <w:ilvl w:val="0"/>
          <w:numId w:val="16"/>
        </w:numPr>
      </w:pPr>
      <w:r>
        <w:rPr>
          <w:rFonts w:hint="eastAsia"/>
        </w:rPr>
        <w:t>三维曲面图</w:t>
      </w:r>
    </w:p>
    <w:p w14:paraId="3DC94844" w14:textId="77777777" w:rsidR="00A87875" w:rsidRDefault="00A87875" w:rsidP="00A87875">
      <w:pPr>
        <w:numPr>
          <w:ilvl w:val="0"/>
          <w:numId w:val="26"/>
        </w:numPr>
        <w:ind w:left="1260"/>
      </w:pPr>
      <w:r>
        <w:rPr>
          <w:rFonts w:hint="eastAsia"/>
        </w:rPr>
        <w:t>Surf</w:t>
      </w:r>
    </w:p>
    <w:p w14:paraId="6DE63204" w14:textId="77777777" w:rsidR="00A87875" w:rsidRDefault="00A87875" w:rsidP="00A87875">
      <w:pPr>
        <w:numPr>
          <w:ilvl w:val="0"/>
          <w:numId w:val="26"/>
        </w:numPr>
        <w:ind w:left="1260"/>
      </w:pPr>
      <w:proofErr w:type="spellStart"/>
      <w:r>
        <w:rPr>
          <w:rFonts w:hint="eastAsia"/>
        </w:rPr>
        <w:t>Surfc</w:t>
      </w:r>
      <w:proofErr w:type="spellEnd"/>
    </w:p>
    <w:p w14:paraId="3319B113" w14:textId="77777777" w:rsidR="00A87875" w:rsidRDefault="00A87875" w:rsidP="00A87875">
      <w:pPr>
        <w:numPr>
          <w:ilvl w:val="0"/>
          <w:numId w:val="26"/>
        </w:numPr>
        <w:ind w:left="1260"/>
      </w:pPr>
      <w:r>
        <w:rPr>
          <w:rFonts w:hint="eastAsia"/>
        </w:rPr>
        <w:t>Mesh</w:t>
      </w:r>
    </w:p>
    <w:p w14:paraId="7BAAF5D9" w14:textId="77777777" w:rsidR="00A87875" w:rsidRDefault="00A87875" w:rsidP="00A87875">
      <w:pPr>
        <w:numPr>
          <w:ilvl w:val="0"/>
          <w:numId w:val="26"/>
        </w:numPr>
        <w:ind w:left="1260"/>
      </w:pPr>
      <w:proofErr w:type="spellStart"/>
      <w:r>
        <w:rPr>
          <w:rFonts w:hint="eastAsia"/>
        </w:rPr>
        <w:t>Meshc</w:t>
      </w:r>
      <w:proofErr w:type="spellEnd"/>
    </w:p>
    <w:p w14:paraId="68A67EC4" w14:textId="77777777" w:rsidR="00A87875" w:rsidRDefault="00A87875" w:rsidP="00A87875">
      <w:pPr>
        <w:ind w:left="840"/>
      </w:pPr>
    </w:p>
    <w:p w14:paraId="565A05A3" w14:textId="77777777" w:rsidR="00A87875" w:rsidRDefault="00A87875" w:rsidP="00A87875">
      <w:pPr>
        <w:numPr>
          <w:ilvl w:val="0"/>
          <w:numId w:val="16"/>
        </w:numPr>
      </w:pPr>
      <w:r>
        <w:rPr>
          <w:rFonts w:hint="eastAsia"/>
        </w:rPr>
        <w:t>向量场图</w:t>
      </w:r>
    </w:p>
    <w:p w14:paraId="56970F49" w14:textId="77777777" w:rsidR="00A87875" w:rsidRDefault="00A87875" w:rsidP="00A87875">
      <w:pPr>
        <w:numPr>
          <w:ilvl w:val="0"/>
          <w:numId w:val="27"/>
        </w:numPr>
        <w:ind w:left="1260"/>
      </w:pPr>
      <w:r>
        <w:rPr>
          <w:rFonts w:hint="eastAsia"/>
        </w:rPr>
        <w:t>Feather</w:t>
      </w:r>
    </w:p>
    <w:p w14:paraId="7C3251E3" w14:textId="77777777" w:rsidR="00A87875" w:rsidRDefault="00A87875" w:rsidP="00A87875">
      <w:pPr>
        <w:numPr>
          <w:ilvl w:val="0"/>
          <w:numId w:val="27"/>
        </w:numPr>
        <w:ind w:left="1260"/>
      </w:pPr>
      <w:r>
        <w:rPr>
          <w:rFonts w:hint="eastAsia"/>
        </w:rPr>
        <w:t>Quiver</w:t>
      </w:r>
    </w:p>
    <w:p w14:paraId="317C60A9" w14:textId="77777777" w:rsidR="00A87875" w:rsidRDefault="00A87875" w:rsidP="00A87875">
      <w:pPr>
        <w:numPr>
          <w:ilvl w:val="0"/>
          <w:numId w:val="27"/>
        </w:numPr>
        <w:ind w:left="1260"/>
      </w:pPr>
      <w:r>
        <w:rPr>
          <w:rFonts w:hint="eastAsia"/>
        </w:rPr>
        <w:t>Quiver3</w:t>
      </w:r>
    </w:p>
    <w:p w14:paraId="0B94FC27" w14:textId="77777777" w:rsidR="00A87875" w:rsidRDefault="00A87875" w:rsidP="00A87875">
      <w:pPr>
        <w:numPr>
          <w:ilvl w:val="0"/>
          <w:numId w:val="27"/>
        </w:numPr>
        <w:ind w:left="1260"/>
      </w:pPr>
      <w:r>
        <w:rPr>
          <w:rFonts w:hint="eastAsia"/>
        </w:rPr>
        <w:t>Streamline</w:t>
      </w:r>
    </w:p>
    <w:p w14:paraId="6D9A25F4" w14:textId="77777777" w:rsidR="00A87875" w:rsidRDefault="00A87875" w:rsidP="00A87875">
      <w:pPr>
        <w:pStyle w:val="30"/>
      </w:pPr>
      <w:r>
        <w:rPr>
          <w:rFonts w:hint="eastAsia"/>
          <w:lang w:bidi="ar"/>
        </w:rPr>
        <w:t>交互种类</w:t>
      </w:r>
    </w:p>
    <w:p w14:paraId="4DAEEDE9" w14:textId="77777777" w:rsidR="00A87875" w:rsidRDefault="00A87875" w:rsidP="00A87875">
      <w:pPr>
        <w:pStyle w:val="a2"/>
        <w:numPr>
          <w:ilvl w:val="0"/>
          <w:numId w:val="28"/>
        </w:numPr>
        <w:ind w:firstLineChars="0"/>
      </w:pPr>
      <w:r>
        <w:rPr>
          <w:rFonts w:hint="eastAsia"/>
          <w:lang w:bidi="ar"/>
        </w:rPr>
        <w:t>鼠标操作</w:t>
      </w:r>
    </w:p>
    <w:p w14:paraId="4AE9EF9E" w14:textId="77777777" w:rsidR="00A87875" w:rsidRDefault="00A87875" w:rsidP="00A87875">
      <w:pPr>
        <w:numPr>
          <w:ilvl w:val="0"/>
          <w:numId w:val="29"/>
        </w:numPr>
      </w:pPr>
      <w:r>
        <w:rPr>
          <w:rFonts w:hint="eastAsia"/>
        </w:rPr>
        <w:t>框选缩放、滚轮缩放</w:t>
      </w:r>
    </w:p>
    <w:p w14:paraId="0B9A506D" w14:textId="77777777" w:rsidR="00A87875" w:rsidRDefault="00A87875" w:rsidP="00A87875">
      <w:pPr>
        <w:numPr>
          <w:ilvl w:val="0"/>
          <w:numId w:val="29"/>
        </w:numPr>
      </w:pPr>
      <w:r>
        <w:rPr>
          <w:rFonts w:hint="eastAsia"/>
        </w:rPr>
        <w:t>平移、旋转</w:t>
      </w:r>
    </w:p>
    <w:p w14:paraId="3A0C18C6" w14:textId="77777777" w:rsidR="00A87875" w:rsidRDefault="00A87875" w:rsidP="00A87875">
      <w:pPr>
        <w:numPr>
          <w:ilvl w:val="0"/>
          <w:numId w:val="29"/>
        </w:numPr>
      </w:pPr>
      <w:r>
        <w:rPr>
          <w:rFonts w:hint="eastAsia"/>
        </w:rPr>
        <w:lastRenderedPageBreak/>
        <w:t>选中</w:t>
      </w:r>
    </w:p>
    <w:p w14:paraId="7D1F4017" w14:textId="77777777" w:rsidR="00A87875" w:rsidRDefault="00A87875" w:rsidP="00A87875">
      <w:pPr>
        <w:pStyle w:val="a2"/>
        <w:numPr>
          <w:ilvl w:val="0"/>
          <w:numId w:val="28"/>
        </w:numPr>
        <w:ind w:firstLineChars="0"/>
      </w:pPr>
      <w:r>
        <w:rPr>
          <w:rFonts w:hint="eastAsia"/>
          <w:lang w:bidi="ar"/>
        </w:rPr>
        <w:t>线性选中及修改</w:t>
      </w:r>
    </w:p>
    <w:p w14:paraId="32EA9C3B" w14:textId="77777777" w:rsidR="00A87875" w:rsidRDefault="00A87875" w:rsidP="00A87875">
      <w:pPr>
        <w:pStyle w:val="a2"/>
        <w:numPr>
          <w:ilvl w:val="0"/>
          <w:numId w:val="30"/>
        </w:numPr>
        <w:ind w:left="1260" w:firstLineChars="0"/>
      </w:pPr>
      <w:r>
        <w:rPr>
          <w:rFonts w:hint="eastAsia"/>
        </w:rPr>
        <w:t>选中线</w:t>
      </w:r>
      <w:r>
        <w:rPr>
          <w:rFonts w:hint="eastAsia"/>
        </w:rPr>
        <w:t>/</w:t>
      </w:r>
      <w:r>
        <w:rPr>
          <w:rFonts w:hint="eastAsia"/>
        </w:rPr>
        <w:t>点</w:t>
      </w:r>
      <w:r>
        <w:rPr>
          <w:rFonts w:hint="eastAsia"/>
        </w:rPr>
        <w:t>/</w:t>
      </w:r>
      <w:r>
        <w:rPr>
          <w:rFonts w:hint="eastAsia"/>
        </w:rPr>
        <w:t>面修改属性</w:t>
      </w:r>
    </w:p>
    <w:p w14:paraId="6D78503C" w14:textId="77777777" w:rsidR="00A87875" w:rsidRDefault="00A87875" w:rsidP="00A87875">
      <w:pPr>
        <w:pStyle w:val="a2"/>
        <w:ind w:left="840" w:firstLineChars="0" w:firstLine="0"/>
      </w:pPr>
    </w:p>
    <w:p w14:paraId="3BAAEE9B" w14:textId="77777777" w:rsidR="00A87875" w:rsidRDefault="00A87875" w:rsidP="00A87875">
      <w:pPr>
        <w:pStyle w:val="a2"/>
        <w:numPr>
          <w:ilvl w:val="0"/>
          <w:numId w:val="28"/>
        </w:numPr>
        <w:ind w:firstLineChars="0"/>
      </w:pPr>
      <w:r>
        <w:rPr>
          <w:rFonts w:hint="eastAsia"/>
          <w:lang w:bidi="ar"/>
        </w:rPr>
        <w:t>网格修改</w:t>
      </w:r>
    </w:p>
    <w:p w14:paraId="27907DDC" w14:textId="77777777" w:rsidR="00A87875" w:rsidRDefault="00A87875" w:rsidP="00A87875">
      <w:pPr>
        <w:numPr>
          <w:ilvl w:val="0"/>
          <w:numId w:val="31"/>
        </w:numPr>
        <w:ind w:left="1260"/>
      </w:pPr>
      <w:r>
        <w:rPr>
          <w:rFonts w:hint="eastAsia"/>
        </w:rPr>
        <w:t>正常网格（仅支持显隐、颜色、虚实线）</w:t>
      </w:r>
    </w:p>
    <w:p w14:paraId="6D393AAF" w14:textId="77777777" w:rsidR="00A87875" w:rsidRDefault="00A87875" w:rsidP="00A87875">
      <w:pPr>
        <w:numPr>
          <w:ilvl w:val="0"/>
          <w:numId w:val="31"/>
        </w:numPr>
        <w:ind w:left="1260"/>
      </w:pPr>
      <w:r>
        <w:rPr>
          <w:rFonts w:hint="eastAsia"/>
        </w:rPr>
        <w:t>对数坐标网格</w:t>
      </w:r>
    </w:p>
    <w:p w14:paraId="478D3CA4" w14:textId="77777777" w:rsidR="00A87875" w:rsidRDefault="00A87875" w:rsidP="00A87875">
      <w:pPr>
        <w:numPr>
          <w:ilvl w:val="0"/>
          <w:numId w:val="31"/>
        </w:numPr>
        <w:ind w:left="1260"/>
      </w:pPr>
      <w:r>
        <w:rPr>
          <w:rFonts w:hint="eastAsia"/>
        </w:rPr>
        <w:t>专业绘图网格</w:t>
      </w:r>
    </w:p>
    <w:p w14:paraId="105C3D2B" w14:textId="77777777" w:rsidR="00A87875" w:rsidRDefault="00A87875" w:rsidP="00A87875">
      <w:pPr>
        <w:numPr>
          <w:ilvl w:val="0"/>
          <w:numId w:val="31"/>
        </w:numPr>
        <w:ind w:left="1260"/>
      </w:pPr>
      <w:r>
        <w:rPr>
          <w:rFonts w:hint="eastAsia"/>
        </w:rPr>
        <w:t>在有坐标轴的情况下主网格和次网格切换</w:t>
      </w:r>
    </w:p>
    <w:p w14:paraId="3DA34914" w14:textId="77777777" w:rsidR="00A87875" w:rsidRDefault="00A87875" w:rsidP="00A87875">
      <w:pPr>
        <w:numPr>
          <w:ilvl w:val="0"/>
          <w:numId w:val="31"/>
        </w:numPr>
        <w:ind w:left="1260"/>
      </w:pPr>
      <w:r>
        <w:rPr>
          <w:rFonts w:hint="eastAsia"/>
        </w:rPr>
        <w:t>坐标轴刻度跟随缩放变化</w:t>
      </w:r>
    </w:p>
    <w:p w14:paraId="3C374F6B" w14:textId="77777777" w:rsidR="00A87875" w:rsidRDefault="00A87875" w:rsidP="00A87875">
      <w:pPr>
        <w:pStyle w:val="a2"/>
        <w:numPr>
          <w:ilvl w:val="0"/>
          <w:numId w:val="32"/>
        </w:numPr>
        <w:ind w:left="1200" w:firstLineChars="0" w:hanging="360"/>
      </w:pPr>
      <w:r>
        <w:rPr>
          <w:rFonts w:hint="eastAsia"/>
        </w:rPr>
        <w:t>刻度自定义</w:t>
      </w:r>
      <w:r>
        <w:rPr>
          <w:rFonts w:hint="eastAsia"/>
        </w:rPr>
        <w:tab/>
      </w:r>
    </w:p>
    <w:p w14:paraId="30EE9CD4" w14:textId="77777777" w:rsidR="00A87875" w:rsidRDefault="00A87875" w:rsidP="00A87875">
      <w:pPr>
        <w:pStyle w:val="a2"/>
        <w:ind w:left="840" w:firstLineChars="0" w:firstLine="0"/>
      </w:pPr>
    </w:p>
    <w:p w14:paraId="4D034C81" w14:textId="77777777" w:rsidR="00A87875" w:rsidRDefault="00A87875" w:rsidP="00A87875">
      <w:pPr>
        <w:pStyle w:val="a2"/>
        <w:numPr>
          <w:ilvl w:val="0"/>
          <w:numId w:val="28"/>
        </w:numPr>
        <w:ind w:firstLineChars="0"/>
      </w:pPr>
      <w:r>
        <w:rPr>
          <w:rFonts w:hint="eastAsia"/>
        </w:rPr>
        <w:t>坐标轴修改</w:t>
      </w:r>
    </w:p>
    <w:p w14:paraId="129AC263" w14:textId="77777777" w:rsidR="00A87875" w:rsidRDefault="00A87875" w:rsidP="00A87875">
      <w:pPr>
        <w:numPr>
          <w:ilvl w:val="0"/>
          <w:numId w:val="33"/>
        </w:numPr>
      </w:pPr>
      <w:r>
        <w:rPr>
          <w:rFonts w:hint="eastAsia"/>
        </w:rPr>
        <w:t>横坐标修改</w:t>
      </w:r>
    </w:p>
    <w:p w14:paraId="56201B6B" w14:textId="77777777" w:rsidR="00A87875" w:rsidRDefault="00A87875" w:rsidP="00A87875">
      <w:pPr>
        <w:numPr>
          <w:ilvl w:val="0"/>
          <w:numId w:val="33"/>
        </w:numPr>
      </w:pPr>
      <w:r>
        <w:rPr>
          <w:rFonts w:hint="eastAsia"/>
        </w:rPr>
        <w:t>纵坐标修改</w:t>
      </w:r>
    </w:p>
    <w:p w14:paraId="28C8AE57" w14:textId="77777777" w:rsidR="00A87875" w:rsidRDefault="00A87875" w:rsidP="00A87875">
      <w:pPr>
        <w:numPr>
          <w:ilvl w:val="0"/>
          <w:numId w:val="33"/>
        </w:numPr>
      </w:pPr>
      <w:r>
        <w:rPr>
          <w:rFonts w:hint="eastAsia"/>
        </w:rPr>
        <w:t>自定义坐标轴</w:t>
      </w:r>
    </w:p>
    <w:p w14:paraId="35D50A9C" w14:textId="77777777" w:rsidR="00A87875" w:rsidRDefault="00A87875" w:rsidP="00A87875">
      <w:pPr>
        <w:numPr>
          <w:ilvl w:val="0"/>
          <w:numId w:val="33"/>
        </w:numPr>
      </w:pPr>
      <w:r>
        <w:rPr>
          <w:rFonts w:hint="eastAsia"/>
        </w:rPr>
        <w:t>双</w:t>
      </w:r>
      <w:r>
        <w:rPr>
          <w:rFonts w:hint="eastAsia"/>
        </w:rPr>
        <w:t>y</w:t>
      </w:r>
      <w:r>
        <w:rPr>
          <w:rFonts w:hint="eastAsia"/>
        </w:rPr>
        <w:t>轴</w:t>
      </w:r>
    </w:p>
    <w:p w14:paraId="4904D5B1" w14:textId="77777777" w:rsidR="00A87875" w:rsidRDefault="00A87875" w:rsidP="00A87875">
      <w:pPr>
        <w:numPr>
          <w:ilvl w:val="0"/>
          <w:numId w:val="33"/>
        </w:numPr>
      </w:pPr>
      <w:r>
        <w:rPr>
          <w:rFonts w:hint="eastAsia"/>
        </w:rPr>
        <w:t>Label</w:t>
      </w:r>
      <w:r>
        <w:rPr>
          <w:rFonts w:hint="eastAsia"/>
        </w:rPr>
        <w:t>修改</w:t>
      </w:r>
    </w:p>
    <w:p w14:paraId="5986CB07" w14:textId="77777777" w:rsidR="00A87875" w:rsidRDefault="00A87875" w:rsidP="00A87875">
      <w:pPr>
        <w:pStyle w:val="a2"/>
        <w:ind w:left="420" w:firstLineChars="0" w:firstLine="0"/>
      </w:pPr>
    </w:p>
    <w:p w14:paraId="2327C2AE" w14:textId="77777777" w:rsidR="00A87875" w:rsidRDefault="00A87875" w:rsidP="00A87875">
      <w:pPr>
        <w:pStyle w:val="a2"/>
        <w:numPr>
          <w:ilvl w:val="0"/>
          <w:numId w:val="28"/>
        </w:numPr>
        <w:ind w:firstLineChars="0"/>
      </w:pPr>
      <w:r>
        <w:rPr>
          <w:rFonts w:hint="eastAsia"/>
        </w:rPr>
        <w:t>背景修改</w:t>
      </w:r>
    </w:p>
    <w:p w14:paraId="47645FB5" w14:textId="77777777" w:rsidR="00A87875" w:rsidRDefault="00A87875" w:rsidP="00A87875">
      <w:pPr>
        <w:pStyle w:val="a2"/>
        <w:numPr>
          <w:ilvl w:val="0"/>
          <w:numId w:val="34"/>
        </w:numPr>
        <w:ind w:left="1260" w:firstLineChars="0"/>
      </w:pPr>
      <w:r>
        <w:rPr>
          <w:rFonts w:hint="eastAsia"/>
        </w:rPr>
        <w:t>背景颜色修改</w:t>
      </w:r>
    </w:p>
    <w:p w14:paraId="70B87C11" w14:textId="77777777" w:rsidR="00A87875" w:rsidRDefault="00A87875" w:rsidP="00A87875">
      <w:pPr>
        <w:pStyle w:val="a2"/>
        <w:numPr>
          <w:ilvl w:val="0"/>
          <w:numId w:val="34"/>
        </w:numPr>
        <w:ind w:left="1260" w:firstLineChars="0"/>
      </w:pPr>
      <w:r>
        <w:rPr>
          <w:rFonts w:hint="eastAsia"/>
        </w:rPr>
        <w:t>背景透明度修改</w:t>
      </w:r>
    </w:p>
    <w:p w14:paraId="707C85CB" w14:textId="77777777" w:rsidR="00A87875" w:rsidRDefault="00A87875" w:rsidP="00A87875">
      <w:pPr>
        <w:pStyle w:val="a2"/>
        <w:ind w:left="840" w:firstLineChars="0" w:firstLine="0"/>
      </w:pPr>
    </w:p>
    <w:p w14:paraId="7425B30E" w14:textId="77777777" w:rsidR="00A87875" w:rsidRDefault="00A87875" w:rsidP="00A87875">
      <w:pPr>
        <w:pStyle w:val="a2"/>
        <w:numPr>
          <w:ilvl w:val="0"/>
          <w:numId w:val="28"/>
        </w:numPr>
        <w:ind w:firstLineChars="0"/>
      </w:pPr>
      <w:r>
        <w:rPr>
          <w:rFonts w:hint="eastAsia"/>
        </w:rPr>
        <w:t>图例</w:t>
      </w:r>
    </w:p>
    <w:p w14:paraId="65531918" w14:textId="77777777" w:rsidR="00A87875" w:rsidRDefault="00A87875" w:rsidP="00A87875">
      <w:pPr>
        <w:pStyle w:val="a2"/>
        <w:numPr>
          <w:ilvl w:val="0"/>
          <w:numId w:val="35"/>
        </w:numPr>
        <w:ind w:left="1260" w:firstLineChars="0"/>
      </w:pPr>
      <w:r>
        <w:rPr>
          <w:rFonts w:hint="eastAsia"/>
        </w:rPr>
        <w:t>图例的显隐</w:t>
      </w:r>
    </w:p>
    <w:p w14:paraId="3FF6950C" w14:textId="77777777" w:rsidR="00A87875" w:rsidRDefault="00A87875" w:rsidP="00A87875">
      <w:pPr>
        <w:pStyle w:val="a2"/>
        <w:numPr>
          <w:ilvl w:val="0"/>
          <w:numId w:val="28"/>
        </w:numPr>
        <w:ind w:firstLineChars="0"/>
      </w:pPr>
      <w:proofErr w:type="spellStart"/>
      <w:r>
        <w:rPr>
          <w:rFonts w:hint="eastAsia"/>
        </w:rPr>
        <w:t>Colorbar</w:t>
      </w:r>
      <w:proofErr w:type="spellEnd"/>
    </w:p>
    <w:p w14:paraId="71C0B357" w14:textId="77777777" w:rsidR="00A87875" w:rsidRDefault="00A87875" w:rsidP="00A87875">
      <w:pPr>
        <w:pStyle w:val="a2"/>
        <w:numPr>
          <w:ilvl w:val="0"/>
          <w:numId w:val="36"/>
        </w:numPr>
        <w:ind w:left="1260" w:firstLineChars="0"/>
      </w:pPr>
      <w:r>
        <w:rPr>
          <w:rFonts w:hint="eastAsia"/>
        </w:rPr>
        <w:t>自定义颜色主题</w:t>
      </w:r>
    </w:p>
    <w:p w14:paraId="08AD0379" w14:textId="77777777" w:rsidR="00A87875" w:rsidRDefault="00A87875" w:rsidP="00A87875">
      <w:pPr>
        <w:pStyle w:val="a2"/>
        <w:numPr>
          <w:ilvl w:val="0"/>
          <w:numId w:val="28"/>
        </w:numPr>
        <w:ind w:firstLineChars="0"/>
      </w:pPr>
      <w:r>
        <w:rPr>
          <w:rFonts w:hint="eastAsia"/>
        </w:rPr>
        <w:t>游标</w:t>
      </w:r>
    </w:p>
    <w:p w14:paraId="706AFDF7" w14:textId="77777777" w:rsidR="00A87875" w:rsidRDefault="00A87875" w:rsidP="00A87875">
      <w:pPr>
        <w:pStyle w:val="a2"/>
        <w:numPr>
          <w:ilvl w:val="0"/>
          <w:numId w:val="37"/>
        </w:numPr>
        <w:ind w:left="1260" w:firstLineChars="0"/>
      </w:pPr>
      <w:r>
        <w:rPr>
          <w:rFonts w:hint="eastAsia"/>
        </w:rPr>
        <w:t>游标拖动</w:t>
      </w:r>
    </w:p>
    <w:p w14:paraId="539DD1BC" w14:textId="77777777" w:rsidR="00A87875" w:rsidRDefault="00A87875" w:rsidP="00A87875">
      <w:pPr>
        <w:pStyle w:val="a2"/>
        <w:numPr>
          <w:ilvl w:val="0"/>
          <w:numId w:val="37"/>
        </w:numPr>
        <w:ind w:left="1260" w:firstLineChars="0"/>
      </w:pPr>
      <w:r>
        <w:rPr>
          <w:rFonts w:hint="eastAsia"/>
        </w:rPr>
        <w:t>数据对比</w:t>
      </w:r>
    </w:p>
    <w:p w14:paraId="6883ED70" w14:textId="77777777" w:rsidR="00A87875" w:rsidRDefault="00A87875" w:rsidP="00A87875">
      <w:pPr>
        <w:pStyle w:val="a2"/>
        <w:ind w:left="840" w:firstLineChars="0" w:firstLine="0"/>
      </w:pPr>
    </w:p>
    <w:p w14:paraId="2838E138" w14:textId="77777777" w:rsidR="00A87875" w:rsidRDefault="00A87875" w:rsidP="00A87875">
      <w:pPr>
        <w:pStyle w:val="a2"/>
        <w:numPr>
          <w:ilvl w:val="0"/>
          <w:numId w:val="28"/>
        </w:numPr>
        <w:ind w:firstLineChars="0"/>
      </w:pPr>
      <w:r>
        <w:rPr>
          <w:rFonts w:hint="eastAsia"/>
        </w:rPr>
        <w:t>数据标签</w:t>
      </w:r>
    </w:p>
    <w:p w14:paraId="2924DAAA" w14:textId="77777777" w:rsidR="00A87875" w:rsidRDefault="00A87875" w:rsidP="00A87875">
      <w:pPr>
        <w:pStyle w:val="a2"/>
        <w:numPr>
          <w:ilvl w:val="0"/>
          <w:numId w:val="38"/>
        </w:numPr>
        <w:ind w:left="1260" w:firstLineChars="0"/>
      </w:pPr>
      <w:r>
        <w:rPr>
          <w:rFonts w:hint="eastAsia"/>
        </w:rPr>
        <w:t>自定义数据标签</w:t>
      </w:r>
    </w:p>
    <w:p w14:paraId="05E583E1" w14:textId="77777777" w:rsidR="00A87875" w:rsidRDefault="00A87875" w:rsidP="00A87875">
      <w:pPr>
        <w:pStyle w:val="a2"/>
        <w:numPr>
          <w:ilvl w:val="0"/>
          <w:numId w:val="38"/>
        </w:numPr>
        <w:ind w:left="1260" w:firstLineChars="0"/>
      </w:pPr>
      <w:r>
        <w:rPr>
          <w:rFonts w:hint="eastAsia"/>
        </w:rPr>
        <w:t>删除标签</w:t>
      </w:r>
    </w:p>
    <w:p w14:paraId="5100F33A" w14:textId="77777777" w:rsidR="00A87875" w:rsidRDefault="00A87875" w:rsidP="00A87875">
      <w:pPr>
        <w:pStyle w:val="a2"/>
        <w:numPr>
          <w:ilvl w:val="0"/>
          <w:numId w:val="38"/>
        </w:numPr>
        <w:ind w:left="1260" w:firstLineChars="0"/>
      </w:pPr>
      <w:r>
        <w:rPr>
          <w:rFonts w:hint="eastAsia"/>
        </w:rPr>
        <w:t>添加标签</w:t>
      </w:r>
    </w:p>
    <w:p w14:paraId="2C7FE385" w14:textId="77777777" w:rsidR="00A87875" w:rsidRDefault="00A87875" w:rsidP="00A87875">
      <w:pPr>
        <w:pStyle w:val="a2"/>
        <w:numPr>
          <w:ilvl w:val="0"/>
          <w:numId w:val="28"/>
        </w:numPr>
        <w:ind w:firstLineChars="0"/>
      </w:pPr>
      <w:r>
        <w:rPr>
          <w:rFonts w:hint="eastAsia"/>
        </w:rPr>
        <w:t>右键菜单</w:t>
      </w:r>
    </w:p>
    <w:p w14:paraId="41482AED" w14:textId="77777777" w:rsidR="00A87875" w:rsidRDefault="00A87875" w:rsidP="00A87875">
      <w:pPr>
        <w:pStyle w:val="a2"/>
        <w:numPr>
          <w:ilvl w:val="0"/>
          <w:numId w:val="30"/>
        </w:numPr>
        <w:ind w:left="1260" w:firstLineChars="0"/>
      </w:pPr>
      <w:r>
        <w:rPr>
          <w:rFonts w:hint="eastAsia"/>
        </w:rPr>
        <w:t>选中线</w:t>
      </w:r>
      <w:r>
        <w:rPr>
          <w:rFonts w:hint="eastAsia"/>
        </w:rPr>
        <w:t>/</w:t>
      </w:r>
      <w:r>
        <w:rPr>
          <w:rFonts w:hint="eastAsia"/>
        </w:rPr>
        <w:t>点</w:t>
      </w:r>
      <w:r>
        <w:rPr>
          <w:rFonts w:hint="eastAsia"/>
        </w:rPr>
        <w:t>/</w:t>
      </w:r>
      <w:r>
        <w:rPr>
          <w:rFonts w:hint="eastAsia"/>
        </w:rPr>
        <w:t>面修改属性</w:t>
      </w:r>
    </w:p>
    <w:p w14:paraId="08A39620" w14:textId="77777777" w:rsidR="00A87875" w:rsidRDefault="00A87875" w:rsidP="00A87875">
      <w:pPr>
        <w:pStyle w:val="a2"/>
        <w:numPr>
          <w:ilvl w:val="0"/>
          <w:numId w:val="39"/>
        </w:numPr>
        <w:ind w:left="1260" w:firstLineChars="0"/>
      </w:pPr>
      <w:r>
        <w:rPr>
          <w:rFonts w:hint="eastAsia"/>
        </w:rPr>
        <w:t>不同的选中对象对应各自的右键菜单</w:t>
      </w:r>
    </w:p>
    <w:p w14:paraId="06C2FCCE" w14:textId="77777777" w:rsidR="00A87875" w:rsidRDefault="00A87875" w:rsidP="00A87875">
      <w:pPr>
        <w:pStyle w:val="a2"/>
        <w:numPr>
          <w:ilvl w:val="0"/>
          <w:numId w:val="28"/>
        </w:numPr>
        <w:ind w:firstLineChars="0"/>
      </w:pPr>
      <w:r>
        <w:rPr>
          <w:rFonts w:hint="eastAsia"/>
        </w:rPr>
        <w:t>属性检查器</w:t>
      </w:r>
    </w:p>
    <w:p w14:paraId="016920A3" w14:textId="77777777" w:rsidR="00A87875" w:rsidRDefault="00A87875" w:rsidP="00A87875">
      <w:pPr>
        <w:pStyle w:val="a2"/>
        <w:numPr>
          <w:ilvl w:val="0"/>
          <w:numId w:val="40"/>
        </w:numPr>
        <w:ind w:left="1260" w:firstLineChars="0"/>
      </w:pPr>
      <w:r>
        <w:rPr>
          <w:rFonts w:hint="eastAsia"/>
        </w:rPr>
        <w:t>显示属性</w:t>
      </w:r>
    </w:p>
    <w:p w14:paraId="3915D0BA" w14:textId="77777777" w:rsidR="00A87875" w:rsidRDefault="00A87875" w:rsidP="00A87875">
      <w:pPr>
        <w:pStyle w:val="a2"/>
        <w:numPr>
          <w:ilvl w:val="0"/>
          <w:numId w:val="40"/>
        </w:numPr>
        <w:ind w:left="1260" w:firstLineChars="0"/>
      </w:pPr>
      <w:r>
        <w:rPr>
          <w:rFonts w:hint="eastAsia"/>
        </w:rPr>
        <w:t>修改属性</w:t>
      </w:r>
    </w:p>
    <w:p w14:paraId="3A9923FA" w14:textId="77777777" w:rsidR="000C7499" w:rsidRDefault="00000000">
      <w:pPr>
        <w:pStyle w:val="20"/>
      </w:pPr>
      <w:r>
        <w:rPr>
          <w:rFonts w:hint="eastAsia"/>
        </w:rPr>
        <w:t>前端交互</w:t>
      </w:r>
      <w:bookmarkEnd w:id="25"/>
      <w:r>
        <w:rPr>
          <w:rFonts w:hint="eastAsia"/>
        </w:rPr>
        <w:t>设计</w:t>
      </w:r>
      <w:bookmarkEnd w:id="26"/>
    </w:p>
    <w:p w14:paraId="20061274" w14:textId="77777777" w:rsidR="000C7499" w:rsidRDefault="00000000">
      <w:pPr>
        <w:pStyle w:val="30"/>
        <w:rPr>
          <w:lang w:bidi="ar"/>
        </w:rPr>
      </w:pPr>
      <w:bookmarkStart w:id="27" w:name="_Toc132637095"/>
      <w:bookmarkStart w:id="28" w:name="_Toc133414324"/>
      <w:r>
        <w:rPr>
          <w:rFonts w:hint="eastAsia"/>
          <w:lang w:bidi="ar"/>
        </w:rPr>
        <w:t>功能描述</w:t>
      </w:r>
      <w:bookmarkEnd w:id="27"/>
      <w:bookmarkEnd w:id="28"/>
    </w:p>
    <w:p w14:paraId="23FE9D72" w14:textId="77777777" w:rsidR="000C7499" w:rsidRDefault="00000000">
      <w:pPr>
        <w:widowControl/>
        <w:ind w:firstLine="420"/>
        <w:jc w:val="left"/>
        <w:rPr>
          <w:rFonts w:ascii="宋体" w:hAnsi="宋体" w:cs="宋体"/>
          <w:color w:val="000000"/>
          <w:kern w:val="0"/>
          <w:lang w:bidi="ar"/>
        </w:rPr>
      </w:pPr>
      <w:r>
        <w:rPr>
          <w:rFonts w:ascii="宋体" w:hAnsi="宋体" w:cs="宋体" w:hint="eastAsia"/>
          <w:color w:val="000000"/>
          <w:kern w:val="0"/>
          <w:lang w:bidi="ar"/>
        </w:rPr>
        <w:t>本功能针对</w:t>
      </w:r>
      <w:proofErr w:type="spellStart"/>
      <w:r>
        <w:rPr>
          <w:rFonts w:ascii="宋体" w:hAnsi="宋体" w:cs="宋体" w:hint="eastAsia"/>
          <w:color w:val="000000"/>
          <w:kern w:val="0"/>
          <w:lang w:bidi="ar"/>
        </w:rPr>
        <w:t>Syslab</w:t>
      </w:r>
      <w:proofErr w:type="spellEnd"/>
      <w:r>
        <w:rPr>
          <w:rFonts w:ascii="宋体" w:hAnsi="宋体" w:cs="宋体" w:hint="eastAsia"/>
          <w:color w:val="000000"/>
          <w:kern w:val="0"/>
          <w:lang w:bidi="ar"/>
        </w:rPr>
        <w:t xml:space="preserve"> Online绘图提供交互功能。</w:t>
      </w:r>
    </w:p>
    <w:p w14:paraId="79EAE5D1" w14:textId="77777777" w:rsidR="000C7499" w:rsidRDefault="00000000">
      <w:pPr>
        <w:pStyle w:val="10"/>
        <w:numPr>
          <w:ilvl w:val="0"/>
          <w:numId w:val="13"/>
        </w:numPr>
        <w:rPr>
          <w:lang w:bidi="ar"/>
        </w:rPr>
      </w:pPr>
      <w:r>
        <w:rPr>
          <w:rFonts w:hint="eastAsia"/>
          <w:lang w:bidi="ar"/>
        </w:rPr>
        <w:t>缩放、平移、旋转、数据提示</w:t>
      </w:r>
    </w:p>
    <w:p w14:paraId="437F8719" w14:textId="77777777" w:rsidR="000C7499" w:rsidRDefault="00000000">
      <w:pPr>
        <w:pStyle w:val="10"/>
        <w:numPr>
          <w:ilvl w:val="0"/>
          <w:numId w:val="13"/>
        </w:numPr>
        <w:rPr>
          <w:lang w:bidi="ar"/>
        </w:rPr>
      </w:pPr>
      <w:r>
        <w:rPr>
          <w:rFonts w:hint="eastAsia"/>
          <w:lang w:bidi="ar"/>
        </w:rPr>
        <w:t>导出图片</w:t>
      </w:r>
    </w:p>
    <w:p w14:paraId="0E6EB3CF" w14:textId="77777777" w:rsidR="000C7499" w:rsidRDefault="00000000">
      <w:pPr>
        <w:pStyle w:val="10"/>
        <w:numPr>
          <w:ilvl w:val="0"/>
          <w:numId w:val="13"/>
        </w:numPr>
        <w:rPr>
          <w:lang w:bidi="ar"/>
        </w:rPr>
      </w:pPr>
      <w:r>
        <w:rPr>
          <w:rFonts w:hint="eastAsia"/>
          <w:lang w:bidi="ar"/>
        </w:rPr>
        <w:t>选中功能</w:t>
      </w:r>
    </w:p>
    <w:p w14:paraId="47F4CAFD" w14:textId="77777777" w:rsidR="000C7499" w:rsidRDefault="00000000">
      <w:pPr>
        <w:pStyle w:val="10"/>
        <w:numPr>
          <w:ilvl w:val="0"/>
          <w:numId w:val="13"/>
        </w:numPr>
        <w:rPr>
          <w:lang w:bidi="ar"/>
        </w:rPr>
      </w:pPr>
      <w:r>
        <w:rPr>
          <w:rFonts w:hint="eastAsia"/>
          <w:lang w:bidi="ar"/>
        </w:rPr>
        <w:t>通过右键菜单及属性面板修改绘图属性</w:t>
      </w:r>
    </w:p>
    <w:p w14:paraId="151C2DFF" w14:textId="77777777" w:rsidR="000C7499" w:rsidRDefault="00000000">
      <w:pPr>
        <w:pStyle w:val="10"/>
        <w:numPr>
          <w:ilvl w:val="0"/>
          <w:numId w:val="13"/>
        </w:numPr>
        <w:rPr>
          <w:lang w:bidi="ar"/>
        </w:rPr>
      </w:pPr>
      <w:r>
        <w:rPr>
          <w:rFonts w:hint="eastAsia"/>
          <w:lang w:bidi="ar"/>
        </w:rPr>
        <w:t>通过</w:t>
      </w:r>
      <w:r>
        <w:rPr>
          <w:rFonts w:hint="eastAsia"/>
          <w:lang w:bidi="ar"/>
        </w:rPr>
        <w:t>Ribbon</w:t>
      </w:r>
      <w:r>
        <w:rPr>
          <w:rFonts w:hint="eastAsia"/>
          <w:lang w:bidi="ar"/>
        </w:rPr>
        <w:t>菜单修改绘图属性</w:t>
      </w:r>
    </w:p>
    <w:p w14:paraId="751D3A31" w14:textId="77777777" w:rsidR="000C7499" w:rsidRDefault="00000000">
      <w:pPr>
        <w:pStyle w:val="30"/>
        <w:rPr>
          <w:lang w:bidi="ar"/>
        </w:rPr>
      </w:pPr>
      <w:bookmarkStart w:id="29" w:name="_Toc132637096"/>
      <w:bookmarkStart w:id="30" w:name="_Toc133414325"/>
      <w:r>
        <w:rPr>
          <w:rFonts w:hint="eastAsia"/>
          <w:lang w:bidi="ar"/>
        </w:rPr>
        <w:lastRenderedPageBreak/>
        <w:t>交互</w:t>
      </w:r>
      <w:bookmarkEnd w:id="29"/>
      <w:r>
        <w:rPr>
          <w:rFonts w:hint="eastAsia"/>
          <w:lang w:bidi="ar"/>
        </w:rPr>
        <w:t>流程</w:t>
      </w:r>
      <w:bookmarkEnd w:id="30"/>
    </w:p>
    <w:p w14:paraId="7D4E7098" w14:textId="77777777" w:rsidR="000C7499" w:rsidRDefault="00000000">
      <w:pPr>
        <w:pStyle w:val="aff6"/>
      </w:pPr>
      <w:r>
        <w:rPr>
          <w:noProof/>
        </w:rPr>
        <w:drawing>
          <wp:inline distT="0" distB="0" distL="114300" distR="114300" wp14:anchorId="7309005C" wp14:editId="3B5FC3F8">
            <wp:extent cx="5271770" cy="5788660"/>
            <wp:effectExtent l="0" t="0" r="1270" b="254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78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26EBB" w14:textId="77777777" w:rsidR="000C7499" w:rsidRDefault="00000000">
      <w:pPr>
        <w:pStyle w:val="a7"/>
      </w:pPr>
      <w:r>
        <w:t xml:space="preserve">图 </w:t>
      </w:r>
      <w:r>
        <w:fldChar w:fldCharType="begin"/>
      </w:r>
      <w:r>
        <w:instrText xml:space="preserve"> STYLEREF 3 \s </w:instrText>
      </w:r>
      <w:r>
        <w:fldChar w:fldCharType="separate"/>
      </w:r>
      <w:r>
        <w:t>3.5.2</w:t>
      </w:r>
      <w:r>
        <w:fldChar w:fldCharType="end"/>
      </w:r>
      <w:r>
        <w:rPr>
          <w:rFonts w:hint="eastAsia"/>
        </w:rPr>
        <w:t>-</w:t>
      </w:r>
      <w:r>
        <w:fldChar w:fldCharType="begin"/>
      </w:r>
      <w:r>
        <w:instrText xml:space="preserve"> SEQ 图 \* ARABIC \s 3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 xml:space="preserve"> 交互流程</w:t>
      </w:r>
    </w:p>
    <w:p w14:paraId="209ECAFC" w14:textId="77777777" w:rsidR="000C7499" w:rsidRDefault="00000000">
      <w:pPr>
        <w:pStyle w:val="30"/>
        <w:rPr>
          <w:lang w:bidi="ar"/>
        </w:rPr>
      </w:pPr>
      <w:bookmarkStart w:id="31" w:name="_Toc132637097"/>
      <w:bookmarkStart w:id="32" w:name="_Toc133414326"/>
      <w:bookmarkStart w:id="33" w:name="_Toc132637098"/>
      <w:r>
        <w:rPr>
          <w:rFonts w:hint="eastAsia"/>
          <w:lang w:bidi="ar"/>
        </w:rPr>
        <w:t>界面设计</w:t>
      </w:r>
      <w:bookmarkEnd w:id="31"/>
      <w:bookmarkEnd w:id="32"/>
    </w:p>
    <w:p w14:paraId="06DDF13A" w14:textId="77777777" w:rsidR="000C7499" w:rsidRDefault="000C7499">
      <w:pPr>
        <w:pStyle w:val="a2"/>
      </w:pPr>
    </w:p>
    <w:p w14:paraId="0B7C0315" w14:textId="77777777" w:rsidR="000C7499" w:rsidRDefault="00000000">
      <w:pPr>
        <w:pStyle w:val="aff6"/>
      </w:pPr>
      <w:r>
        <w:rPr>
          <w:noProof/>
        </w:rPr>
        <w:lastRenderedPageBreak/>
        <w:drawing>
          <wp:inline distT="0" distB="0" distL="114300" distR="114300" wp14:anchorId="63EDCA99" wp14:editId="348230B1">
            <wp:extent cx="5267325" cy="2446020"/>
            <wp:effectExtent l="0" t="0" r="5715" b="762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EFB45" w14:textId="77777777" w:rsidR="000C7499" w:rsidRDefault="00000000">
      <w:pPr>
        <w:pStyle w:val="a7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整体界面设计</w:t>
      </w:r>
    </w:p>
    <w:p w14:paraId="1B4A5A37" w14:textId="77777777" w:rsidR="000C7499" w:rsidRDefault="00000000">
      <w:pPr>
        <w:pStyle w:val="aff6"/>
      </w:pPr>
      <w:r>
        <w:rPr>
          <w:noProof/>
        </w:rPr>
        <w:drawing>
          <wp:inline distT="0" distB="0" distL="114300" distR="114300" wp14:anchorId="0192B95E" wp14:editId="74DDEE10">
            <wp:extent cx="5259070" cy="2438400"/>
            <wp:effectExtent l="0" t="0" r="13970" b="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3A2C9" w14:textId="77777777" w:rsidR="000C7499" w:rsidRDefault="00000000">
      <w:pPr>
        <w:pStyle w:val="a7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Ribbon菜单</w:t>
      </w:r>
    </w:p>
    <w:p w14:paraId="0538B258" w14:textId="77777777" w:rsidR="000C7499" w:rsidRDefault="00000000">
      <w:pPr>
        <w:pStyle w:val="aff6"/>
      </w:pPr>
      <w:r>
        <w:rPr>
          <w:noProof/>
        </w:rPr>
        <w:lastRenderedPageBreak/>
        <w:drawing>
          <wp:inline distT="0" distB="0" distL="114300" distR="114300" wp14:anchorId="0102CE62" wp14:editId="63B43A46">
            <wp:extent cx="5271770" cy="3562985"/>
            <wp:effectExtent l="0" t="0" r="1270" b="3175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E8BB8" w14:textId="77777777" w:rsidR="000C7499" w:rsidRDefault="00000000">
      <w:pPr>
        <w:pStyle w:val="a7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rPr>
          <w:rFonts w:hint="eastAsia"/>
        </w:rPr>
        <w:t>7右键菜单</w:t>
      </w:r>
    </w:p>
    <w:p w14:paraId="0DE30310" w14:textId="77777777" w:rsidR="000C7499" w:rsidRDefault="00000000">
      <w:pPr>
        <w:pStyle w:val="aff6"/>
      </w:pPr>
      <w:r>
        <w:rPr>
          <w:noProof/>
        </w:rPr>
        <w:lastRenderedPageBreak/>
        <w:drawing>
          <wp:inline distT="0" distB="0" distL="114300" distR="114300" wp14:anchorId="142C83DF" wp14:editId="0ACBCB4C">
            <wp:extent cx="3939540" cy="5516880"/>
            <wp:effectExtent l="0" t="0" r="7620" b="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551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941F8" w14:textId="77777777" w:rsidR="000C7499" w:rsidRDefault="00000000">
      <w:pPr>
        <w:pStyle w:val="a7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rPr>
          <w:rFonts w:hint="eastAsia"/>
        </w:rPr>
        <w:t>8属性检查器</w:t>
      </w:r>
    </w:p>
    <w:p w14:paraId="6D64BA08" w14:textId="77777777" w:rsidR="000C7499" w:rsidRDefault="00000000">
      <w:pPr>
        <w:pStyle w:val="30"/>
      </w:pPr>
      <w:bookmarkStart w:id="34" w:name="_Toc133414327"/>
      <w:r>
        <w:rPr>
          <w:rFonts w:hint="eastAsia"/>
        </w:rPr>
        <w:t>相关原理</w:t>
      </w:r>
      <w:bookmarkEnd w:id="33"/>
      <w:bookmarkEnd w:id="34"/>
    </w:p>
    <w:p w14:paraId="4C41B72C" w14:textId="77777777" w:rsidR="000C7499" w:rsidRDefault="00000000">
      <w:pPr>
        <w:pStyle w:val="a2"/>
        <w:numPr>
          <w:ilvl w:val="0"/>
          <w:numId w:val="14"/>
        </w:numPr>
        <w:ind w:firstLineChars="0"/>
      </w:pPr>
      <w:r>
        <w:rPr>
          <w:rFonts w:hint="eastAsia"/>
        </w:rPr>
        <w:t>缩放、平移、旋转、数据提示：</w:t>
      </w:r>
    </w:p>
    <w:p w14:paraId="101CECFA" w14:textId="77777777" w:rsidR="000C7499" w:rsidRDefault="00000000">
      <w:pPr>
        <w:pStyle w:val="a2"/>
      </w:pPr>
      <w:r>
        <w:rPr>
          <w:rFonts w:hint="eastAsia"/>
        </w:rPr>
        <w:t>通过鼠标事件计算出属性修改数值，调用更新</w:t>
      </w:r>
      <w:r>
        <w:rPr>
          <w:rFonts w:hint="eastAsia"/>
        </w:rPr>
        <w:t>API</w:t>
      </w:r>
      <w:r>
        <w:rPr>
          <w:rFonts w:hint="eastAsia"/>
        </w:rPr>
        <w:t>从而更新绘图图形。</w:t>
      </w:r>
    </w:p>
    <w:p w14:paraId="40BBEC11" w14:textId="77777777" w:rsidR="000C7499" w:rsidRDefault="00000000">
      <w:pPr>
        <w:pStyle w:val="a2"/>
        <w:numPr>
          <w:ilvl w:val="0"/>
          <w:numId w:val="14"/>
        </w:numPr>
        <w:ind w:firstLineChars="0"/>
      </w:pPr>
      <w:r>
        <w:rPr>
          <w:rFonts w:hint="eastAsia"/>
        </w:rPr>
        <w:t>导出图片：</w:t>
      </w:r>
    </w:p>
    <w:p w14:paraId="045C1954" w14:textId="77777777" w:rsidR="000C7499" w:rsidRDefault="00000000">
      <w:pPr>
        <w:pStyle w:val="a2"/>
      </w:pPr>
      <w:r>
        <w:rPr>
          <w:rFonts w:hint="eastAsia"/>
        </w:rPr>
        <w:t>将当前绘图图形转为</w:t>
      </w:r>
      <w:proofErr w:type="spellStart"/>
      <w:r>
        <w:rPr>
          <w:rFonts w:hint="eastAsia"/>
        </w:rPr>
        <w:t>png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svg</w:t>
      </w:r>
      <w:proofErr w:type="spellEnd"/>
      <w:r>
        <w:rPr>
          <w:rFonts w:hint="eastAsia"/>
        </w:rPr>
        <w:t>格式的图片，并保存到指定位置。</w:t>
      </w:r>
    </w:p>
    <w:p w14:paraId="5C445420" w14:textId="77777777" w:rsidR="000C7499" w:rsidRDefault="00000000">
      <w:pPr>
        <w:pStyle w:val="a2"/>
        <w:numPr>
          <w:ilvl w:val="0"/>
          <w:numId w:val="14"/>
        </w:numPr>
        <w:ind w:firstLineChars="0"/>
      </w:pPr>
      <w:r>
        <w:rPr>
          <w:rFonts w:hint="eastAsia"/>
        </w:rPr>
        <w:t>选中功能：</w:t>
      </w:r>
    </w:p>
    <w:p w14:paraId="445C3AB3" w14:textId="77777777" w:rsidR="000C7499" w:rsidRDefault="00000000">
      <w:pPr>
        <w:pStyle w:val="a2"/>
      </w:pPr>
      <w:r>
        <w:rPr>
          <w:rFonts w:hint="eastAsia"/>
        </w:rPr>
        <w:t>通过鼠标事件获取选中的路径，并利用其</w:t>
      </w:r>
      <w:r>
        <w:rPr>
          <w:rFonts w:hint="eastAsia"/>
        </w:rPr>
        <w:t>id</w:t>
      </w:r>
      <w:r>
        <w:rPr>
          <w:rFonts w:hint="eastAsia"/>
        </w:rPr>
        <w:t>获取对应的绘图数据。</w:t>
      </w:r>
    </w:p>
    <w:p w14:paraId="2144AE29" w14:textId="77777777" w:rsidR="000C7499" w:rsidRDefault="00000000">
      <w:pPr>
        <w:pStyle w:val="a2"/>
        <w:numPr>
          <w:ilvl w:val="0"/>
          <w:numId w:val="14"/>
        </w:numPr>
        <w:ind w:firstLineChars="0"/>
      </w:pPr>
      <w:r>
        <w:rPr>
          <w:rFonts w:hint="eastAsia"/>
        </w:rPr>
        <w:t>通过右键菜单及属性面板修改绘图属性：</w:t>
      </w:r>
    </w:p>
    <w:p w14:paraId="62DA1928" w14:textId="77777777" w:rsidR="000C7499" w:rsidRDefault="00000000">
      <w:pPr>
        <w:pStyle w:val="a2"/>
      </w:pPr>
      <w:r>
        <w:rPr>
          <w:rFonts w:hint="eastAsia"/>
        </w:rPr>
        <w:lastRenderedPageBreak/>
        <w:t>根据不同的激活目标生成对应的右键菜单内容，属性检查器包含该绘图对象所有属性，修改属性后通过通信发送到绘图窗口，接受消息后调用更新</w:t>
      </w:r>
      <w:r>
        <w:rPr>
          <w:rFonts w:hint="eastAsia"/>
        </w:rPr>
        <w:t>API</w:t>
      </w:r>
      <w:r>
        <w:rPr>
          <w:rFonts w:hint="eastAsia"/>
        </w:rPr>
        <w:t>从而更新绘图图形。</w:t>
      </w:r>
    </w:p>
    <w:p w14:paraId="6404118F" w14:textId="77777777" w:rsidR="000C7499" w:rsidRDefault="00000000">
      <w:pPr>
        <w:pStyle w:val="a2"/>
        <w:numPr>
          <w:ilvl w:val="0"/>
          <w:numId w:val="14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Ribbon</w:t>
      </w:r>
      <w:r>
        <w:rPr>
          <w:rFonts w:hint="eastAsia"/>
        </w:rPr>
        <w:t>菜单修改绘图属性</w:t>
      </w:r>
      <w:r>
        <w:rPr>
          <w:rFonts w:hint="eastAsia"/>
        </w:rPr>
        <w:t>:</w:t>
      </w:r>
    </w:p>
    <w:p w14:paraId="0B2288B9" w14:textId="77777777" w:rsidR="000C7499" w:rsidRDefault="00000000">
      <w:pPr>
        <w:pStyle w:val="a2"/>
      </w:pPr>
      <w:r>
        <w:rPr>
          <w:rFonts w:hint="eastAsia"/>
        </w:rPr>
        <w:t>Ribbon</w:t>
      </w:r>
      <w:r>
        <w:rPr>
          <w:rFonts w:hint="eastAsia"/>
        </w:rPr>
        <w:t>菜单包含常用属性，其中的按钮会对当前激活的绘图窗口生效，修改属性后通过通信发送到绘图窗口，接受消息后调用更新</w:t>
      </w:r>
      <w:r>
        <w:rPr>
          <w:rFonts w:hint="eastAsia"/>
        </w:rPr>
        <w:t>API</w:t>
      </w:r>
      <w:r>
        <w:rPr>
          <w:rFonts w:hint="eastAsia"/>
        </w:rPr>
        <w:t>从而更新绘图图形。</w:t>
      </w:r>
    </w:p>
    <w:p w14:paraId="46E3D8A7" w14:textId="77777777" w:rsidR="000C7499" w:rsidRDefault="000C7499">
      <w:pPr>
        <w:pStyle w:val="a2"/>
      </w:pPr>
    </w:p>
    <w:p w14:paraId="2DFB6865" w14:textId="77777777" w:rsidR="000C7499" w:rsidRDefault="00000000">
      <w:pPr>
        <w:pStyle w:val="20"/>
      </w:pPr>
      <w:bookmarkStart w:id="35" w:name="_Toc133414328"/>
      <w:r>
        <w:rPr>
          <w:rFonts w:hint="eastAsia"/>
        </w:rPr>
        <w:t>后端接口设计</w:t>
      </w:r>
      <w:bookmarkEnd w:id="35"/>
    </w:p>
    <w:p w14:paraId="20E0A97C" w14:textId="77777777" w:rsidR="000C7499" w:rsidRDefault="00000000">
      <w:pPr>
        <w:pStyle w:val="30"/>
      </w:pPr>
      <w:bookmarkStart w:id="36" w:name="_Toc133414329"/>
      <w:r>
        <w:rPr>
          <w:rFonts w:hint="eastAsia"/>
        </w:rPr>
        <w:t>交互类事件接口</w:t>
      </w:r>
      <w:bookmarkEnd w:id="36"/>
    </w:p>
    <w:p w14:paraId="65D2B5C3" w14:textId="77777777" w:rsidR="000C7499" w:rsidRDefault="00000000">
      <w:pPr>
        <w:pStyle w:val="a2"/>
      </w:pPr>
      <w:r>
        <w:rPr>
          <w:rFonts w:hint="eastAsia"/>
        </w:rPr>
        <w:t>前端传输鼠标交互事件，后端根据交互类型进行相应的操作（例如选中点、线）后重绘图片。</w:t>
      </w:r>
    </w:p>
    <w:p w14:paraId="5F93F120" w14:textId="77777777" w:rsidR="000C7499" w:rsidRDefault="00000000">
      <w:pPr>
        <w:pStyle w:val="a2"/>
        <w:ind w:firstLineChars="0" w:firstLine="0"/>
      </w:pPr>
      <w:r>
        <w:rPr>
          <w:noProof/>
        </w:rPr>
        <w:drawing>
          <wp:inline distT="0" distB="0" distL="114300" distR="114300" wp14:anchorId="4742C873" wp14:editId="6810B333">
            <wp:extent cx="5264150" cy="773430"/>
            <wp:effectExtent l="0" t="0" r="8890" b="381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7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6390F" w14:textId="77777777" w:rsidR="000C7499" w:rsidRDefault="00000000">
      <w:pPr>
        <w:pStyle w:val="a7"/>
      </w:pPr>
      <w:r>
        <w:t xml:space="preserve">图 </w:t>
      </w:r>
      <w:r>
        <w:fldChar w:fldCharType="begin"/>
      </w:r>
      <w:r>
        <w:instrText xml:space="preserve"> STYLEREF 3 \s </w:instrText>
      </w:r>
      <w:r>
        <w:fldChar w:fldCharType="separate"/>
      </w:r>
      <w:r>
        <w:t>3.6.1</w:t>
      </w:r>
      <w:r>
        <w:fldChar w:fldCharType="end"/>
      </w:r>
      <w:r>
        <w:rPr>
          <w:rFonts w:hint="eastAsia"/>
        </w:rPr>
        <w:t>-</w:t>
      </w:r>
      <w:r>
        <w:fldChar w:fldCharType="begin"/>
      </w:r>
      <w:r>
        <w:instrText xml:space="preserve"> SEQ 图 \* ARABIC \s 3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 xml:space="preserve"> 交互类事件接口</w:t>
      </w:r>
    </w:p>
    <w:p w14:paraId="2317C586" w14:textId="77777777" w:rsidR="000C7499" w:rsidRDefault="00000000">
      <w:pPr>
        <w:pStyle w:val="30"/>
      </w:pPr>
      <w:bookmarkStart w:id="37" w:name="_Toc133414330"/>
      <w:r>
        <w:rPr>
          <w:rFonts w:hint="eastAsia"/>
        </w:rPr>
        <w:t>修改属性接口</w:t>
      </w:r>
      <w:bookmarkEnd w:id="37"/>
    </w:p>
    <w:p w14:paraId="62016DAF" w14:textId="77777777" w:rsidR="000C7499" w:rsidRDefault="00000000">
      <w:pPr>
        <w:pStyle w:val="a2"/>
      </w:pPr>
      <w:r>
        <w:rPr>
          <w:rFonts w:hint="eastAsia"/>
        </w:rPr>
        <w:t>前端传输属性修改值，后端接收后针对激活的对象（例如线、点、坐标轴）进行相应属性的修改后重绘图片。</w:t>
      </w:r>
    </w:p>
    <w:p w14:paraId="6BD9C1C4" w14:textId="77777777" w:rsidR="000C7499" w:rsidRDefault="00000000">
      <w:pPr>
        <w:pStyle w:val="a2"/>
        <w:ind w:firstLineChars="0" w:firstLine="0"/>
      </w:pPr>
      <w:r>
        <w:rPr>
          <w:noProof/>
        </w:rPr>
        <w:drawing>
          <wp:inline distT="0" distB="0" distL="114300" distR="114300" wp14:anchorId="63B79A0B" wp14:editId="159D9521">
            <wp:extent cx="5264150" cy="773430"/>
            <wp:effectExtent l="0" t="0" r="8890" b="381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7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B6B53" w14:textId="77777777" w:rsidR="000C7499" w:rsidRDefault="00000000">
      <w:pPr>
        <w:pStyle w:val="a7"/>
      </w:pPr>
      <w:r>
        <w:t xml:space="preserve">图 </w:t>
      </w:r>
      <w:r>
        <w:fldChar w:fldCharType="begin"/>
      </w:r>
      <w:r>
        <w:instrText xml:space="preserve"> STYLEREF 3 \s </w:instrText>
      </w:r>
      <w:r>
        <w:fldChar w:fldCharType="separate"/>
      </w:r>
      <w:r>
        <w:t>3.6.2</w:t>
      </w:r>
      <w:r>
        <w:fldChar w:fldCharType="end"/>
      </w:r>
      <w:r>
        <w:rPr>
          <w:rFonts w:hint="eastAsia"/>
        </w:rPr>
        <w:t>-</w:t>
      </w:r>
      <w:r>
        <w:fldChar w:fldCharType="begin"/>
      </w:r>
      <w:r>
        <w:instrText xml:space="preserve"> SEQ 图 \* ARABIC \s 3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 xml:space="preserve"> 属性类交互接口</w:t>
      </w:r>
    </w:p>
    <w:p w14:paraId="31811104" w14:textId="77777777" w:rsidR="000C7499" w:rsidRDefault="000C7499"/>
    <w:p w14:paraId="3F769354" w14:textId="77777777" w:rsidR="000C7499" w:rsidRDefault="00000000">
      <w:pPr>
        <w:pStyle w:val="30"/>
      </w:pPr>
      <w:bookmarkStart w:id="38" w:name="_Toc133414331"/>
      <w:r>
        <w:rPr>
          <w:rFonts w:hint="eastAsia"/>
        </w:rPr>
        <w:lastRenderedPageBreak/>
        <w:t>鼠标交互事件接口协议</w:t>
      </w:r>
      <w:bookmarkEnd w:id="38"/>
    </w:p>
    <w:tbl>
      <w:tblPr>
        <w:tblStyle w:val="-"/>
        <w:tblW w:w="6403" w:type="pct"/>
        <w:jc w:val="left"/>
        <w:tblInd w:w="-1166" w:type="dxa"/>
        <w:tblLayout w:type="fixed"/>
        <w:tblLook w:val="04A0" w:firstRow="1" w:lastRow="0" w:firstColumn="1" w:lastColumn="0" w:noHBand="0" w:noVBand="1"/>
      </w:tblPr>
      <w:tblGrid>
        <w:gridCol w:w="4341"/>
        <w:gridCol w:w="1079"/>
        <w:gridCol w:w="708"/>
        <w:gridCol w:w="1714"/>
        <w:gridCol w:w="1646"/>
        <w:gridCol w:w="1137"/>
      </w:tblGrid>
      <w:tr w:rsidR="000C7499" w14:paraId="190A9CDD" w14:textId="77777777" w:rsidTr="00772E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70"/>
          <w:jc w:val="left"/>
        </w:trPr>
        <w:tc>
          <w:tcPr>
            <w:tcW w:w="4341" w:type="dxa"/>
          </w:tcPr>
          <w:p w14:paraId="42FEE54B" w14:textId="77777777" w:rsidR="000C7499" w:rsidRDefault="00000000">
            <w:pPr>
              <w:pStyle w:val="aff3"/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1079" w:type="dxa"/>
          </w:tcPr>
          <w:p w14:paraId="47AF37AD" w14:textId="77777777" w:rsidR="000C7499" w:rsidRDefault="00000000">
            <w:pPr>
              <w:pStyle w:val="aff3"/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708" w:type="dxa"/>
          </w:tcPr>
          <w:p w14:paraId="27F7C1FD" w14:textId="77777777" w:rsidR="000C7499" w:rsidRDefault="00000000">
            <w:pPr>
              <w:pStyle w:val="aff3"/>
              <w:jc w:val="center"/>
            </w:pPr>
            <w:r>
              <w:rPr>
                <w:rFonts w:hint="eastAsia"/>
              </w:rPr>
              <w:t>是否必需</w:t>
            </w:r>
          </w:p>
        </w:tc>
        <w:tc>
          <w:tcPr>
            <w:tcW w:w="1714" w:type="dxa"/>
          </w:tcPr>
          <w:p w14:paraId="66D9CE17" w14:textId="77777777" w:rsidR="000C7499" w:rsidRDefault="00000000">
            <w:pPr>
              <w:pStyle w:val="aff3"/>
              <w:jc w:val="center"/>
            </w:pPr>
            <w:r>
              <w:rPr>
                <w:rFonts w:hint="eastAsia"/>
              </w:rPr>
              <w:t>说明</w:t>
            </w:r>
          </w:p>
        </w:tc>
        <w:tc>
          <w:tcPr>
            <w:tcW w:w="1646" w:type="dxa"/>
          </w:tcPr>
          <w:p w14:paraId="4CC437A0" w14:textId="77777777" w:rsidR="000C7499" w:rsidRDefault="00000000">
            <w:pPr>
              <w:pStyle w:val="aff3"/>
              <w:jc w:val="center"/>
            </w:pPr>
            <w:r>
              <w:rPr>
                <w:rFonts w:hint="eastAsia"/>
              </w:rPr>
              <w:t>示例</w:t>
            </w:r>
          </w:p>
        </w:tc>
        <w:tc>
          <w:tcPr>
            <w:tcW w:w="1137" w:type="dxa"/>
          </w:tcPr>
          <w:p w14:paraId="1E96C4DA" w14:textId="77777777" w:rsidR="000C7499" w:rsidRDefault="00000000">
            <w:pPr>
              <w:pStyle w:val="aff3"/>
              <w:tabs>
                <w:tab w:val="left" w:pos="270"/>
              </w:tabs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0C7499" w14:paraId="5686B364" w14:textId="77777777" w:rsidTr="00772E7C">
        <w:trPr>
          <w:trHeight w:val="970"/>
          <w:jc w:val="left"/>
        </w:trPr>
        <w:tc>
          <w:tcPr>
            <w:tcW w:w="4341" w:type="dxa"/>
            <w:shd w:val="clear" w:color="auto" w:fill="auto"/>
          </w:tcPr>
          <w:p w14:paraId="47309091" w14:textId="77777777" w:rsidR="000C7499" w:rsidRDefault="00000000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type</w:t>
            </w:r>
          </w:p>
        </w:tc>
        <w:tc>
          <w:tcPr>
            <w:tcW w:w="1079" w:type="dxa"/>
            <w:shd w:val="clear" w:color="auto" w:fill="auto"/>
          </w:tcPr>
          <w:p w14:paraId="2D26F30D" w14:textId="77777777" w:rsidR="000C7499" w:rsidRDefault="00000000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String</w:t>
            </w:r>
          </w:p>
        </w:tc>
        <w:tc>
          <w:tcPr>
            <w:tcW w:w="708" w:type="dxa"/>
            <w:shd w:val="clear" w:color="auto" w:fill="auto"/>
          </w:tcPr>
          <w:p w14:paraId="4A471489" w14:textId="77777777" w:rsidR="000C7499" w:rsidRDefault="00000000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True</w:t>
            </w:r>
          </w:p>
        </w:tc>
        <w:tc>
          <w:tcPr>
            <w:tcW w:w="1714" w:type="dxa"/>
            <w:shd w:val="clear" w:color="auto" w:fill="auto"/>
          </w:tcPr>
          <w:p w14:paraId="23EBAB4E" w14:textId="77777777" w:rsidR="000C7499" w:rsidRDefault="00000000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事件类型</w:t>
            </w:r>
          </w:p>
        </w:tc>
        <w:tc>
          <w:tcPr>
            <w:tcW w:w="1646" w:type="dxa"/>
            <w:shd w:val="clear" w:color="auto" w:fill="auto"/>
          </w:tcPr>
          <w:p w14:paraId="23179984" w14:textId="77777777" w:rsidR="000C7499" w:rsidRDefault="00000000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button_press</w:t>
            </w:r>
            <w:proofErr w:type="spellEnd"/>
            <w:r>
              <w:rPr>
                <w:rFonts w:hint="eastAsia"/>
                <w:bCs/>
              </w:rPr>
              <w:t>、</w:t>
            </w:r>
            <w:proofErr w:type="spellStart"/>
            <w:r>
              <w:rPr>
                <w:rFonts w:hint="eastAsia"/>
                <w:bCs/>
              </w:rPr>
              <w:t>button_release</w:t>
            </w:r>
            <w:proofErr w:type="spellEnd"/>
            <w:r>
              <w:rPr>
                <w:rFonts w:hint="eastAsia"/>
                <w:bCs/>
              </w:rPr>
              <w:t>、</w:t>
            </w:r>
            <w:proofErr w:type="spellStart"/>
            <w:r>
              <w:rPr>
                <w:rFonts w:hint="eastAsia"/>
                <w:bCs/>
              </w:rPr>
              <w:t>dblclick</w:t>
            </w:r>
            <w:proofErr w:type="spellEnd"/>
            <w:r>
              <w:rPr>
                <w:rFonts w:hint="eastAsia"/>
                <w:bCs/>
              </w:rPr>
              <w:t>、</w:t>
            </w:r>
            <w:proofErr w:type="spellStart"/>
            <w:r>
              <w:rPr>
                <w:rFonts w:hint="eastAsia"/>
                <w:bCs/>
              </w:rPr>
              <w:t>motion_notify</w:t>
            </w:r>
            <w:proofErr w:type="spellEnd"/>
            <w:r>
              <w:rPr>
                <w:rFonts w:hint="eastAsia"/>
                <w:bCs/>
              </w:rPr>
              <w:t>、</w:t>
            </w:r>
            <w:proofErr w:type="spellStart"/>
            <w:r>
              <w:rPr>
                <w:rFonts w:hint="eastAsia"/>
                <w:bCs/>
              </w:rPr>
              <w:t>contextmenu</w:t>
            </w:r>
            <w:proofErr w:type="spellEnd"/>
          </w:p>
          <w:p w14:paraId="5B69300C" w14:textId="77777777" w:rsidR="000C7499" w:rsidRDefault="00000000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、</w:t>
            </w:r>
            <w:r>
              <w:rPr>
                <w:rFonts w:hint="eastAsia"/>
                <w:bCs/>
              </w:rPr>
              <w:t>wheel</w:t>
            </w:r>
            <w:r>
              <w:rPr>
                <w:rFonts w:hint="eastAsia"/>
                <w:bCs/>
              </w:rPr>
              <w:t>、</w:t>
            </w:r>
            <w:proofErr w:type="spellStart"/>
            <w:r>
              <w:rPr>
                <w:rFonts w:hint="eastAsia"/>
                <w:bCs/>
              </w:rPr>
              <w:t>figure_enter</w:t>
            </w:r>
            <w:proofErr w:type="spellEnd"/>
            <w:r>
              <w:rPr>
                <w:rFonts w:hint="eastAsia"/>
                <w:bCs/>
              </w:rPr>
              <w:t>、</w:t>
            </w:r>
            <w:proofErr w:type="spellStart"/>
            <w:r>
              <w:rPr>
                <w:rFonts w:hint="eastAsia"/>
                <w:bCs/>
              </w:rPr>
              <w:t>figure_leave</w:t>
            </w:r>
            <w:proofErr w:type="spellEnd"/>
          </w:p>
          <w:p w14:paraId="6D65270E" w14:textId="77777777" w:rsidR="000C7499" w:rsidRDefault="000C7499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137" w:type="dxa"/>
            <w:shd w:val="clear" w:color="auto" w:fill="auto"/>
          </w:tcPr>
          <w:p w14:paraId="5C983719" w14:textId="77777777" w:rsidR="000C7499" w:rsidRDefault="00000000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鼠标事件</w:t>
            </w:r>
          </w:p>
        </w:tc>
      </w:tr>
      <w:tr w:rsidR="000C7499" w14:paraId="6257D778" w14:textId="77777777" w:rsidTr="00772E7C">
        <w:trPr>
          <w:trHeight w:val="970"/>
          <w:jc w:val="left"/>
        </w:trPr>
        <w:tc>
          <w:tcPr>
            <w:tcW w:w="4341" w:type="dxa"/>
            <w:shd w:val="clear" w:color="auto" w:fill="auto"/>
          </w:tcPr>
          <w:p w14:paraId="089CE018" w14:textId="77777777" w:rsidR="000C7499" w:rsidRDefault="00000000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figure_id</w:t>
            </w:r>
            <w:proofErr w:type="spellEnd"/>
          </w:p>
        </w:tc>
        <w:tc>
          <w:tcPr>
            <w:tcW w:w="1079" w:type="dxa"/>
            <w:shd w:val="clear" w:color="auto" w:fill="auto"/>
          </w:tcPr>
          <w:p w14:paraId="054DA741" w14:textId="77777777" w:rsidR="000C7499" w:rsidRDefault="00000000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Int</w:t>
            </w:r>
          </w:p>
        </w:tc>
        <w:tc>
          <w:tcPr>
            <w:tcW w:w="708" w:type="dxa"/>
            <w:shd w:val="clear" w:color="auto" w:fill="auto"/>
          </w:tcPr>
          <w:p w14:paraId="0F161460" w14:textId="77777777" w:rsidR="000C7499" w:rsidRDefault="00000000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False</w:t>
            </w:r>
          </w:p>
        </w:tc>
        <w:tc>
          <w:tcPr>
            <w:tcW w:w="1714" w:type="dxa"/>
            <w:shd w:val="clear" w:color="auto" w:fill="auto"/>
          </w:tcPr>
          <w:p w14:paraId="5D185D59" w14:textId="77777777" w:rsidR="000C7499" w:rsidRDefault="00000000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Figure</w:t>
            </w:r>
            <w:r>
              <w:rPr>
                <w:rFonts w:hint="eastAsia"/>
                <w:bCs/>
              </w:rPr>
              <w:t>唯一</w:t>
            </w:r>
            <w:r>
              <w:rPr>
                <w:rFonts w:hint="eastAsia"/>
                <w:bCs/>
              </w:rPr>
              <w:t>id</w:t>
            </w:r>
          </w:p>
        </w:tc>
        <w:tc>
          <w:tcPr>
            <w:tcW w:w="1646" w:type="dxa"/>
            <w:shd w:val="clear" w:color="auto" w:fill="auto"/>
          </w:tcPr>
          <w:p w14:paraId="0AC1FB33" w14:textId="77777777" w:rsidR="000C7499" w:rsidRDefault="00000000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2254102997960</w:t>
            </w:r>
          </w:p>
        </w:tc>
        <w:tc>
          <w:tcPr>
            <w:tcW w:w="1137" w:type="dxa"/>
            <w:shd w:val="clear" w:color="auto" w:fill="auto"/>
          </w:tcPr>
          <w:p w14:paraId="4ECE7B2A" w14:textId="77777777" w:rsidR="000C7499" w:rsidRDefault="000C7499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0C7499" w14:paraId="71911651" w14:textId="77777777" w:rsidTr="00772E7C">
        <w:trPr>
          <w:trHeight w:val="970"/>
          <w:jc w:val="left"/>
        </w:trPr>
        <w:tc>
          <w:tcPr>
            <w:tcW w:w="4341" w:type="dxa"/>
            <w:shd w:val="clear" w:color="auto" w:fill="auto"/>
          </w:tcPr>
          <w:p w14:paraId="5EF1EEEF" w14:textId="77777777" w:rsidR="000C7499" w:rsidRDefault="00000000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x</w:t>
            </w:r>
          </w:p>
        </w:tc>
        <w:tc>
          <w:tcPr>
            <w:tcW w:w="1079" w:type="dxa"/>
            <w:shd w:val="clear" w:color="auto" w:fill="auto"/>
          </w:tcPr>
          <w:p w14:paraId="02682696" w14:textId="77777777" w:rsidR="000C7499" w:rsidRDefault="00000000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Int</w:t>
            </w:r>
          </w:p>
        </w:tc>
        <w:tc>
          <w:tcPr>
            <w:tcW w:w="708" w:type="dxa"/>
            <w:shd w:val="clear" w:color="auto" w:fill="auto"/>
          </w:tcPr>
          <w:p w14:paraId="709D0136" w14:textId="77777777" w:rsidR="000C7499" w:rsidRDefault="00000000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False</w:t>
            </w:r>
          </w:p>
        </w:tc>
        <w:tc>
          <w:tcPr>
            <w:tcW w:w="1714" w:type="dxa"/>
            <w:shd w:val="clear" w:color="auto" w:fill="auto"/>
          </w:tcPr>
          <w:p w14:paraId="524461B7" w14:textId="77777777" w:rsidR="000C7499" w:rsidRDefault="00000000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鼠标</w:t>
            </w:r>
            <w:r>
              <w:rPr>
                <w:rFonts w:hint="eastAsia"/>
                <w:bCs/>
              </w:rPr>
              <w:t>x</w:t>
            </w:r>
            <w:r>
              <w:rPr>
                <w:rFonts w:hint="eastAsia"/>
                <w:bCs/>
              </w:rPr>
              <w:t>坐标</w:t>
            </w:r>
          </w:p>
        </w:tc>
        <w:tc>
          <w:tcPr>
            <w:tcW w:w="1646" w:type="dxa"/>
            <w:shd w:val="clear" w:color="auto" w:fill="auto"/>
          </w:tcPr>
          <w:p w14:paraId="24658605" w14:textId="77777777" w:rsidR="000C7499" w:rsidRDefault="00000000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100</w:t>
            </w:r>
          </w:p>
        </w:tc>
        <w:tc>
          <w:tcPr>
            <w:tcW w:w="1137" w:type="dxa"/>
            <w:shd w:val="clear" w:color="auto" w:fill="auto"/>
          </w:tcPr>
          <w:p w14:paraId="65D32DCE" w14:textId="77777777" w:rsidR="000C7499" w:rsidRDefault="000C7499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0C7499" w14:paraId="2896E4D5" w14:textId="77777777" w:rsidTr="00772E7C">
        <w:trPr>
          <w:trHeight w:val="970"/>
          <w:jc w:val="left"/>
        </w:trPr>
        <w:tc>
          <w:tcPr>
            <w:tcW w:w="4341" w:type="dxa"/>
            <w:shd w:val="clear" w:color="auto" w:fill="auto"/>
          </w:tcPr>
          <w:p w14:paraId="66122380" w14:textId="77777777" w:rsidR="000C7499" w:rsidRDefault="00000000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y</w:t>
            </w:r>
          </w:p>
        </w:tc>
        <w:tc>
          <w:tcPr>
            <w:tcW w:w="1079" w:type="dxa"/>
            <w:shd w:val="clear" w:color="auto" w:fill="auto"/>
          </w:tcPr>
          <w:p w14:paraId="60E8CBED" w14:textId="77777777" w:rsidR="000C7499" w:rsidRDefault="00000000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Int</w:t>
            </w:r>
          </w:p>
        </w:tc>
        <w:tc>
          <w:tcPr>
            <w:tcW w:w="708" w:type="dxa"/>
            <w:shd w:val="clear" w:color="auto" w:fill="auto"/>
          </w:tcPr>
          <w:p w14:paraId="5DE4288D" w14:textId="77777777" w:rsidR="000C7499" w:rsidRDefault="000C7499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714" w:type="dxa"/>
            <w:shd w:val="clear" w:color="auto" w:fill="auto"/>
          </w:tcPr>
          <w:p w14:paraId="14F480D1" w14:textId="77777777" w:rsidR="000C7499" w:rsidRDefault="00000000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鼠标</w:t>
            </w:r>
            <w:r>
              <w:rPr>
                <w:rFonts w:hint="eastAsia"/>
                <w:bCs/>
              </w:rPr>
              <w:t>y</w:t>
            </w:r>
            <w:r>
              <w:rPr>
                <w:rFonts w:hint="eastAsia"/>
                <w:bCs/>
              </w:rPr>
              <w:t>坐标</w:t>
            </w:r>
          </w:p>
        </w:tc>
        <w:tc>
          <w:tcPr>
            <w:tcW w:w="1646" w:type="dxa"/>
            <w:shd w:val="clear" w:color="auto" w:fill="auto"/>
          </w:tcPr>
          <w:p w14:paraId="02FE925E" w14:textId="77777777" w:rsidR="000C7499" w:rsidRDefault="00000000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100</w:t>
            </w:r>
          </w:p>
        </w:tc>
        <w:tc>
          <w:tcPr>
            <w:tcW w:w="1137" w:type="dxa"/>
            <w:shd w:val="clear" w:color="auto" w:fill="auto"/>
          </w:tcPr>
          <w:p w14:paraId="7B41DBB7" w14:textId="77777777" w:rsidR="000C7499" w:rsidRDefault="000C7499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0C7499" w14:paraId="009768CD" w14:textId="77777777" w:rsidTr="00772E7C">
        <w:trPr>
          <w:trHeight w:val="970"/>
          <w:jc w:val="left"/>
        </w:trPr>
        <w:tc>
          <w:tcPr>
            <w:tcW w:w="4341" w:type="dxa"/>
            <w:shd w:val="clear" w:color="auto" w:fill="auto"/>
          </w:tcPr>
          <w:p w14:paraId="3FD598C5" w14:textId="77777777" w:rsidR="000C7499" w:rsidRDefault="00000000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button</w:t>
            </w:r>
          </w:p>
        </w:tc>
        <w:tc>
          <w:tcPr>
            <w:tcW w:w="1079" w:type="dxa"/>
            <w:shd w:val="clear" w:color="auto" w:fill="auto"/>
          </w:tcPr>
          <w:p w14:paraId="00528BCC" w14:textId="77777777" w:rsidR="000C7499" w:rsidRDefault="00000000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Int</w:t>
            </w:r>
          </w:p>
        </w:tc>
        <w:tc>
          <w:tcPr>
            <w:tcW w:w="708" w:type="dxa"/>
            <w:shd w:val="clear" w:color="auto" w:fill="auto"/>
          </w:tcPr>
          <w:p w14:paraId="79C9B67F" w14:textId="77777777" w:rsidR="000C7499" w:rsidRDefault="000C7499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714" w:type="dxa"/>
            <w:shd w:val="clear" w:color="auto" w:fill="auto"/>
          </w:tcPr>
          <w:p w14:paraId="4A6B187A" w14:textId="77777777" w:rsidR="000C7499" w:rsidRDefault="00000000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鼠标按键标号</w:t>
            </w:r>
          </w:p>
        </w:tc>
        <w:tc>
          <w:tcPr>
            <w:tcW w:w="1646" w:type="dxa"/>
            <w:shd w:val="clear" w:color="auto" w:fill="auto"/>
          </w:tcPr>
          <w:p w14:paraId="0996EF98" w14:textId="77777777" w:rsidR="000C7499" w:rsidRDefault="00000000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0/1/2</w:t>
            </w:r>
          </w:p>
        </w:tc>
        <w:tc>
          <w:tcPr>
            <w:tcW w:w="1137" w:type="dxa"/>
            <w:shd w:val="clear" w:color="auto" w:fill="auto"/>
          </w:tcPr>
          <w:p w14:paraId="7E724393" w14:textId="77777777" w:rsidR="000C7499" w:rsidRDefault="000C7499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0C7499" w14:paraId="0E961A47" w14:textId="77777777" w:rsidTr="00772E7C">
        <w:trPr>
          <w:trHeight w:val="970"/>
          <w:jc w:val="left"/>
        </w:trPr>
        <w:tc>
          <w:tcPr>
            <w:tcW w:w="4341" w:type="dxa"/>
            <w:shd w:val="clear" w:color="auto" w:fill="auto"/>
          </w:tcPr>
          <w:p w14:paraId="4B9C2077" w14:textId="77777777" w:rsidR="000C7499" w:rsidRDefault="00000000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step</w:t>
            </w:r>
          </w:p>
        </w:tc>
        <w:tc>
          <w:tcPr>
            <w:tcW w:w="1079" w:type="dxa"/>
            <w:shd w:val="clear" w:color="auto" w:fill="auto"/>
          </w:tcPr>
          <w:p w14:paraId="3F966493" w14:textId="77777777" w:rsidR="000C7499" w:rsidRDefault="00000000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Int</w:t>
            </w:r>
          </w:p>
        </w:tc>
        <w:tc>
          <w:tcPr>
            <w:tcW w:w="708" w:type="dxa"/>
            <w:shd w:val="clear" w:color="auto" w:fill="auto"/>
          </w:tcPr>
          <w:p w14:paraId="079D3D90" w14:textId="77777777" w:rsidR="000C7499" w:rsidRDefault="000C7499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714" w:type="dxa"/>
            <w:shd w:val="clear" w:color="auto" w:fill="auto"/>
          </w:tcPr>
          <w:p w14:paraId="364F6ED7" w14:textId="77777777" w:rsidR="000C7499" w:rsidRDefault="00000000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缩放</w:t>
            </w:r>
          </w:p>
        </w:tc>
        <w:tc>
          <w:tcPr>
            <w:tcW w:w="1646" w:type="dxa"/>
            <w:shd w:val="clear" w:color="auto" w:fill="auto"/>
          </w:tcPr>
          <w:p w14:paraId="205C0A6B" w14:textId="77777777" w:rsidR="000C7499" w:rsidRDefault="00000000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1/-1</w:t>
            </w:r>
          </w:p>
        </w:tc>
        <w:tc>
          <w:tcPr>
            <w:tcW w:w="1137" w:type="dxa"/>
            <w:shd w:val="clear" w:color="auto" w:fill="auto"/>
          </w:tcPr>
          <w:p w14:paraId="06087C52" w14:textId="77777777" w:rsidR="000C7499" w:rsidRDefault="000C7499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0C7499" w14:paraId="6E042166" w14:textId="77777777" w:rsidTr="00772E7C">
        <w:trPr>
          <w:trHeight w:val="970"/>
          <w:jc w:val="left"/>
        </w:trPr>
        <w:tc>
          <w:tcPr>
            <w:tcW w:w="4341" w:type="dxa"/>
            <w:shd w:val="clear" w:color="auto" w:fill="auto"/>
          </w:tcPr>
          <w:p w14:paraId="2F7ACA05" w14:textId="77777777" w:rsidR="000C7499" w:rsidRDefault="00000000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guiEvent</w:t>
            </w:r>
            <w:proofErr w:type="spellEnd"/>
          </w:p>
        </w:tc>
        <w:tc>
          <w:tcPr>
            <w:tcW w:w="1079" w:type="dxa"/>
            <w:shd w:val="clear" w:color="auto" w:fill="auto"/>
          </w:tcPr>
          <w:p w14:paraId="14A4EC73" w14:textId="77777777" w:rsidR="000C7499" w:rsidRDefault="00000000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Event</w:t>
            </w:r>
          </w:p>
        </w:tc>
        <w:tc>
          <w:tcPr>
            <w:tcW w:w="708" w:type="dxa"/>
            <w:shd w:val="clear" w:color="auto" w:fill="auto"/>
          </w:tcPr>
          <w:p w14:paraId="160FA7F6" w14:textId="77777777" w:rsidR="000C7499" w:rsidRDefault="000C7499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714" w:type="dxa"/>
            <w:shd w:val="clear" w:color="auto" w:fill="auto"/>
          </w:tcPr>
          <w:p w14:paraId="71AB33F9" w14:textId="77777777" w:rsidR="000C7499" w:rsidRDefault="00000000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gui</w:t>
            </w:r>
            <w:proofErr w:type="spellEnd"/>
            <w:r>
              <w:rPr>
                <w:rFonts w:hint="eastAsia"/>
                <w:bCs/>
              </w:rPr>
              <w:t>模拟事件</w:t>
            </w:r>
          </w:p>
        </w:tc>
        <w:tc>
          <w:tcPr>
            <w:tcW w:w="1646" w:type="dxa"/>
            <w:shd w:val="clear" w:color="auto" w:fill="auto"/>
          </w:tcPr>
          <w:p w14:paraId="4FF5CCB8" w14:textId="77777777" w:rsidR="000C7499" w:rsidRDefault="000C7499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137" w:type="dxa"/>
            <w:shd w:val="clear" w:color="auto" w:fill="auto"/>
          </w:tcPr>
          <w:p w14:paraId="23BB9306" w14:textId="77777777" w:rsidR="000C7499" w:rsidRDefault="000C7499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</w:tbl>
    <w:p w14:paraId="2F822630" w14:textId="77777777" w:rsidR="000C7499" w:rsidRDefault="00000000">
      <w:pPr>
        <w:pStyle w:val="30"/>
      </w:pPr>
      <w:bookmarkStart w:id="39" w:name="_Toc133414332"/>
      <w:r>
        <w:rPr>
          <w:rFonts w:hint="eastAsia"/>
        </w:rPr>
        <w:lastRenderedPageBreak/>
        <w:t>更新工具栏状态接口协议</w:t>
      </w:r>
      <w:bookmarkEnd w:id="39"/>
    </w:p>
    <w:tbl>
      <w:tblPr>
        <w:tblStyle w:val="-"/>
        <w:tblpPr w:leftFromText="180" w:rightFromText="180" w:vertAnchor="text" w:horzAnchor="margin" w:tblpXSpec="center" w:tblpY="250"/>
        <w:tblOverlap w:val="never"/>
        <w:tblW w:w="6195" w:type="pct"/>
        <w:jc w:val="left"/>
        <w:tblLayout w:type="fixed"/>
        <w:tblLook w:val="04A0" w:firstRow="1" w:lastRow="0" w:firstColumn="1" w:lastColumn="0" w:noHBand="0" w:noVBand="1"/>
      </w:tblPr>
      <w:tblGrid>
        <w:gridCol w:w="1756"/>
        <w:gridCol w:w="1171"/>
        <w:gridCol w:w="1078"/>
        <w:gridCol w:w="1078"/>
        <w:gridCol w:w="707"/>
        <w:gridCol w:w="1712"/>
        <w:gridCol w:w="1643"/>
        <w:gridCol w:w="1135"/>
      </w:tblGrid>
      <w:tr w:rsidR="00772E7C" w14:paraId="14698F34" w14:textId="77777777" w:rsidTr="00772E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70"/>
          <w:jc w:val="left"/>
        </w:trPr>
        <w:tc>
          <w:tcPr>
            <w:tcW w:w="29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4988F" w14:textId="77777777" w:rsidR="00772E7C" w:rsidRDefault="00772E7C" w:rsidP="00772E7C">
            <w:pPr>
              <w:pStyle w:val="aff3"/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1078" w:type="dxa"/>
            <w:tcBorders>
              <w:left w:val="single" w:sz="4" w:space="0" w:color="auto"/>
            </w:tcBorders>
          </w:tcPr>
          <w:p w14:paraId="250D85C9" w14:textId="77777777" w:rsidR="00772E7C" w:rsidRDefault="00772E7C" w:rsidP="00772E7C">
            <w:pPr>
              <w:pStyle w:val="aff3"/>
              <w:jc w:val="center"/>
              <w:rPr>
                <w:b w:val="0"/>
              </w:rPr>
            </w:pPr>
          </w:p>
        </w:tc>
        <w:tc>
          <w:tcPr>
            <w:tcW w:w="1078" w:type="dxa"/>
            <w:tcBorders>
              <w:left w:val="single" w:sz="4" w:space="0" w:color="auto"/>
            </w:tcBorders>
          </w:tcPr>
          <w:p w14:paraId="12D22FB6" w14:textId="77777777" w:rsidR="00772E7C" w:rsidRDefault="00772E7C" w:rsidP="00772E7C">
            <w:pPr>
              <w:pStyle w:val="aff3"/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707" w:type="dxa"/>
          </w:tcPr>
          <w:p w14:paraId="247D1BBB" w14:textId="77777777" w:rsidR="00772E7C" w:rsidRDefault="00772E7C" w:rsidP="00772E7C">
            <w:pPr>
              <w:pStyle w:val="aff3"/>
              <w:jc w:val="center"/>
            </w:pPr>
            <w:r>
              <w:rPr>
                <w:rFonts w:hint="eastAsia"/>
              </w:rPr>
              <w:t>是否必需</w:t>
            </w:r>
          </w:p>
        </w:tc>
        <w:tc>
          <w:tcPr>
            <w:tcW w:w="1712" w:type="dxa"/>
          </w:tcPr>
          <w:p w14:paraId="6E9D9AC4" w14:textId="77777777" w:rsidR="00772E7C" w:rsidRDefault="00772E7C" w:rsidP="00772E7C">
            <w:pPr>
              <w:pStyle w:val="aff3"/>
              <w:jc w:val="center"/>
            </w:pPr>
            <w:r>
              <w:rPr>
                <w:rFonts w:hint="eastAsia"/>
              </w:rPr>
              <w:t>说明</w:t>
            </w:r>
          </w:p>
        </w:tc>
        <w:tc>
          <w:tcPr>
            <w:tcW w:w="1643" w:type="dxa"/>
          </w:tcPr>
          <w:p w14:paraId="2F473622" w14:textId="77777777" w:rsidR="00772E7C" w:rsidRDefault="00772E7C" w:rsidP="00772E7C">
            <w:pPr>
              <w:pStyle w:val="aff3"/>
              <w:jc w:val="center"/>
            </w:pPr>
            <w:r>
              <w:rPr>
                <w:rFonts w:hint="eastAsia"/>
              </w:rPr>
              <w:t>示例</w:t>
            </w:r>
          </w:p>
        </w:tc>
        <w:tc>
          <w:tcPr>
            <w:tcW w:w="1135" w:type="dxa"/>
          </w:tcPr>
          <w:p w14:paraId="59F4839A" w14:textId="77777777" w:rsidR="00772E7C" w:rsidRDefault="00772E7C" w:rsidP="00772E7C">
            <w:pPr>
              <w:pStyle w:val="aff3"/>
              <w:tabs>
                <w:tab w:val="left" w:pos="270"/>
              </w:tabs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772E7C" w14:paraId="5136890D" w14:textId="77777777" w:rsidTr="00772E7C">
        <w:trPr>
          <w:trHeight w:val="970"/>
          <w:jc w:val="left"/>
        </w:trPr>
        <w:tc>
          <w:tcPr>
            <w:tcW w:w="1756" w:type="dxa"/>
            <w:tcBorders>
              <w:top w:val="single" w:sz="4" w:space="0" w:color="auto"/>
            </w:tcBorders>
            <w:shd w:val="clear" w:color="auto" w:fill="auto"/>
          </w:tcPr>
          <w:p w14:paraId="30A772B7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type</w:t>
            </w:r>
          </w:p>
        </w:tc>
        <w:tc>
          <w:tcPr>
            <w:tcW w:w="1171" w:type="dxa"/>
            <w:tcBorders>
              <w:top w:val="single" w:sz="4" w:space="0" w:color="auto"/>
            </w:tcBorders>
            <w:shd w:val="clear" w:color="auto" w:fill="auto"/>
          </w:tcPr>
          <w:p w14:paraId="22E8B27F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78" w:type="dxa"/>
            <w:shd w:val="clear" w:color="auto" w:fill="auto"/>
          </w:tcPr>
          <w:p w14:paraId="541467B6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78" w:type="dxa"/>
            <w:shd w:val="clear" w:color="auto" w:fill="auto"/>
          </w:tcPr>
          <w:p w14:paraId="2DDB8616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String</w:t>
            </w:r>
          </w:p>
        </w:tc>
        <w:tc>
          <w:tcPr>
            <w:tcW w:w="707" w:type="dxa"/>
            <w:shd w:val="clear" w:color="auto" w:fill="auto"/>
          </w:tcPr>
          <w:p w14:paraId="59B3D315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True</w:t>
            </w:r>
          </w:p>
        </w:tc>
        <w:tc>
          <w:tcPr>
            <w:tcW w:w="1712" w:type="dxa"/>
            <w:shd w:val="clear" w:color="auto" w:fill="auto"/>
          </w:tcPr>
          <w:p w14:paraId="62B5A558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事件类型</w:t>
            </w:r>
          </w:p>
        </w:tc>
        <w:tc>
          <w:tcPr>
            <w:tcW w:w="1643" w:type="dxa"/>
            <w:shd w:val="clear" w:color="auto" w:fill="auto"/>
          </w:tcPr>
          <w:p w14:paraId="6D94FD34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update_menu_list</w:t>
            </w:r>
            <w:proofErr w:type="spellEnd"/>
          </w:p>
        </w:tc>
        <w:tc>
          <w:tcPr>
            <w:tcW w:w="1135" w:type="dxa"/>
            <w:shd w:val="clear" w:color="auto" w:fill="auto"/>
          </w:tcPr>
          <w:p w14:paraId="07C2A4BD" w14:textId="77777777" w:rsidR="00772E7C" w:rsidRDefault="00772E7C" w:rsidP="00772E7C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更新右键菜单</w:t>
            </w:r>
          </w:p>
        </w:tc>
      </w:tr>
      <w:tr w:rsidR="00772E7C" w14:paraId="564B435F" w14:textId="77777777" w:rsidTr="00772E7C">
        <w:trPr>
          <w:trHeight w:val="970"/>
          <w:jc w:val="left"/>
        </w:trPr>
        <w:tc>
          <w:tcPr>
            <w:tcW w:w="1756" w:type="dxa"/>
            <w:shd w:val="clear" w:color="auto" w:fill="auto"/>
          </w:tcPr>
          <w:p w14:paraId="34349FE0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menu_list</w:t>
            </w:r>
            <w:proofErr w:type="spellEnd"/>
          </w:p>
        </w:tc>
        <w:tc>
          <w:tcPr>
            <w:tcW w:w="1171" w:type="dxa"/>
            <w:shd w:val="clear" w:color="auto" w:fill="auto"/>
          </w:tcPr>
          <w:p w14:paraId="61E61A48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78" w:type="dxa"/>
            <w:shd w:val="clear" w:color="auto" w:fill="auto"/>
          </w:tcPr>
          <w:p w14:paraId="538B280D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78" w:type="dxa"/>
            <w:shd w:val="clear" w:color="auto" w:fill="auto"/>
          </w:tcPr>
          <w:p w14:paraId="1C8C6A25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Array&lt;</w:t>
            </w:r>
            <w:proofErr w:type="spellStart"/>
            <w:r>
              <w:rPr>
                <w:rFonts w:hint="eastAsia"/>
                <w:bCs/>
              </w:rPr>
              <w:t>Menu_Item</w:t>
            </w:r>
            <w:proofErr w:type="spellEnd"/>
            <w:r>
              <w:rPr>
                <w:rFonts w:hint="eastAsia"/>
                <w:bCs/>
              </w:rPr>
              <w:t>&gt;</w:t>
            </w:r>
          </w:p>
        </w:tc>
        <w:tc>
          <w:tcPr>
            <w:tcW w:w="707" w:type="dxa"/>
            <w:shd w:val="clear" w:color="auto" w:fill="auto"/>
          </w:tcPr>
          <w:p w14:paraId="51D0C4BD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False</w:t>
            </w:r>
          </w:p>
        </w:tc>
        <w:tc>
          <w:tcPr>
            <w:tcW w:w="1712" w:type="dxa"/>
            <w:shd w:val="clear" w:color="auto" w:fill="auto"/>
          </w:tcPr>
          <w:p w14:paraId="51186272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右键菜单列表</w:t>
            </w:r>
          </w:p>
        </w:tc>
        <w:tc>
          <w:tcPr>
            <w:tcW w:w="1643" w:type="dxa"/>
            <w:shd w:val="clear" w:color="auto" w:fill="auto"/>
          </w:tcPr>
          <w:p w14:paraId="2F859CD0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135" w:type="dxa"/>
            <w:shd w:val="clear" w:color="auto" w:fill="auto"/>
          </w:tcPr>
          <w:p w14:paraId="33DD9288" w14:textId="77777777" w:rsidR="00772E7C" w:rsidRDefault="00772E7C" w:rsidP="00772E7C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772E7C" w14:paraId="717A948D" w14:textId="77777777" w:rsidTr="00772E7C">
        <w:trPr>
          <w:trHeight w:val="970"/>
          <w:jc w:val="left"/>
        </w:trPr>
        <w:tc>
          <w:tcPr>
            <w:tcW w:w="1756" w:type="dxa"/>
            <w:shd w:val="clear" w:color="auto" w:fill="auto"/>
          </w:tcPr>
          <w:p w14:paraId="206476CB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171" w:type="dxa"/>
            <w:shd w:val="clear" w:color="auto" w:fill="auto"/>
          </w:tcPr>
          <w:p w14:paraId="492E1712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Menu_Item</w:t>
            </w:r>
            <w:proofErr w:type="spellEnd"/>
          </w:p>
        </w:tc>
        <w:tc>
          <w:tcPr>
            <w:tcW w:w="1078" w:type="dxa"/>
            <w:shd w:val="clear" w:color="auto" w:fill="auto"/>
          </w:tcPr>
          <w:p w14:paraId="0837F8C4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78" w:type="dxa"/>
            <w:shd w:val="clear" w:color="auto" w:fill="auto"/>
          </w:tcPr>
          <w:p w14:paraId="664F27E8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Object</w:t>
            </w:r>
          </w:p>
        </w:tc>
        <w:tc>
          <w:tcPr>
            <w:tcW w:w="707" w:type="dxa"/>
            <w:shd w:val="clear" w:color="auto" w:fill="auto"/>
          </w:tcPr>
          <w:p w14:paraId="05BACBAC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True</w:t>
            </w:r>
          </w:p>
        </w:tc>
        <w:tc>
          <w:tcPr>
            <w:tcW w:w="1712" w:type="dxa"/>
            <w:shd w:val="clear" w:color="auto" w:fill="auto"/>
          </w:tcPr>
          <w:p w14:paraId="6A243789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菜单项</w:t>
            </w:r>
          </w:p>
        </w:tc>
        <w:tc>
          <w:tcPr>
            <w:tcW w:w="1643" w:type="dxa"/>
            <w:shd w:val="clear" w:color="auto" w:fill="auto"/>
          </w:tcPr>
          <w:p w14:paraId="0A736980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135" w:type="dxa"/>
            <w:shd w:val="clear" w:color="auto" w:fill="auto"/>
          </w:tcPr>
          <w:p w14:paraId="08A3081A" w14:textId="77777777" w:rsidR="00772E7C" w:rsidRDefault="00772E7C" w:rsidP="00772E7C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772E7C" w14:paraId="543383FC" w14:textId="77777777" w:rsidTr="00772E7C">
        <w:trPr>
          <w:trHeight w:val="970"/>
          <w:jc w:val="left"/>
        </w:trPr>
        <w:tc>
          <w:tcPr>
            <w:tcW w:w="1756" w:type="dxa"/>
            <w:shd w:val="clear" w:color="auto" w:fill="auto"/>
          </w:tcPr>
          <w:p w14:paraId="06A1CD87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171" w:type="dxa"/>
            <w:shd w:val="clear" w:color="auto" w:fill="auto"/>
          </w:tcPr>
          <w:p w14:paraId="08566187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78" w:type="dxa"/>
            <w:shd w:val="clear" w:color="auto" w:fill="auto"/>
          </w:tcPr>
          <w:p w14:paraId="74E83555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name</w:t>
            </w:r>
          </w:p>
        </w:tc>
        <w:tc>
          <w:tcPr>
            <w:tcW w:w="1078" w:type="dxa"/>
            <w:shd w:val="clear" w:color="auto" w:fill="auto"/>
          </w:tcPr>
          <w:p w14:paraId="0B52EE0D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String</w:t>
            </w:r>
          </w:p>
        </w:tc>
        <w:tc>
          <w:tcPr>
            <w:tcW w:w="707" w:type="dxa"/>
            <w:shd w:val="clear" w:color="auto" w:fill="auto"/>
          </w:tcPr>
          <w:p w14:paraId="0783190E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True</w:t>
            </w:r>
          </w:p>
        </w:tc>
        <w:tc>
          <w:tcPr>
            <w:tcW w:w="1712" w:type="dxa"/>
            <w:shd w:val="clear" w:color="auto" w:fill="auto"/>
          </w:tcPr>
          <w:p w14:paraId="4B64E7A1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菜单项名称</w:t>
            </w:r>
          </w:p>
        </w:tc>
        <w:tc>
          <w:tcPr>
            <w:tcW w:w="1643" w:type="dxa"/>
            <w:shd w:val="clear" w:color="auto" w:fill="auto"/>
          </w:tcPr>
          <w:p w14:paraId="7916F881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  <w:r>
              <w:rPr>
                <w:bCs/>
              </w:rPr>
              <w:t>‘</w:t>
            </w:r>
            <w:proofErr w:type="spellStart"/>
            <w:r>
              <w:rPr>
                <w:rFonts w:hint="eastAsia"/>
                <w:bCs/>
              </w:rPr>
              <w:t>lineStyle</w:t>
            </w:r>
            <w:proofErr w:type="spellEnd"/>
            <w:r>
              <w:rPr>
                <w:bCs/>
              </w:rPr>
              <w:t>’</w:t>
            </w:r>
          </w:p>
        </w:tc>
        <w:tc>
          <w:tcPr>
            <w:tcW w:w="1135" w:type="dxa"/>
            <w:shd w:val="clear" w:color="auto" w:fill="auto"/>
          </w:tcPr>
          <w:p w14:paraId="01487816" w14:textId="77777777" w:rsidR="00772E7C" w:rsidRDefault="00772E7C" w:rsidP="00772E7C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772E7C" w14:paraId="328937E6" w14:textId="77777777" w:rsidTr="00772E7C">
        <w:trPr>
          <w:trHeight w:val="970"/>
          <w:jc w:val="left"/>
        </w:trPr>
        <w:tc>
          <w:tcPr>
            <w:tcW w:w="1756" w:type="dxa"/>
            <w:shd w:val="clear" w:color="auto" w:fill="auto"/>
          </w:tcPr>
          <w:p w14:paraId="575B49E4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171" w:type="dxa"/>
            <w:shd w:val="clear" w:color="auto" w:fill="auto"/>
          </w:tcPr>
          <w:p w14:paraId="642E91FB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78" w:type="dxa"/>
            <w:shd w:val="clear" w:color="auto" w:fill="auto"/>
          </w:tcPr>
          <w:p w14:paraId="69A3486F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disabled</w:t>
            </w:r>
          </w:p>
        </w:tc>
        <w:tc>
          <w:tcPr>
            <w:tcW w:w="1078" w:type="dxa"/>
            <w:shd w:val="clear" w:color="auto" w:fill="auto"/>
          </w:tcPr>
          <w:p w14:paraId="381ECD00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Boolean</w:t>
            </w:r>
          </w:p>
        </w:tc>
        <w:tc>
          <w:tcPr>
            <w:tcW w:w="707" w:type="dxa"/>
            <w:shd w:val="clear" w:color="auto" w:fill="auto"/>
          </w:tcPr>
          <w:p w14:paraId="10AB4A73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False</w:t>
            </w:r>
          </w:p>
        </w:tc>
        <w:tc>
          <w:tcPr>
            <w:tcW w:w="1712" w:type="dxa"/>
            <w:shd w:val="clear" w:color="auto" w:fill="auto"/>
          </w:tcPr>
          <w:p w14:paraId="1653E244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是否禁用</w:t>
            </w:r>
          </w:p>
        </w:tc>
        <w:tc>
          <w:tcPr>
            <w:tcW w:w="1643" w:type="dxa"/>
            <w:shd w:val="clear" w:color="auto" w:fill="auto"/>
          </w:tcPr>
          <w:p w14:paraId="2B1BFEEE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135" w:type="dxa"/>
            <w:shd w:val="clear" w:color="auto" w:fill="auto"/>
          </w:tcPr>
          <w:p w14:paraId="6C0FBB16" w14:textId="77777777" w:rsidR="00772E7C" w:rsidRDefault="00772E7C" w:rsidP="00772E7C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</w:tbl>
    <w:p w14:paraId="184D1D1D" w14:textId="77777777" w:rsidR="000C7499" w:rsidRDefault="000C7499">
      <w:pPr>
        <w:pStyle w:val="a2"/>
        <w:ind w:firstLineChars="0" w:firstLine="0"/>
      </w:pPr>
    </w:p>
    <w:p w14:paraId="616295D5" w14:textId="77777777" w:rsidR="000C7499" w:rsidRDefault="00000000">
      <w:pPr>
        <w:pStyle w:val="30"/>
      </w:pPr>
      <w:bookmarkStart w:id="40" w:name="_Toc133414333"/>
      <w:r>
        <w:rPr>
          <w:rFonts w:hint="eastAsia"/>
        </w:rPr>
        <w:t>更新右键菜单接口协议</w:t>
      </w:r>
      <w:bookmarkEnd w:id="40"/>
    </w:p>
    <w:tbl>
      <w:tblPr>
        <w:tblStyle w:val="-"/>
        <w:tblpPr w:leftFromText="180" w:rightFromText="180" w:vertAnchor="text" w:horzAnchor="margin" w:tblpXSpec="center" w:tblpY="173"/>
        <w:tblOverlap w:val="never"/>
        <w:tblW w:w="6195" w:type="pct"/>
        <w:jc w:val="left"/>
        <w:tblLayout w:type="fixed"/>
        <w:tblLook w:val="04A0" w:firstRow="1" w:lastRow="0" w:firstColumn="1" w:lastColumn="0" w:noHBand="0" w:noVBand="1"/>
      </w:tblPr>
      <w:tblGrid>
        <w:gridCol w:w="1756"/>
        <w:gridCol w:w="1171"/>
        <w:gridCol w:w="1078"/>
        <w:gridCol w:w="1078"/>
        <w:gridCol w:w="707"/>
        <w:gridCol w:w="1712"/>
        <w:gridCol w:w="1643"/>
        <w:gridCol w:w="1135"/>
      </w:tblGrid>
      <w:tr w:rsidR="00772E7C" w14:paraId="22FA1B23" w14:textId="77777777" w:rsidTr="00772E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70"/>
          <w:jc w:val="left"/>
        </w:trPr>
        <w:tc>
          <w:tcPr>
            <w:tcW w:w="29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2A19B" w14:textId="77777777" w:rsidR="00772E7C" w:rsidRDefault="00772E7C" w:rsidP="00772E7C">
            <w:pPr>
              <w:pStyle w:val="aff3"/>
              <w:jc w:val="center"/>
            </w:pPr>
            <w:bookmarkStart w:id="41" w:name="_Toc133414334"/>
            <w:r>
              <w:rPr>
                <w:rFonts w:hint="eastAsia"/>
              </w:rPr>
              <w:t>参数</w:t>
            </w:r>
          </w:p>
        </w:tc>
        <w:tc>
          <w:tcPr>
            <w:tcW w:w="1078" w:type="dxa"/>
            <w:tcBorders>
              <w:left w:val="single" w:sz="4" w:space="0" w:color="auto"/>
            </w:tcBorders>
          </w:tcPr>
          <w:p w14:paraId="0C5E9426" w14:textId="77777777" w:rsidR="00772E7C" w:rsidRDefault="00772E7C" w:rsidP="00772E7C">
            <w:pPr>
              <w:pStyle w:val="aff3"/>
              <w:jc w:val="center"/>
              <w:rPr>
                <w:b w:val="0"/>
              </w:rPr>
            </w:pPr>
          </w:p>
        </w:tc>
        <w:tc>
          <w:tcPr>
            <w:tcW w:w="1078" w:type="dxa"/>
            <w:tcBorders>
              <w:left w:val="single" w:sz="4" w:space="0" w:color="auto"/>
            </w:tcBorders>
          </w:tcPr>
          <w:p w14:paraId="23662B4E" w14:textId="77777777" w:rsidR="00772E7C" w:rsidRDefault="00772E7C" w:rsidP="00772E7C">
            <w:pPr>
              <w:pStyle w:val="aff3"/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707" w:type="dxa"/>
          </w:tcPr>
          <w:p w14:paraId="21981D57" w14:textId="77777777" w:rsidR="00772E7C" w:rsidRDefault="00772E7C" w:rsidP="00772E7C">
            <w:pPr>
              <w:pStyle w:val="aff3"/>
              <w:jc w:val="center"/>
            </w:pPr>
            <w:r>
              <w:rPr>
                <w:rFonts w:hint="eastAsia"/>
              </w:rPr>
              <w:t>是否必需</w:t>
            </w:r>
          </w:p>
        </w:tc>
        <w:tc>
          <w:tcPr>
            <w:tcW w:w="1712" w:type="dxa"/>
          </w:tcPr>
          <w:p w14:paraId="63AA4973" w14:textId="77777777" w:rsidR="00772E7C" w:rsidRDefault="00772E7C" w:rsidP="00772E7C">
            <w:pPr>
              <w:pStyle w:val="aff3"/>
              <w:jc w:val="center"/>
            </w:pPr>
            <w:r>
              <w:rPr>
                <w:rFonts w:hint="eastAsia"/>
              </w:rPr>
              <w:t>说明</w:t>
            </w:r>
          </w:p>
        </w:tc>
        <w:tc>
          <w:tcPr>
            <w:tcW w:w="1643" w:type="dxa"/>
          </w:tcPr>
          <w:p w14:paraId="16D0BF7C" w14:textId="77777777" w:rsidR="00772E7C" w:rsidRDefault="00772E7C" w:rsidP="00772E7C">
            <w:pPr>
              <w:pStyle w:val="aff3"/>
              <w:jc w:val="center"/>
            </w:pPr>
            <w:r>
              <w:rPr>
                <w:rFonts w:hint="eastAsia"/>
              </w:rPr>
              <w:t>示例</w:t>
            </w:r>
          </w:p>
        </w:tc>
        <w:tc>
          <w:tcPr>
            <w:tcW w:w="1135" w:type="dxa"/>
          </w:tcPr>
          <w:p w14:paraId="614EB171" w14:textId="77777777" w:rsidR="00772E7C" w:rsidRDefault="00772E7C" w:rsidP="00772E7C">
            <w:pPr>
              <w:pStyle w:val="aff3"/>
              <w:tabs>
                <w:tab w:val="left" w:pos="270"/>
              </w:tabs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772E7C" w14:paraId="28352571" w14:textId="77777777" w:rsidTr="00772E7C">
        <w:trPr>
          <w:trHeight w:val="970"/>
          <w:jc w:val="left"/>
        </w:trPr>
        <w:tc>
          <w:tcPr>
            <w:tcW w:w="1756" w:type="dxa"/>
            <w:tcBorders>
              <w:top w:val="single" w:sz="4" w:space="0" w:color="auto"/>
            </w:tcBorders>
            <w:shd w:val="clear" w:color="auto" w:fill="auto"/>
          </w:tcPr>
          <w:p w14:paraId="6FEFD472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type</w:t>
            </w:r>
          </w:p>
        </w:tc>
        <w:tc>
          <w:tcPr>
            <w:tcW w:w="1171" w:type="dxa"/>
            <w:tcBorders>
              <w:top w:val="single" w:sz="4" w:space="0" w:color="auto"/>
            </w:tcBorders>
            <w:shd w:val="clear" w:color="auto" w:fill="auto"/>
          </w:tcPr>
          <w:p w14:paraId="5EB6053C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78" w:type="dxa"/>
            <w:shd w:val="clear" w:color="auto" w:fill="auto"/>
          </w:tcPr>
          <w:p w14:paraId="07F3B753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78" w:type="dxa"/>
            <w:shd w:val="clear" w:color="auto" w:fill="auto"/>
          </w:tcPr>
          <w:p w14:paraId="2BCCAD8A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String</w:t>
            </w:r>
          </w:p>
        </w:tc>
        <w:tc>
          <w:tcPr>
            <w:tcW w:w="707" w:type="dxa"/>
            <w:shd w:val="clear" w:color="auto" w:fill="auto"/>
          </w:tcPr>
          <w:p w14:paraId="662A5E6C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True</w:t>
            </w:r>
          </w:p>
        </w:tc>
        <w:tc>
          <w:tcPr>
            <w:tcW w:w="1712" w:type="dxa"/>
            <w:shd w:val="clear" w:color="auto" w:fill="auto"/>
          </w:tcPr>
          <w:p w14:paraId="02754688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事件类型</w:t>
            </w:r>
          </w:p>
        </w:tc>
        <w:tc>
          <w:tcPr>
            <w:tcW w:w="1643" w:type="dxa"/>
            <w:shd w:val="clear" w:color="auto" w:fill="auto"/>
          </w:tcPr>
          <w:p w14:paraId="681F7518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update_toolbar_list</w:t>
            </w:r>
            <w:proofErr w:type="spellEnd"/>
          </w:p>
        </w:tc>
        <w:tc>
          <w:tcPr>
            <w:tcW w:w="1135" w:type="dxa"/>
            <w:shd w:val="clear" w:color="auto" w:fill="auto"/>
          </w:tcPr>
          <w:p w14:paraId="19DC0193" w14:textId="77777777" w:rsidR="00772E7C" w:rsidRDefault="00772E7C" w:rsidP="00772E7C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更新工具栏</w:t>
            </w:r>
          </w:p>
        </w:tc>
      </w:tr>
      <w:tr w:rsidR="00772E7C" w14:paraId="390E0776" w14:textId="77777777" w:rsidTr="00772E7C">
        <w:trPr>
          <w:trHeight w:val="970"/>
          <w:jc w:val="left"/>
        </w:trPr>
        <w:tc>
          <w:tcPr>
            <w:tcW w:w="1756" w:type="dxa"/>
            <w:shd w:val="clear" w:color="auto" w:fill="auto"/>
          </w:tcPr>
          <w:p w14:paraId="19EA2D01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toolbar_list</w:t>
            </w:r>
            <w:proofErr w:type="spellEnd"/>
          </w:p>
        </w:tc>
        <w:tc>
          <w:tcPr>
            <w:tcW w:w="1171" w:type="dxa"/>
            <w:shd w:val="clear" w:color="auto" w:fill="auto"/>
          </w:tcPr>
          <w:p w14:paraId="47CD47BE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78" w:type="dxa"/>
            <w:shd w:val="clear" w:color="auto" w:fill="auto"/>
          </w:tcPr>
          <w:p w14:paraId="29462FB2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78" w:type="dxa"/>
            <w:shd w:val="clear" w:color="auto" w:fill="auto"/>
          </w:tcPr>
          <w:p w14:paraId="04A09A2E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Array&lt;</w:t>
            </w:r>
            <w:proofErr w:type="spellStart"/>
            <w:r>
              <w:rPr>
                <w:rFonts w:hint="eastAsia"/>
                <w:bCs/>
              </w:rPr>
              <w:t>Toolbar_Item</w:t>
            </w:r>
            <w:proofErr w:type="spellEnd"/>
            <w:r>
              <w:rPr>
                <w:rFonts w:hint="eastAsia"/>
                <w:bCs/>
              </w:rPr>
              <w:t>&gt;</w:t>
            </w:r>
          </w:p>
        </w:tc>
        <w:tc>
          <w:tcPr>
            <w:tcW w:w="707" w:type="dxa"/>
            <w:shd w:val="clear" w:color="auto" w:fill="auto"/>
          </w:tcPr>
          <w:p w14:paraId="20479A60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False</w:t>
            </w:r>
          </w:p>
        </w:tc>
        <w:tc>
          <w:tcPr>
            <w:tcW w:w="1712" w:type="dxa"/>
            <w:shd w:val="clear" w:color="auto" w:fill="auto"/>
          </w:tcPr>
          <w:p w14:paraId="75FA092C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右键菜单列表</w:t>
            </w:r>
          </w:p>
        </w:tc>
        <w:tc>
          <w:tcPr>
            <w:tcW w:w="1643" w:type="dxa"/>
            <w:shd w:val="clear" w:color="auto" w:fill="auto"/>
          </w:tcPr>
          <w:p w14:paraId="143ED4F3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135" w:type="dxa"/>
            <w:shd w:val="clear" w:color="auto" w:fill="auto"/>
          </w:tcPr>
          <w:p w14:paraId="497C1A69" w14:textId="77777777" w:rsidR="00772E7C" w:rsidRDefault="00772E7C" w:rsidP="00772E7C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772E7C" w14:paraId="3114172D" w14:textId="77777777" w:rsidTr="00772E7C">
        <w:trPr>
          <w:trHeight w:val="970"/>
          <w:jc w:val="left"/>
        </w:trPr>
        <w:tc>
          <w:tcPr>
            <w:tcW w:w="1756" w:type="dxa"/>
            <w:shd w:val="clear" w:color="auto" w:fill="auto"/>
          </w:tcPr>
          <w:p w14:paraId="6A41011F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171" w:type="dxa"/>
            <w:shd w:val="clear" w:color="auto" w:fill="auto"/>
          </w:tcPr>
          <w:p w14:paraId="5AD4F87F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Toolbar_Item</w:t>
            </w:r>
            <w:proofErr w:type="spellEnd"/>
          </w:p>
        </w:tc>
        <w:tc>
          <w:tcPr>
            <w:tcW w:w="1078" w:type="dxa"/>
            <w:shd w:val="clear" w:color="auto" w:fill="auto"/>
          </w:tcPr>
          <w:p w14:paraId="374E121A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78" w:type="dxa"/>
            <w:shd w:val="clear" w:color="auto" w:fill="auto"/>
          </w:tcPr>
          <w:p w14:paraId="491953D9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Object</w:t>
            </w:r>
          </w:p>
        </w:tc>
        <w:tc>
          <w:tcPr>
            <w:tcW w:w="707" w:type="dxa"/>
            <w:shd w:val="clear" w:color="auto" w:fill="auto"/>
          </w:tcPr>
          <w:p w14:paraId="6BB294F4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True</w:t>
            </w:r>
          </w:p>
        </w:tc>
        <w:tc>
          <w:tcPr>
            <w:tcW w:w="1712" w:type="dxa"/>
            <w:shd w:val="clear" w:color="auto" w:fill="auto"/>
          </w:tcPr>
          <w:p w14:paraId="3D094EC6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菜单项</w:t>
            </w:r>
          </w:p>
        </w:tc>
        <w:tc>
          <w:tcPr>
            <w:tcW w:w="1643" w:type="dxa"/>
            <w:shd w:val="clear" w:color="auto" w:fill="auto"/>
          </w:tcPr>
          <w:p w14:paraId="291FDEC4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135" w:type="dxa"/>
            <w:shd w:val="clear" w:color="auto" w:fill="auto"/>
          </w:tcPr>
          <w:p w14:paraId="46B1E111" w14:textId="77777777" w:rsidR="00772E7C" w:rsidRDefault="00772E7C" w:rsidP="00772E7C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772E7C" w14:paraId="1EA2AAF3" w14:textId="77777777" w:rsidTr="00772E7C">
        <w:trPr>
          <w:trHeight w:val="970"/>
          <w:jc w:val="left"/>
        </w:trPr>
        <w:tc>
          <w:tcPr>
            <w:tcW w:w="1756" w:type="dxa"/>
            <w:shd w:val="clear" w:color="auto" w:fill="auto"/>
          </w:tcPr>
          <w:p w14:paraId="6AC9F68E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171" w:type="dxa"/>
            <w:shd w:val="clear" w:color="auto" w:fill="auto"/>
          </w:tcPr>
          <w:p w14:paraId="6104A44A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78" w:type="dxa"/>
            <w:shd w:val="clear" w:color="auto" w:fill="auto"/>
          </w:tcPr>
          <w:p w14:paraId="0A1F8AB8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name</w:t>
            </w:r>
          </w:p>
        </w:tc>
        <w:tc>
          <w:tcPr>
            <w:tcW w:w="1078" w:type="dxa"/>
            <w:shd w:val="clear" w:color="auto" w:fill="auto"/>
          </w:tcPr>
          <w:p w14:paraId="77197488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String</w:t>
            </w:r>
          </w:p>
        </w:tc>
        <w:tc>
          <w:tcPr>
            <w:tcW w:w="707" w:type="dxa"/>
            <w:shd w:val="clear" w:color="auto" w:fill="auto"/>
          </w:tcPr>
          <w:p w14:paraId="26986E62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True</w:t>
            </w:r>
          </w:p>
        </w:tc>
        <w:tc>
          <w:tcPr>
            <w:tcW w:w="1712" w:type="dxa"/>
            <w:shd w:val="clear" w:color="auto" w:fill="auto"/>
          </w:tcPr>
          <w:p w14:paraId="40CF6B83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菜单项名称</w:t>
            </w:r>
          </w:p>
        </w:tc>
        <w:tc>
          <w:tcPr>
            <w:tcW w:w="1643" w:type="dxa"/>
            <w:shd w:val="clear" w:color="auto" w:fill="auto"/>
          </w:tcPr>
          <w:p w14:paraId="705C461F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  <w:r>
              <w:rPr>
                <w:bCs/>
              </w:rPr>
              <w:t>‘</w:t>
            </w:r>
            <w:r>
              <w:rPr>
                <w:rFonts w:hint="eastAsia"/>
                <w:bCs/>
              </w:rPr>
              <w:t>Pan</w:t>
            </w:r>
            <w:r>
              <w:rPr>
                <w:bCs/>
              </w:rPr>
              <w:t>’</w:t>
            </w:r>
          </w:p>
        </w:tc>
        <w:tc>
          <w:tcPr>
            <w:tcW w:w="1135" w:type="dxa"/>
            <w:shd w:val="clear" w:color="auto" w:fill="auto"/>
          </w:tcPr>
          <w:p w14:paraId="1EFB02AF" w14:textId="77777777" w:rsidR="00772E7C" w:rsidRDefault="00772E7C" w:rsidP="00772E7C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772E7C" w14:paraId="6251DDFC" w14:textId="77777777" w:rsidTr="00772E7C">
        <w:trPr>
          <w:trHeight w:val="970"/>
          <w:jc w:val="left"/>
        </w:trPr>
        <w:tc>
          <w:tcPr>
            <w:tcW w:w="1756" w:type="dxa"/>
            <w:shd w:val="clear" w:color="auto" w:fill="auto"/>
          </w:tcPr>
          <w:p w14:paraId="6184E8AB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171" w:type="dxa"/>
            <w:shd w:val="clear" w:color="auto" w:fill="auto"/>
          </w:tcPr>
          <w:p w14:paraId="42DED165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78" w:type="dxa"/>
            <w:shd w:val="clear" w:color="auto" w:fill="auto"/>
          </w:tcPr>
          <w:p w14:paraId="7913F165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disabled</w:t>
            </w:r>
          </w:p>
        </w:tc>
        <w:tc>
          <w:tcPr>
            <w:tcW w:w="1078" w:type="dxa"/>
            <w:shd w:val="clear" w:color="auto" w:fill="auto"/>
          </w:tcPr>
          <w:p w14:paraId="0D20AA81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Boolean</w:t>
            </w:r>
          </w:p>
        </w:tc>
        <w:tc>
          <w:tcPr>
            <w:tcW w:w="707" w:type="dxa"/>
            <w:shd w:val="clear" w:color="auto" w:fill="auto"/>
          </w:tcPr>
          <w:p w14:paraId="3939BF40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False</w:t>
            </w:r>
          </w:p>
        </w:tc>
        <w:tc>
          <w:tcPr>
            <w:tcW w:w="1712" w:type="dxa"/>
            <w:shd w:val="clear" w:color="auto" w:fill="auto"/>
          </w:tcPr>
          <w:p w14:paraId="776AD06A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是否禁用</w:t>
            </w:r>
          </w:p>
        </w:tc>
        <w:tc>
          <w:tcPr>
            <w:tcW w:w="1643" w:type="dxa"/>
            <w:shd w:val="clear" w:color="auto" w:fill="auto"/>
          </w:tcPr>
          <w:p w14:paraId="57CA6E5D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135" w:type="dxa"/>
            <w:shd w:val="clear" w:color="auto" w:fill="auto"/>
          </w:tcPr>
          <w:p w14:paraId="0BF8C95E" w14:textId="77777777" w:rsidR="00772E7C" w:rsidRDefault="00772E7C" w:rsidP="00772E7C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772E7C" w14:paraId="68CB7691" w14:textId="77777777" w:rsidTr="00772E7C">
        <w:trPr>
          <w:trHeight w:val="970"/>
          <w:jc w:val="left"/>
        </w:trPr>
        <w:tc>
          <w:tcPr>
            <w:tcW w:w="1756" w:type="dxa"/>
            <w:shd w:val="clear" w:color="auto" w:fill="auto"/>
          </w:tcPr>
          <w:p w14:paraId="79BDE748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171" w:type="dxa"/>
            <w:shd w:val="clear" w:color="auto" w:fill="auto"/>
          </w:tcPr>
          <w:p w14:paraId="055EB417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78" w:type="dxa"/>
            <w:shd w:val="clear" w:color="auto" w:fill="auto"/>
          </w:tcPr>
          <w:p w14:paraId="1D2F7E72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visibility</w:t>
            </w:r>
          </w:p>
        </w:tc>
        <w:tc>
          <w:tcPr>
            <w:tcW w:w="1078" w:type="dxa"/>
            <w:shd w:val="clear" w:color="auto" w:fill="auto"/>
          </w:tcPr>
          <w:p w14:paraId="421295B5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Boolean</w:t>
            </w:r>
          </w:p>
        </w:tc>
        <w:tc>
          <w:tcPr>
            <w:tcW w:w="707" w:type="dxa"/>
            <w:shd w:val="clear" w:color="auto" w:fill="auto"/>
          </w:tcPr>
          <w:p w14:paraId="5E0626BB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False</w:t>
            </w:r>
          </w:p>
        </w:tc>
        <w:tc>
          <w:tcPr>
            <w:tcW w:w="1712" w:type="dxa"/>
            <w:shd w:val="clear" w:color="auto" w:fill="auto"/>
          </w:tcPr>
          <w:p w14:paraId="2D08B5F1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是否显示</w:t>
            </w:r>
          </w:p>
        </w:tc>
        <w:tc>
          <w:tcPr>
            <w:tcW w:w="1643" w:type="dxa"/>
            <w:shd w:val="clear" w:color="auto" w:fill="auto"/>
          </w:tcPr>
          <w:p w14:paraId="4238A881" w14:textId="77777777" w:rsidR="00772E7C" w:rsidRDefault="00772E7C" w:rsidP="00772E7C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135" w:type="dxa"/>
            <w:shd w:val="clear" w:color="auto" w:fill="auto"/>
          </w:tcPr>
          <w:p w14:paraId="12A5416C" w14:textId="77777777" w:rsidR="00772E7C" w:rsidRDefault="00772E7C" w:rsidP="00772E7C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</w:tbl>
    <w:p w14:paraId="5433844B" w14:textId="5F8C697B" w:rsidR="000C7499" w:rsidRDefault="00000000" w:rsidP="00A56008">
      <w:pPr>
        <w:pStyle w:val="30"/>
      </w:pPr>
      <w:r>
        <w:rPr>
          <w:rFonts w:hint="eastAsia"/>
        </w:rPr>
        <w:t>更新属性检查器接口协议</w:t>
      </w:r>
      <w:bookmarkEnd w:id="41"/>
      <w:r w:rsidR="00A56008">
        <w:rPr>
          <w:rFonts w:hint="eastAsia"/>
        </w:rPr>
        <w:t>（以曲线图为例）</w:t>
      </w:r>
    </w:p>
    <w:p w14:paraId="174DF7CC" w14:textId="1DB28A21" w:rsidR="007E16F6" w:rsidRDefault="007E16F6" w:rsidP="007E16F6">
      <w:pPr>
        <w:pStyle w:val="4"/>
      </w:pPr>
      <w:r>
        <w:rPr>
          <w:rFonts w:hint="eastAsia"/>
        </w:rPr>
        <w:t>整体数据协议</w:t>
      </w:r>
    </w:p>
    <w:tbl>
      <w:tblPr>
        <w:tblStyle w:val="-"/>
        <w:tblpPr w:leftFromText="180" w:rightFromText="180" w:vertAnchor="text" w:horzAnchor="page" w:tblpXSpec="center" w:tblpY="735"/>
        <w:tblOverlap w:val="never"/>
        <w:tblW w:w="5000" w:type="pct"/>
        <w:tblLook w:val="04A0" w:firstRow="1" w:lastRow="0" w:firstColumn="1" w:lastColumn="0" w:noHBand="0" w:noVBand="1"/>
      </w:tblPr>
      <w:tblGrid>
        <w:gridCol w:w="859"/>
        <w:gridCol w:w="1501"/>
        <w:gridCol w:w="975"/>
        <w:gridCol w:w="606"/>
        <w:gridCol w:w="813"/>
        <w:gridCol w:w="2187"/>
        <w:gridCol w:w="1356"/>
      </w:tblGrid>
      <w:tr w:rsidR="007E16F6" w14:paraId="6D1E9E9B" w14:textId="77777777" w:rsidTr="00A560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70"/>
        </w:trPr>
        <w:tc>
          <w:tcPr>
            <w:tcW w:w="161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97839" w14:textId="77777777" w:rsidR="007E16F6" w:rsidRDefault="007E16F6" w:rsidP="00C55A4B">
            <w:pPr>
              <w:pStyle w:val="aff3"/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539" w:type="pct"/>
            <w:tcBorders>
              <w:left w:val="single" w:sz="4" w:space="0" w:color="auto"/>
            </w:tcBorders>
          </w:tcPr>
          <w:p w14:paraId="5775EED5" w14:textId="77777777" w:rsidR="007E16F6" w:rsidRDefault="007E16F6" w:rsidP="00C55A4B">
            <w:pPr>
              <w:pStyle w:val="aff3"/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385" w:type="pct"/>
          </w:tcPr>
          <w:p w14:paraId="62585032" w14:textId="77777777" w:rsidR="007E16F6" w:rsidRDefault="007E16F6" w:rsidP="00C55A4B">
            <w:pPr>
              <w:pStyle w:val="aff3"/>
              <w:jc w:val="center"/>
            </w:pPr>
            <w:r>
              <w:rPr>
                <w:rFonts w:hint="eastAsia"/>
              </w:rPr>
              <w:t>是否必需</w:t>
            </w:r>
          </w:p>
        </w:tc>
        <w:tc>
          <w:tcPr>
            <w:tcW w:w="659" w:type="pct"/>
          </w:tcPr>
          <w:p w14:paraId="710980CD" w14:textId="77777777" w:rsidR="007E16F6" w:rsidRDefault="007E16F6" w:rsidP="00C55A4B">
            <w:pPr>
              <w:pStyle w:val="aff3"/>
              <w:jc w:val="center"/>
            </w:pPr>
            <w:r>
              <w:rPr>
                <w:rFonts w:hint="eastAsia"/>
              </w:rPr>
              <w:t>说明</w:t>
            </w:r>
          </w:p>
        </w:tc>
        <w:tc>
          <w:tcPr>
            <w:tcW w:w="892" w:type="pct"/>
          </w:tcPr>
          <w:p w14:paraId="149F353B" w14:textId="77777777" w:rsidR="007E16F6" w:rsidRDefault="007E16F6" w:rsidP="00C55A4B">
            <w:pPr>
              <w:pStyle w:val="aff3"/>
              <w:jc w:val="center"/>
            </w:pPr>
            <w:r>
              <w:rPr>
                <w:rFonts w:hint="eastAsia"/>
              </w:rPr>
              <w:t>示例</w:t>
            </w:r>
          </w:p>
        </w:tc>
        <w:tc>
          <w:tcPr>
            <w:tcW w:w="912" w:type="pct"/>
          </w:tcPr>
          <w:p w14:paraId="3AC9DC8B" w14:textId="77777777" w:rsidR="007E16F6" w:rsidRDefault="007E16F6" w:rsidP="00C55A4B">
            <w:pPr>
              <w:pStyle w:val="aff3"/>
              <w:tabs>
                <w:tab w:val="left" w:pos="270"/>
              </w:tabs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A56008" w14:paraId="43FAD1A9" w14:textId="77777777" w:rsidTr="00A56008">
        <w:trPr>
          <w:trHeight w:val="970"/>
        </w:trPr>
        <w:tc>
          <w:tcPr>
            <w:tcW w:w="61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AB77F8B" w14:textId="3BACC28D" w:rsidR="007E16F6" w:rsidRDefault="007E16F6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type</w:t>
            </w:r>
          </w:p>
        </w:tc>
        <w:tc>
          <w:tcPr>
            <w:tcW w:w="100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CA4CC3D" w14:textId="77777777" w:rsidR="007E16F6" w:rsidRDefault="007E16F6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539" w:type="pct"/>
            <w:shd w:val="clear" w:color="auto" w:fill="auto"/>
          </w:tcPr>
          <w:p w14:paraId="593C2AB5" w14:textId="77777777" w:rsidR="007E16F6" w:rsidRDefault="007E16F6" w:rsidP="00C55A4B">
            <w:pPr>
              <w:pStyle w:val="aff3"/>
              <w:jc w:val="center"/>
              <w:rPr>
                <w:bCs/>
              </w:rPr>
            </w:pPr>
            <w:r>
              <w:rPr>
                <w:bCs/>
              </w:rPr>
              <w:t>Object</w:t>
            </w:r>
          </w:p>
        </w:tc>
        <w:tc>
          <w:tcPr>
            <w:tcW w:w="385" w:type="pct"/>
            <w:shd w:val="clear" w:color="auto" w:fill="auto"/>
          </w:tcPr>
          <w:p w14:paraId="743F46FB" w14:textId="77777777" w:rsidR="007E16F6" w:rsidRDefault="007E16F6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True</w:t>
            </w:r>
          </w:p>
        </w:tc>
        <w:tc>
          <w:tcPr>
            <w:tcW w:w="659" w:type="pct"/>
            <w:shd w:val="clear" w:color="auto" w:fill="auto"/>
          </w:tcPr>
          <w:p w14:paraId="3A92F43C" w14:textId="77777777" w:rsidR="007E16F6" w:rsidRDefault="007E16F6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颜色</w:t>
            </w:r>
          </w:p>
        </w:tc>
        <w:tc>
          <w:tcPr>
            <w:tcW w:w="892" w:type="pct"/>
            <w:shd w:val="clear" w:color="auto" w:fill="auto"/>
          </w:tcPr>
          <w:p w14:paraId="32B06EC0" w14:textId="77777777" w:rsidR="007E16F6" w:rsidRDefault="007E16F6" w:rsidP="00C55A4B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update</w:t>
            </w:r>
            <w:r>
              <w:rPr>
                <w:bCs/>
              </w:rPr>
              <w:t>_figure_attribute</w:t>
            </w:r>
            <w:proofErr w:type="spellEnd"/>
          </w:p>
        </w:tc>
        <w:tc>
          <w:tcPr>
            <w:tcW w:w="912" w:type="pct"/>
            <w:shd w:val="clear" w:color="auto" w:fill="auto"/>
          </w:tcPr>
          <w:p w14:paraId="35958422" w14:textId="77777777" w:rsidR="007E16F6" w:rsidRDefault="007E16F6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更新属性面板</w:t>
            </w:r>
          </w:p>
        </w:tc>
      </w:tr>
      <w:tr w:rsidR="007E16F6" w14:paraId="365EF03E" w14:textId="77777777" w:rsidTr="00A56008">
        <w:trPr>
          <w:trHeight w:val="970"/>
        </w:trPr>
        <w:tc>
          <w:tcPr>
            <w:tcW w:w="61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2DA426B" w14:textId="66D08159" w:rsidR="007E16F6" w:rsidRDefault="007E16F6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Figure</w:t>
            </w:r>
          </w:p>
        </w:tc>
        <w:tc>
          <w:tcPr>
            <w:tcW w:w="100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A32C33B" w14:textId="77777777" w:rsidR="007E16F6" w:rsidRDefault="007E16F6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539" w:type="pct"/>
            <w:shd w:val="clear" w:color="auto" w:fill="auto"/>
          </w:tcPr>
          <w:p w14:paraId="0878AFC3" w14:textId="02D99864" w:rsidR="007E16F6" w:rsidRDefault="00A56008" w:rsidP="00C55A4B">
            <w:pPr>
              <w:pStyle w:val="aff3"/>
              <w:jc w:val="center"/>
              <w:rPr>
                <w:bCs/>
              </w:rPr>
            </w:pPr>
            <w:r w:rsidRPr="00A56008">
              <w:rPr>
                <w:rFonts w:hint="eastAsia"/>
                <w:bCs/>
              </w:rPr>
              <w:t>FIGURE</w:t>
            </w:r>
          </w:p>
        </w:tc>
        <w:tc>
          <w:tcPr>
            <w:tcW w:w="385" w:type="pct"/>
            <w:shd w:val="clear" w:color="auto" w:fill="auto"/>
          </w:tcPr>
          <w:p w14:paraId="18FB9319" w14:textId="0613FDC7" w:rsidR="007E16F6" w:rsidRDefault="007E16F6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True</w:t>
            </w:r>
          </w:p>
        </w:tc>
        <w:tc>
          <w:tcPr>
            <w:tcW w:w="659" w:type="pct"/>
            <w:shd w:val="clear" w:color="auto" w:fill="auto"/>
          </w:tcPr>
          <w:p w14:paraId="0646F5F6" w14:textId="71FC7BDA" w:rsidR="007E16F6" w:rsidRDefault="007E16F6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Figure</w:t>
            </w:r>
            <w:r>
              <w:rPr>
                <w:rFonts w:hint="eastAsia"/>
                <w:bCs/>
              </w:rPr>
              <w:t>对象</w:t>
            </w:r>
          </w:p>
        </w:tc>
        <w:tc>
          <w:tcPr>
            <w:tcW w:w="892" w:type="pct"/>
            <w:shd w:val="clear" w:color="auto" w:fill="auto"/>
          </w:tcPr>
          <w:p w14:paraId="6B56839B" w14:textId="77777777" w:rsidR="007E16F6" w:rsidRDefault="007E16F6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  <w:shd w:val="clear" w:color="auto" w:fill="auto"/>
          </w:tcPr>
          <w:p w14:paraId="7103B5B6" w14:textId="77777777" w:rsidR="007E16F6" w:rsidRDefault="007E16F6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7E16F6" w14:paraId="72F111B7" w14:textId="77777777" w:rsidTr="00A56008">
        <w:trPr>
          <w:trHeight w:val="970"/>
        </w:trPr>
        <w:tc>
          <w:tcPr>
            <w:tcW w:w="61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9ECBE8B" w14:textId="297D643A" w:rsidR="007E16F6" w:rsidRDefault="007E16F6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Axes</w:t>
            </w:r>
          </w:p>
        </w:tc>
        <w:tc>
          <w:tcPr>
            <w:tcW w:w="100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A56D9BA" w14:textId="77777777" w:rsidR="007E16F6" w:rsidRDefault="007E16F6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539" w:type="pct"/>
            <w:shd w:val="clear" w:color="auto" w:fill="auto"/>
          </w:tcPr>
          <w:p w14:paraId="30EB7862" w14:textId="2F011156" w:rsidR="007E16F6" w:rsidRDefault="00A56008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AXES</w:t>
            </w:r>
          </w:p>
        </w:tc>
        <w:tc>
          <w:tcPr>
            <w:tcW w:w="385" w:type="pct"/>
            <w:shd w:val="clear" w:color="auto" w:fill="auto"/>
          </w:tcPr>
          <w:p w14:paraId="547609D6" w14:textId="58C6D22B" w:rsidR="007E16F6" w:rsidRDefault="007E16F6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True</w:t>
            </w:r>
          </w:p>
        </w:tc>
        <w:tc>
          <w:tcPr>
            <w:tcW w:w="659" w:type="pct"/>
            <w:shd w:val="clear" w:color="auto" w:fill="auto"/>
          </w:tcPr>
          <w:p w14:paraId="4F644676" w14:textId="33B15E71" w:rsidR="007E16F6" w:rsidRDefault="007E16F6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坐标轴</w:t>
            </w:r>
          </w:p>
        </w:tc>
        <w:tc>
          <w:tcPr>
            <w:tcW w:w="892" w:type="pct"/>
            <w:shd w:val="clear" w:color="auto" w:fill="auto"/>
          </w:tcPr>
          <w:p w14:paraId="54EFF009" w14:textId="77777777" w:rsidR="007E16F6" w:rsidRDefault="007E16F6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  <w:shd w:val="clear" w:color="auto" w:fill="auto"/>
          </w:tcPr>
          <w:p w14:paraId="13D87AF0" w14:textId="77777777" w:rsidR="007E16F6" w:rsidRDefault="007E16F6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7E16F6" w14:paraId="43B0632F" w14:textId="77777777" w:rsidTr="00A56008">
        <w:trPr>
          <w:trHeight w:val="970"/>
        </w:trPr>
        <w:tc>
          <w:tcPr>
            <w:tcW w:w="61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747FB60" w14:textId="5F49831C" w:rsidR="007E16F6" w:rsidRDefault="007E16F6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Line</w:t>
            </w:r>
          </w:p>
        </w:tc>
        <w:tc>
          <w:tcPr>
            <w:tcW w:w="100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F839BD2" w14:textId="77777777" w:rsidR="007E16F6" w:rsidRDefault="007E16F6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539" w:type="pct"/>
            <w:shd w:val="clear" w:color="auto" w:fill="auto"/>
          </w:tcPr>
          <w:p w14:paraId="16FD8A34" w14:textId="122D1BBF" w:rsidR="007E16F6" w:rsidRDefault="00A56008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LINE</w:t>
            </w:r>
          </w:p>
        </w:tc>
        <w:tc>
          <w:tcPr>
            <w:tcW w:w="385" w:type="pct"/>
            <w:shd w:val="clear" w:color="auto" w:fill="auto"/>
          </w:tcPr>
          <w:p w14:paraId="17ABA83D" w14:textId="71417098" w:rsidR="007E16F6" w:rsidRDefault="007E16F6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True</w:t>
            </w:r>
          </w:p>
        </w:tc>
        <w:tc>
          <w:tcPr>
            <w:tcW w:w="659" w:type="pct"/>
            <w:shd w:val="clear" w:color="auto" w:fill="auto"/>
          </w:tcPr>
          <w:p w14:paraId="2F61DA3E" w14:textId="1873AF0D" w:rsidR="007E16F6" w:rsidRDefault="00A56008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线对象</w:t>
            </w:r>
          </w:p>
        </w:tc>
        <w:tc>
          <w:tcPr>
            <w:tcW w:w="892" w:type="pct"/>
            <w:shd w:val="clear" w:color="auto" w:fill="auto"/>
          </w:tcPr>
          <w:p w14:paraId="57FE4B32" w14:textId="77777777" w:rsidR="007E16F6" w:rsidRDefault="007E16F6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  <w:shd w:val="clear" w:color="auto" w:fill="auto"/>
          </w:tcPr>
          <w:p w14:paraId="5197B2BA" w14:textId="77777777" w:rsidR="007E16F6" w:rsidRDefault="007E16F6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</w:tbl>
    <w:p w14:paraId="2237C016" w14:textId="77777777" w:rsidR="007E16F6" w:rsidRPr="007E16F6" w:rsidRDefault="007E16F6" w:rsidP="00A56008"/>
    <w:p w14:paraId="4764A29C" w14:textId="4EEE5709" w:rsidR="005A2C63" w:rsidRPr="005A2C63" w:rsidRDefault="007E16F6" w:rsidP="005A2C63">
      <w:pPr>
        <w:pStyle w:val="4"/>
      </w:pPr>
      <w:r>
        <w:rPr>
          <w:rFonts w:hint="eastAsia"/>
        </w:rPr>
        <w:lastRenderedPageBreak/>
        <w:t xml:space="preserve"> </w:t>
      </w:r>
      <w:r w:rsidR="005A2C63">
        <w:rPr>
          <w:rFonts w:hint="eastAsia"/>
        </w:rPr>
        <w:t>F</w:t>
      </w:r>
      <w:r w:rsidR="00A56008">
        <w:rPr>
          <w:rFonts w:hint="eastAsia"/>
        </w:rPr>
        <w:t>IGURE</w:t>
      </w:r>
    </w:p>
    <w:tbl>
      <w:tblPr>
        <w:tblStyle w:val="-"/>
        <w:tblpPr w:leftFromText="180" w:rightFromText="180" w:vertAnchor="text" w:horzAnchor="margin" w:tblpY="-66"/>
        <w:tblOverlap w:val="never"/>
        <w:tblW w:w="5000" w:type="pct"/>
        <w:jc w:val="left"/>
        <w:tblLook w:val="04A0" w:firstRow="1" w:lastRow="0" w:firstColumn="1" w:lastColumn="0" w:noHBand="0" w:noVBand="1"/>
      </w:tblPr>
      <w:tblGrid>
        <w:gridCol w:w="819"/>
        <w:gridCol w:w="1721"/>
        <w:gridCol w:w="916"/>
        <w:gridCol w:w="606"/>
        <w:gridCol w:w="732"/>
        <w:gridCol w:w="2187"/>
        <w:gridCol w:w="1316"/>
      </w:tblGrid>
      <w:tr w:rsidR="00A56008" w14:paraId="12CE29D8" w14:textId="77777777" w:rsidTr="00A560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70"/>
          <w:jc w:val="left"/>
        </w:trPr>
        <w:tc>
          <w:tcPr>
            <w:tcW w:w="161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9F6DD" w14:textId="77777777" w:rsidR="007E16F6" w:rsidRDefault="007E16F6" w:rsidP="007E16F6">
            <w:pPr>
              <w:pStyle w:val="aff3"/>
              <w:jc w:val="center"/>
            </w:pPr>
            <w:bookmarkStart w:id="42" w:name="_Toc133414335"/>
            <w:r>
              <w:rPr>
                <w:rFonts w:hint="eastAsia"/>
              </w:rPr>
              <w:t>参数</w:t>
            </w:r>
          </w:p>
        </w:tc>
        <w:tc>
          <w:tcPr>
            <w:tcW w:w="539" w:type="pct"/>
            <w:tcBorders>
              <w:left w:val="single" w:sz="4" w:space="0" w:color="auto"/>
            </w:tcBorders>
          </w:tcPr>
          <w:p w14:paraId="41C073A5" w14:textId="77777777" w:rsidR="007E16F6" w:rsidRDefault="007E16F6" w:rsidP="007E16F6">
            <w:pPr>
              <w:pStyle w:val="aff3"/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385" w:type="pct"/>
          </w:tcPr>
          <w:p w14:paraId="0F216859" w14:textId="77777777" w:rsidR="007E16F6" w:rsidRDefault="007E16F6" w:rsidP="007E16F6">
            <w:pPr>
              <w:pStyle w:val="aff3"/>
              <w:jc w:val="center"/>
            </w:pPr>
            <w:r>
              <w:rPr>
                <w:rFonts w:hint="eastAsia"/>
              </w:rPr>
              <w:t>是否必需</w:t>
            </w:r>
          </w:p>
        </w:tc>
        <w:tc>
          <w:tcPr>
            <w:tcW w:w="659" w:type="pct"/>
          </w:tcPr>
          <w:p w14:paraId="0FACC4EC" w14:textId="77777777" w:rsidR="007E16F6" w:rsidRDefault="007E16F6" w:rsidP="007E16F6">
            <w:pPr>
              <w:pStyle w:val="aff3"/>
              <w:jc w:val="center"/>
            </w:pPr>
            <w:r>
              <w:rPr>
                <w:rFonts w:hint="eastAsia"/>
              </w:rPr>
              <w:t>说明</w:t>
            </w:r>
          </w:p>
        </w:tc>
        <w:tc>
          <w:tcPr>
            <w:tcW w:w="892" w:type="pct"/>
          </w:tcPr>
          <w:p w14:paraId="720B5A1D" w14:textId="77777777" w:rsidR="007E16F6" w:rsidRDefault="007E16F6" w:rsidP="007E16F6">
            <w:pPr>
              <w:pStyle w:val="aff3"/>
              <w:jc w:val="center"/>
            </w:pPr>
            <w:r>
              <w:rPr>
                <w:rFonts w:hint="eastAsia"/>
              </w:rPr>
              <w:t>示例</w:t>
            </w:r>
          </w:p>
        </w:tc>
        <w:tc>
          <w:tcPr>
            <w:tcW w:w="912" w:type="pct"/>
          </w:tcPr>
          <w:p w14:paraId="388CF635" w14:textId="77777777" w:rsidR="007E16F6" w:rsidRDefault="007E16F6" w:rsidP="007E16F6">
            <w:pPr>
              <w:pStyle w:val="aff3"/>
              <w:tabs>
                <w:tab w:val="left" w:pos="270"/>
              </w:tabs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A56008" w14:paraId="5957D67F" w14:textId="77777777" w:rsidTr="00A56008">
        <w:trPr>
          <w:trHeight w:val="970"/>
          <w:jc w:val="left"/>
        </w:trPr>
        <w:tc>
          <w:tcPr>
            <w:tcW w:w="613" w:type="pct"/>
            <w:tcBorders>
              <w:top w:val="single" w:sz="4" w:space="0" w:color="auto"/>
            </w:tcBorders>
            <w:shd w:val="clear" w:color="auto" w:fill="auto"/>
          </w:tcPr>
          <w:p w14:paraId="0A280E1A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Color</w:t>
            </w:r>
          </w:p>
        </w:tc>
        <w:tc>
          <w:tcPr>
            <w:tcW w:w="1000" w:type="pct"/>
            <w:tcBorders>
              <w:top w:val="single" w:sz="4" w:space="0" w:color="auto"/>
            </w:tcBorders>
            <w:shd w:val="clear" w:color="auto" w:fill="auto"/>
          </w:tcPr>
          <w:p w14:paraId="3DB1ABA0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539" w:type="pct"/>
            <w:shd w:val="clear" w:color="auto" w:fill="auto"/>
          </w:tcPr>
          <w:p w14:paraId="6411EB18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  <w:r>
              <w:rPr>
                <w:bCs/>
              </w:rPr>
              <w:t>Object</w:t>
            </w:r>
          </w:p>
        </w:tc>
        <w:tc>
          <w:tcPr>
            <w:tcW w:w="385" w:type="pct"/>
            <w:shd w:val="clear" w:color="auto" w:fill="auto"/>
          </w:tcPr>
          <w:p w14:paraId="1E74ECFC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True</w:t>
            </w:r>
          </w:p>
        </w:tc>
        <w:tc>
          <w:tcPr>
            <w:tcW w:w="659" w:type="pct"/>
            <w:shd w:val="clear" w:color="auto" w:fill="auto"/>
          </w:tcPr>
          <w:p w14:paraId="06B43D4B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颜色</w:t>
            </w:r>
          </w:p>
        </w:tc>
        <w:tc>
          <w:tcPr>
            <w:tcW w:w="892" w:type="pct"/>
            <w:shd w:val="clear" w:color="auto" w:fill="auto"/>
          </w:tcPr>
          <w:p w14:paraId="4BA00D22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update</w:t>
            </w:r>
            <w:r>
              <w:rPr>
                <w:bCs/>
              </w:rPr>
              <w:t>_figure_attribute</w:t>
            </w:r>
            <w:proofErr w:type="spellEnd"/>
          </w:p>
        </w:tc>
        <w:tc>
          <w:tcPr>
            <w:tcW w:w="912" w:type="pct"/>
            <w:shd w:val="clear" w:color="auto" w:fill="auto"/>
          </w:tcPr>
          <w:p w14:paraId="5624B59B" w14:textId="77777777" w:rsidR="007E16F6" w:rsidRDefault="007E16F6" w:rsidP="007E16F6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更新属性面板</w:t>
            </w:r>
          </w:p>
        </w:tc>
      </w:tr>
      <w:tr w:rsidR="00A56008" w14:paraId="24DE09D6" w14:textId="77777777" w:rsidTr="00A56008">
        <w:trPr>
          <w:trHeight w:val="970"/>
          <w:jc w:val="left"/>
        </w:trPr>
        <w:tc>
          <w:tcPr>
            <w:tcW w:w="613" w:type="pct"/>
            <w:tcBorders>
              <w:top w:val="single" w:sz="4" w:space="0" w:color="auto"/>
            </w:tcBorders>
            <w:shd w:val="clear" w:color="auto" w:fill="auto"/>
          </w:tcPr>
          <w:p w14:paraId="19CCA227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00" w:type="pct"/>
            <w:tcBorders>
              <w:top w:val="single" w:sz="4" w:space="0" w:color="auto"/>
            </w:tcBorders>
            <w:shd w:val="clear" w:color="auto" w:fill="auto"/>
          </w:tcPr>
          <w:p w14:paraId="5A7567BE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BackgroundColor</w:t>
            </w:r>
            <w:proofErr w:type="spellEnd"/>
          </w:p>
        </w:tc>
        <w:tc>
          <w:tcPr>
            <w:tcW w:w="539" w:type="pct"/>
            <w:shd w:val="clear" w:color="auto" w:fill="auto"/>
          </w:tcPr>
          <w:p w14:paraId="6519B8FD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S</w:t>
            </w:r>
            <w:r>
              <w:rPr>
                <w:bCs/>
              </w:rPr>
              <w:t>tring</w:t>
            </w:r>
          </w:p>
        </w:tc>
        <w:tc>
          <w:tcPr>
            <w:tcW w:w="385" w:type="pct"/>
            <w:shd w:val="clear" w:color="auto" w:fill="auto"/>
          </w:tcPr>
          <w:p w14:paraId="26DAC15D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  <w:r>
              <w:rPr>
                <w:bCs/>
              </w:rPr>
              <w:t>True</w:t>
            </w:r>
          </w:p>
        </w:tc>
        <w:tc>
          <w:tcPr>
            <w:tcW w:w="659" w:type="pct"/>
            <w:shd w:val="clear" w:color="auto" w:fill="auto"/>
          </w:tcPr>
          <w:p w14:paraId="3138E580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892" w:type="pct"/>
            <w:shd w:val="clear" w:color="auto" w:fill="auto"/>
          </w:tcPr>
          <w:p w14:paraId="6EC93BBC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  <w:r>
              <w:rPr>
                <w:bCs/>
              </w:rPr>
              <w:t>plot</w:t>
            </w:r>
          </w:p>
        </w:tc>
        <w:tc>
          <w:tcPr>
            <w:tcW w:w="912" w:type="pct"/>
            <w:shd w:val="clear" w:color="auto" w:fill="auto"/>
          </w:tcPr>
          <w:p w14:paraId="39058C24" w14:textId="77777777" w:rsidR="007E16F6" w:rsidRDefault="007E16F6" w:rsidP="007E16F6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A56008" w14:paraId="6ACC9337" w14:textId="77777777" w:rsidTr="00A56008">
        <w:trPr>
          <w:trHeight w:val="970"/>
          <w:jc w:val="left"/>
        </w:trPr>
        <w:tc>
          <w:tcPr>
            <w:tcW w:w="613" w:type="pct"/>
            <w:shd w:val="clear" w:color="auto" w:fill="auto"/>
          </w:tcPr>
          <w:p w14:paraId="752C1887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S</w:t>
            </w:r>
            <w:r>
              <w:rPr>
                <w:bCs/>
              </w:rPr>
              <w:t>etting</w:t>
            </w:r>
          </w:p>
        </w:tc>
        <w:tc>
          <w:tcPr>
            <w:tcW w:w="1000" w:type="pct"/>
            <w:shd w:val="clear" w:color="auto" w:fill="auto"/>
          </w:tcPr>
          <w:p w14:paraId="37B5DF51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539" w:type="pct"/>
            <w:shd w:val="clear" w:color="auto" w:fill="auto"/>
          </w:tcPr>
          <w:p w14:paraId="5744EC08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Object</w:t>
            </w:r>
          </w:p>
        </w:tc>
        <w:tc>
          <w:tcPr>
            <w:tcW w:w="385" w:type="pct"/>
            <w:shd w:val="clear" w:color="auto" w:fill="auto"/>
          </w:tcPr>
          <w:p w14:paraId="0A1FE54C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True</w:t>
            </w:r>
          </w:p>
        </w:tc>
        <w:tc>
          <w:tcPr>
            <w:tcW w:w="659" w:type="pct"/>
            <w:shd w:val="clear" w:color="auto" w:fill="auto"/>
          </w:tcPr>
          <w:p w14:paraId="04AC47CA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设置</w:t>
            </w:r>
          </w:p>
        </w:tc>
        <w:tc>
          <w:tcPr>
            <w:tcW w:w="892" w:type="pct"/>
            <w:shd w:val="clear" w:color="auto" w:fill="auto"/>
          </w:tcPr>
          <w:p w14:paraId="604AC62E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  <w:shd w:val="clear" w:color="auto" w:fill="auto"/>
          </w:tcPr>
          <w:p w14:paraId="2FA1BC96" w14:textId="77777777" w:rsidR="007E16F6" w:rsidRDefault="007E16F6" w:rsidP="007E16F6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A56008" w14:paraId="1C23FB6B" w14:textId="77777777" w:rsidTr="00A56008">
        <w:trPr>
          <w:trHeight w:val="970"/>
          <w:jc w:val="left"/>
        </w:trPr>
        <w:tc>
          <w:tcPr>
            <w:tcW w:w="613" w:type="pct"/>
            <w:shd w:val="clear" w:color="auto" w:fill="auto"/>
          </w:tcPr>
          <w:p w14:paraId="4538A52F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00" w:type="pct"/>
            <w:shd w:val="clear" w:color="auto" w:fill="auto"/>
          </w:tcPr>
          <w:p w14:paraId="2925CDD3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AutoAdjustView</w:t>
            </w:r>
            <w:proofErr w:type="spellEnd"/>
          </w:p>
        </w:tc>
        <w:tc>
          <w:tcPr>
            <w:tcW w:w="539" w:type="pct"/>
            <w:shd w:val="clear" w:color="auto" w:fill="auto"/>
          </w:tcPr>
          <w:p w14:paraId="2A55D1A6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Boolean</w:t>
            </w:r>
          </w:p>
        </w:tc>
        <w:tc>
          <w:tcPr>
            <w:tcW w:w="385" w:type="pct"/>
            <w:shd w:val="clear" w:color="auto" w:fill="auto"/>
          </w:tcPr>
          <w:p w14:paraId="39589769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  <w:r>
              <w:rPr>
                <w:bCs/>
              </w:rPr>
              <w:t>True</w:t>
            </w:r>
          </w:p>
        </w:tc>
        <w:tc>
          <w:tcPr>
            <w:tcW w:w="659" w:type="pct"/>
            <w:shd w:val="clear" w:color="auto" w:fill="auto"/>
          </w:tcPr>
          <w:p w14:paraId="16B56346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892" w:type="pct"/>
            <w:shd w:val="clear" w:color="auto" w:fill="auto"/>
          </w:tcPr>
          <w:p w14:paraId="47AE3CE3" w14:textId="77777777" w:rsidR="007E16F6" w:rsidRPr="00772E7C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  <w:shd w:val="clear" w:color="auto" w:fill="auto"/>
          </w:tcPr>
          <w:p w14:paraId="02629CBF" w14:textId="77777777" w:rsidR="007E16F6" w:rsidRDefault="007E16F6" w:rsidP="007E16F6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A56008" w14:paraId="16BEAA22" w14:textId="77777777" w:rsidTr="00A56008">
        <w:trPr>
          <w:trHeight w:val="970"/>
          <w:jc w:val="left"/>
        </w:trPr>
        <w:tc>
          <w:tcPr>
            <w:tcW w:w="613" w:type="pct"/>
            <w:shd w:val="clear" w:color="auto" w:fill="auto"/>
          </w:tcPr>
          <w:p w14:paraId="2B70FBE9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00" w:type="pct"/>
            <w:shd w:val="clear" w:color="auto" w:fill="auto"/>
          </w:tcPr>
          <w:p w14:paraId="287CE16D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Data</w:t>
            </w:r>
            <w:r>
              <w:rPr>
                <w:bCs/>
              </w:rPr>
              <w:t>TipsOn</w:t>
            </w:r>
            <w:proofErr w:type="spellEnd"/>
          </w:p>
        </w:tc>
        <w:tc>
          <w:tcPr>
            <w:tcW w:w="539" w:type="pct"/>
            <w:shd w:val="clear" w:color="auto" w:fill="auto"/>
          </w:tcPr>
          <w:p w14:paraId="59E0ECE3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Boolean</w:t>
            </w:r>
          </w:p>
        </w:tc>
        <w:tc>
          <w:tcPr>
            <w:tcW w:w="385" w:type="pct"/>
            <w:shd w:val="clear" w:color="auto" w:fill="auto"/>
          </w:tcPr>
          <w:p w14:paraId="24EC9596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</w:t>
            </w:r>
            <w:r>
              <w:rPr>
                <w:bCs/>
              </w:rPr>
              <w:t>rue</w:t>
            </w:r>
          </w:p>
        </w:tc>
        <w:tc>
          <w:tcPr>
            <w:tcW w:w="659" w:type="pct"/>
            <w:shd w:val="clear" w:color="auto" w:fill="auto"/>
          </w:tcPr>
          <w:p w14:paraId="23335C28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892" w:type="pct"/>
            <w:shd w:val="clear" w:color="auto" w:fill="auto"/>
          </w:tcPr>
          <w:p w14:paraId="04633B02" w14:textId="77777777" w:rsidR="007E16F6" w:rsidRPr="00772E7C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  <w:shd w:val="clear" w:color="auto" w:fill="auto"/>
          </w:tcPr>
          <w:p w14:paraId="6DDB7259" w14:textId="77777777" w:rsidR="007E16F6" w:rsidRDefault="007E16F6" w:rsidP="007E16F6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</w:tbl>
    <w:p w14:paraId="069D0873" w14:textId="433F5E70" w:rsidR="005A2C63" w:rsidRDefault="007E16F6" w:rsidP="005A2C63">
      <w:pPr>
        <w:pStyle w:val="4"/>
      </w:pPr>
      <w:r>
        <w:rPr>
          <w:rFonts w:hint="eastAsia"/>
        </w:rPr>
        <w:t xml:space="preserve"> </w:t>
      </w:r>
      <w:r w:rsidR="005A2C63">
        <w:rPr>
          <w:rFonts w:hint="eastAsia"/>
        </w:rPr>
        <w:t>A</w:t>
      </w:r>
      <w:r w:rsidR="00A56008">
        <w:rPr>
          <w:rFonts w:hint="eastAsia"/>
        </w:rPr>
        <w:t>XES</w:t>
      </w:r>
    </w:p>
    <w:tbl>
      <w:tblPr>
        <w:tblStyle w:val="-"/>
        <w:tblpPr w:leftFromText="180" w:rightFromText="180" w:vertAnchor="text" w:horzAnchor="page" w:tblpXSpec="center" w:tblpY="735"/>
        <w:tblW w:w="5000" w:type="pct"/>
        <w:tblLook w:val="04A0" w:firstRow="1" w:lastRow="0" w:firstColumn="1" w:lastColumn="0" w:noHBand="0" w:noVBand="1"/>
      </w:tblPr>
      <w:tblGrid>
        <w:gridCol w:w="998"/>
        <w:gridCol w:w="1499"/>
        <w:gridCol w:w="1631"/>
        <w:gridCol w:w="606"/>
        <w:gridCol w:w="816"/>
        <w:gridCol w:w="1357"/>
        <w:gridCol w:w="1390"/>
      </w:tblGrid>
      <w:tr w:rsidR="005A2C63" w14:paraId="5CB64910" w14:textId="77777777" w:rsidTr="00A560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70"/>
        </w:trPr>
        <w:tc>
          <w:tcPr>
            <w:tcW w:w="1613" w:type="pct"/>
            <w:gridSpan w:val="2"/>
          </w:tcPr>
          <w:p w14:paraId="7EB940E1" w14:textId="77777777" w:rsidR="005A2C63" w:rsidRDefault="005A2C63" w:rsidP="00C55A4B">
            <w:pPr>
              <w:pStyle w:val="aff3"/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539" w:type="pct"/>
          </w:tcPr>
          <w:p w14:paraId="23FAFF6F" w14:textId="77777777" w:rsidR="005A2C63" w:rsidRDefault="005A2C63" w:rsidP="00C55A4B">
            <w:pPr>
              <w:pStyle w:val="aff3"/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385" w:type="pct"/>
          </w:tcPr>
          <w:p w14:paraId="6F261D5D" w14:textId="77777777" w:rsidR="005A2C63" w:rsidRDefault="005A2C63" w:rsidP="00C55A4B">
            <w:pPr>
              <w:pStyle w:val="aff3"/>
              <w:jc w:val="center"/>
            </w:pPr>
            <w:r>
              <w:rPr>
                <w:rFonts w:hint="eastAsia"/>
              </w:rPr>
              <w:t>是否必需</w:t>
            </w:r>
          </w:p>
        </w:tc>
        <w:tc>
          <w:tcPr>
            <w:tcW w:w="659" w:type="pct"/>
          </w:tcPr>
          <w:p w14:paraId="24416309" w14:textId="77777777" w:rsidR="005A2C63" w:rsidRDefault="005A2C63" w:rsidP="00C55A4B">
            <w:pPr>
              <w:pStyle w:val="aff3"/>
              <w:jc w:val="center"/>
            </w:pPr>
            <w:r>
              <w:rPr>
                <w:rFonts w:hint="eastAsia"/>
              </w:rPr>
              <w:t>说明</w:t>
            </w:r>
          </w:p>
        </w:tc>
        <w:tc>
          <w:tcPr>
            <w:tcW w:w="892" w:type="pct"/>
          </w:tcPr>
          <w:p w14:paraId="7B81199F" w14:textId="77777777" w:rsidR="005A2C63" w:rsidRDefault="005A2C63" w:rsidP="00C55A4B">
            <w:pPr>
              <w:pStyle w:val="aff3"/>
              <w:jc w:val="center"/>
            </w:pPr>
            <w:r>
              <w:rPr>
                <w:rFonts w:hint="eastAsia"/>
              </w:rPr>
              <w:t>示例</w:t>
            </w:r>
          </w:p>
        </w:tc>
        <w:tc>
          <w:tcPr>
            <w:tcW w:w="912" w:type="pct"/>
          </w:tcPr>
          <w:p w14:paraId="22C0E24C" w14:textId="77777777" w:rsidR="005A2C63" w:rsidRDefault="005A2C63" w:rsidP="00C55A4B">
            <w:pPr>
              <w:pStyle w:val="aff3"/>
              <w:tabs>
                <w:tab w:val="left" w:pos="270"/>
              </w:tabs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A45D3B" w:rsidRPr="00A45D3B" w14:paraId="0D60A032" w14:textId="77777777" w:rsidTr="00A56008">
        <w:trPr>
          <w:trHeight w:val="970"/>
        </w:trPr>
        <w:tc>
          <w:tcPr>
            <w:tcW w:w="613" w:type="pct"/>
          </w:tcPr>
          <w:p w14:paraId="72DDF4FE" w14:textId="03437E2A" w:rsidR="00A45D3B" w:rsidRPr="00A45D3B" w:rsidRDefault="00B50244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Font</w:t>
            </w:r>
          </w:p>
        </w:tc>
        <w:tc>
          <w:tcPr>
            <w:tcW w:w="1001" w:type="pct"/>
          </w:tcPr>
          <w:p w14:paraId="2A4290A2" w14:textId="0BF5E1A4" w:rsidR="00A45D3B" w:rsidRP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539" w:type="pct"/>
          </w:tcPr>
          <w:p w14:paraId="56B35065" w14:textId="331EEA44" w:rsidR="00A45D3B" w:rsidRPr="00A45D3B" w:rsidRDefault="00A45D3B" w:rsidP="00C55A4B">
            <w:pPr>
              <w:pStyle w:val="aff3"/>
              <w:jc w:val="center"/>
              <w:rPr>
                <w:bCs/>
              </w:rPr>
            </w:pPr>
            <w:r w:rsidRPr="00A45D3B">
              <w:rPr>
                <w:rFonts w:hint="eastAsia"/>
                <w:bCs/>
              </w:rPr>
              <w:t>Object</w:t>
            </w:r>
          </w:p>
        </w:tc>
        <w:tc>
          <w:tcPr>
            <w:tcW w:w="385" w:type="pct"/>
          </w:tcPr>
          <w:p w14:paraId="38201FB6" w14:textId="51FDE8DC" w:rsidR="00A45D3B" w:rsidRPr="00A45D3B" w:rsidRDefault="00A45D3B" w:rsidP="00C55A4B">
            <w:pPr>
              <w:pStyle w:val="aff3"/>
              <w:jc w:val="center"/>
              <w:rPr>
                <w:bCs/>
              </w:rPr>
            </w:pPr>
            <w:r w:rsidRPr="00A45D3B">
              <w:rPr>
                <w:rFonts w:hint="eastAsia"/>
                <w:bCs/>
              </w:rPr>
              <w:t>True</w:t>
            </w:r>
          </w:p>
        </w:tc>
        <w:tc>
          <w:tcPr>
            <w:tcW w:w="659" w:type="pct"/>
          </w:tcPr>
          <w:p w14:paraId="436D6DF9" w14:textId="1719BDA0" w:rsidR="00A45D3B" w:rsidRPr="00A45D3B" w:rsidRDefault="00A45D3B" w:rsidP="00C55A4B">
            <w:pPr>
              <w:pStyle w:val="aff3"/>
              <w:jc w:val="center"/>
              <w:rPr>
                <w:bCs/>
              </w:rPr>
            </w:pPr>
            <w:r w:rsidRPr="00A45D3B">
              <w:rPr>
                <w:rFonts w:hint="eastAsia"/>
                <w:bCs/>
              </w:rPr>
              <w:t>字体</w:t>
            </w:r>
          </w:p>
        </w:tc>
        <w:tc>
          <w:tcPr>
            <w:tcW w:w="892" w:type="pct"/>
          </w:tcPr>
          <w:p w14:paraId="5820AFAA" w14:textId="77777777" w:rsidR="00A45D3B" w:rsidRP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</w:tcPr>
          <w:p w14:paraId="78FFEE29" w14:textId="77777777" w:rsidR="00A45D3B" w:rsidRPr="00A45D3B" w:rsidRDefault="00A45D3B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A45D3B" w:rsidRPr="00A45D3B" w14:paraId="6265D240" w14:textId="77777777" w:rsidTr="00A56008">
        <w:trPr>
          <w:trHeight w:val="970"/>
        </w:trPr>
        <w:tc>
          <w:tcPr>
            <w:tcW w:w="613" w:type="pct"/>
          </w:tcPr>
          <w:p w14:paraId="7E25E11B" w14:textId="77777777" w:rsidR="00A45D3B" w:rsidRP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01" w:type="pct"/>
          </w:tcPr>
          <w:p w14:paraId="0E39C412" w14:textId="18068068" w:rsidR="00A45D3B" w:rsidRPr="00A45D3B" w:rsidRDefault="00A45D3B" w:rsidP="00C55A4B">
            <w:pPr>
              <w:pStyle w:val="aff3"/>
              <w:jc w:val="center"/>
              <w:rPr>
                <w:bCs/>
              </w:rPr>
            </w:pPr>
            <w:proofErr w:type="spellStart"/>
            <w:r w:rsidRPr="00A45D3B">
              <w:rPr>
                <w:rFonts w:hint="eastAsia"/>
                <w:bCs/>
              </w:rPr>
              <w:t>FontName</w:t>
            </w:r>
            <w:proofErr w:type="spellEnd"/>
          </w:p>
        </w:tc>
        <w:tc>
          <w:tcPr>
            <w:tcW w:w="539" w:type="pct"/>
          </w:tcPr>
          <w:p w14:paraId="5923925F" w14:textId="4736E52C" w:rsidR="00A45D3B" w:rsidRPr="00A45D3B" w:rsidRDefault="00A45D3B" w:rsidP="00C55A4B">
            <w:pPr>
              <w:pStyle w:val="aff3"/>
              <w:jc w:val="center"/>
              <w:rPr>
                <w:bCs/>
              </w:rPr>
            </w:pPr>
            <w:r w:rsidRPr="00A45D3B">
              <w:rPr>
                <w:rFonts w:hint="eastAsia"/>
                <w:bCs/>
              </w:rPr>
              <w:t>String</w:t>
            </w:r>
          </w:p>
        </w:tc>
        <w:tc>
          <w:tcPr>
            <w:tcW w:w="385" w:type="pct"/>
          </w:tcPr>
          <w:p w14:paraId="44B32A51" w14:textId="335217E9" w:rsidR="00A45D3B" w:rsidRPr="00A45D3B" w:rsidRDefault="00A45D3B" w:rsidP="00C55A4B">
            <w:pPr>
              <w:pStyle w:val="aff3"/>
              <w:jc w:val="center"/>
              <w:rPr>
                <w:bCs/>
              </w:rPr>
            </w:pPr>
            <w:r w:rsidRPr="00A45D3B">
              <w:rPr>
                <w:rFonts w:hint="eastAsia"/>
                <w:bCs/>
              </w:rPr>
              <w:t>True</w:t>
            </w:r>
          </w:p>
        </w:tc>
        <w:tc>
          <w:tcPr>
            <w:tcW w:w="659" w:type="pct"/>
          </w:tcPr>
          <w:p w14:paraId="286B3D2B" w14:textId="16B54EF0" w:rsidR="00A45D3B" w:rsidRPr="00A45D3B" w:rsidRDefault="00A45D3B" w:rsidP="00B50244">
            <w:pPr>
              <w:pStyle w:val="aff3"/>
              <w:rPr>
                <w:bCs/>
              </w:rPr>
            </w:pPr>
          </w:p>
        </w:tc>
        <w:tc>
          <w:tcPr>
            <w:tcW w:w="892" w:type="pct"/>
          </w:tcPr>
          <w:p w14:paraId="351668FF" w14:textId="77777777" w:rsidR="00A45D3B" w:rsidRP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</w:tcPr>
          <w:p w14:paraId="37C6D854" w14:textId="77777777" w:rsidR="00A45D3B" w:rsidRPr="00A45D3B" w:rsidRDefault="00A45D3B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A45D3B" w:rsidRPr="00A45D3B" w14:paraId="5C149FE2" w14:textId="77777777" w:rsidTr="00A56008">
        <w:trPr>
          <w:trHeight w:val="970"/>
        </w:trPr>
        <w:tc>
          <w:tcPr>
            <w:tcW w:w="613" w:type="pct"/>
          </w:tcPr>
          <w:p w14:paraId="1E0888D7" w14:textId="77777777" w:rsidR="00A45D3B" w:rsidRP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01" w:type="pct"/>
          </w:tcPr>
          <w:p w14:paraId="48765275" w14:textId="326ED40D" w:rsidR="00A45D3B" w:rsidRPr="00A45D3B" w:rsidRDefault="00A45D3B" w:rsidP="00C55A4B">
            <w:pPr>
              <w:pStyle w:val="aff3"/>
              <w:jc w:val="center"/>
              <w:rPr>
                <w:bCs/>
              </w:rPr>
            </w:pPr>
            <w:proofErr w:type="spellStart"/>
            <w:r w:rsidRPr="00A45D3B">
              <w:rPr>
                <w:rFonts w:hint="eastAsia"/>
                <w:bCs/>
              </w:rPr>
              <w:t>FontAngle</w:t>
            </w:r>
            <w:proofErr w:type="spellEnd"/>
          </w:p>
        </w:tc>
        <w:tc>
          <w:tcPr>
            <w:tcW w:w="539" w:type="pct"/>
          </w:tcPr>
          <w:p w14:paraId="7E462EBD" w14:textId="4228C533" w:rsidR="00A45D3B" w:rsidRPr="00A45D3B" w:rsidRDefault="00A45D3B" w:rsidP="00C55A4B">
            <w:pPr>
              <w:pStyle w:val="aff3"/>
              <w:jc w:val="center"/>
              <w:rPr>
                <w:bCs/>
              </w:rPr>
            </w:pPr>
            <w:r w:rsidRPr="00A45D3B">
              <w:rPr>
                <w:rFonts w:hint="eastAsia"/>
                <w:bCs/>
              </w:rPr>
              <w:t>Boolean</w:t>
            </w:r>
          </w:p>
        </w:tc>
        <w:tc>
          <w:tcPr>
            <w:tcW w:w="385" w:type="pct"/>
          </w:tcPr>
          <w:p w14:paraId="657BF980" w14:textId="39F02E84" w:rsidR="00A45D3B" w:rsidRPr="00A45D3B" w:rsidRDefault="00A45D3B" w:rsidP="00C55A4B">
            <w:pPr>
              <w:pStyle w:val="aff3"/>
              <w:jc w:val="center"/>
              <w:rPr>
                <w:bCs/>
              </w:rPr>
            </w:pPr>
            <w:r w:rsidRPr="00A45D3B">
              <w:rPr>
                <w:rFonts w:hint="eastAsia"/>
                <w:bCs/>
              </w:rPr>
              <w:t>True</w:t>
            </w:r>
          </w:p>
        </w:tc>
        <w:tc>
          <w:tcPr>
            <w:tcW w:w="659" w:type="pct"/>
          </w:tcPr>
          <w:p w14:paraId="601F929E" w14:textId="5D3F7151" w:rsidR="00A45D3B" w:rsidRP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892" w:type="pct"/>
          </w:tcPr>
          <w:p w14:paraId="36489F8D" w14:textId="77777777" w:rsidR="00A45D3B" w:rsidRP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</w:tcPr>
          <w:p w14:paraId="1B1DAA22" w14:textId="77777777" w:rsidR="00A45D3B" w:rsidRPr="00A45D3B" w:rsidRDefault="00A45D3B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A45D3B" w:rsidRPr="00A45D3B" w14:paraId="66308EB4" w14:textId="77777777" w:rsidTr="00A56008">
        <w:trPr>
          <w:trHeight w:val="970"/>
        </w:trPr>
        <w:tc>
          <w:tcPr>
            <w:tcW w:w="613" w:type="pct"/>
          </w:tcPr>
          <w:p w14:paraId="485BA8DE" w14:textId="77777777" w:rsidR="00A45D3B" w:rsidRP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01" w:type="pct"/>
          </w:tcPr>
          <w:p w14:paraId="7F6A347F" w14:textId="1963353B" w:rsidR="00A45D3B" w:rsidRPr="00A45D3B" w:rsidRDefault="00A45D3B" w:rsidP="00C55A4B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FontWeight</w:t>
            </w:r>
            <w:proofErr w:type="spellEnd"/>
          </w:p>
        </w:tc>
        <w:tc>
          <w:tcPr>
            <w:tcW w:w="539" w:type="pct"/>
          </w:tcPr>
          <w:p w14:paraId="286CE2E6" w14:textId="2F4DC1CA" w:rsidR="00A45D3B" w:rsidRPr="00A45D3B" w:rsidRDefault="00A45D3B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Boolean</w:t>
            </w:r>
          </w:p>
        </w:tc>
        <w:tc>
          <w:tcPr>
            <w:tcW w:w="385" w:type="pct"/>
          </w:tcPr>
          <w:p w14:paraId="744967A5" w14:textId="752BABEE" w:rsidR="00A45D3B" w:rsidRPr="00A45D3B" w:rsidRDefault="00A45D3B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True</w:t>
            </w:r>
          </w:p>
        </w:tc>
        <w:tc>
          <w:tcPr>
            <w:tcW w:w="659" w:type="pct"/>
          </w:tcPr>
          <w:p w14:paraId="3F1A19D4" w14:textId="1C59684A" w:rsidR="00A45D3B" w:rsidRP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892" w:type="pct"/>
          </w:tcPr>
          <w:p w14:paraId="675DC1A4" w14:textId="77777777" w:rsidR="00A45D3B" w:rsidRP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</w:tcPr>
          <w:p w14:paraId="12DA9270" w14:textId="77777777" w:rsidR="00A45D3B" w:rsidRPr="00A45D3B" w:rsidRDefault="00A45D3B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A45D3B" w:rsidRPr="00A45D3B" w14:paraId="11AE6F0D" w14:textId="77777777" w:rsidTr="00A56008">
        <w:trPr>
          <w:trHeight w:val="970"/>
        </w:trPr>
        <w:tc>
          <w:tcPr>
            <w:tcW w:w="613" w:type="pct"/>
          </w:tcPr>
          <w:p w14:paraId="7A5F79F0" w14:textId="77777777" w:rsidR="00A45D3B" w:rsidRP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01" w:type="pct"/>
          </w:tcPr>
          <w:p w14:paraId="3BD5D7EF" w14:textId="65A0ECD6" w:rsidR="00A45D3B" w:rsidRDefault="00A45D3B" w:rsidP="00C55A4B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FontSize</w:t>
            </w:r>
            <w:proofErr w:type="spellEnd"/>
          </w:p>
        </w:tc>
        <w:tc>
          <w:tcPr>
            <w:tcW w:w="539" w:type="pct"/>
          </w:tcPr>
          <w:p w14:paraId="15C9CD75" w14:textId="1C50EAC2" w:rsidR="00A45D3B" w:rsidRDefault="00A45D3B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Number</w:t>
            </w:r>
          </w:p>
        </w:tc>
        <w:tc>
          <w:tcPr>
            <w:tcW w:w="385" w:type="pct"/>
          </w:tcPr>
          <w:p w14:paraId="79DBCEFA" w14:textId="7716931D" w:rsidR="00A45D3B" w:rsidRDefault="00A45D3B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True</w:t>
            </w:r>
          </w:p>
        </w:tc>
        <w:tc>
          <w:tcPr>
            <w:tcW w:w="659" w:type="pct"/>
          </w:tcPr>
          <w:p w14:paraId="00A045FC" w14:textId="40EB3A21" w:rsid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892" w:type="pct"/>
          </w:tcPr>
          <w:p w14:paraId="1FA97D16" w14:textId="77777777" w:rsidR="00A45D3B" w:rsidRP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</w:tcPr>
          <w:p w14:paraId="443072BC" w14:textId="77777777" w:rsidR="00A45D3B" w:rsidRPr="00A45D3B" w:rsidRDefault="00A45D3B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A45D3B" w:rsidRPr="00A45D3B" w14:paraId="7437F57B" w14:textId="77777777" w:rsidTr="00A56008">
        <w:trPr>
          <w:trHeight w:val="970"/>
        </w:trPr>
        <w:tc>
          <w:tcPr>
            <w:tcW w:w="613" w:type="pct"/>
          </w:tcPr>
          <w:p w14:paraId="1A4BEB0E" w14:textId="4C0D38FA" w:rsidR="00A45D3B" w:rsidRPr="00A45D3B" w:rsidRDefault="00B50244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</w:t>
            </w:r>
            <w:r w:rsidR="00A45D3B">
              <w:rPr>
                <w:rFonts w:hint="eastAsia"/>
                <w:bCs/>
              </w:rPr>
              <w:t>ick</w:t>
            </w:r>
            <w:r>
              <w:rPr>
                <w:rFonts w:hint="eastAsia"/>
                <w:bCs/>
              </w:rPr>
              <w:t>s</w:t>
            </w:r>
          </w:p>
        </w:tc>
        <w:tc>
          <w:tcPr>
            <w:tcW w:w="1001" w:type="pct"/>
          </w:tcPr>
          <w:p w14:paraId="6D8540FD" w14:textId="77777777" w:rsid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539" w:type="pct"/>
          </w:tcPr>
          <w:p w14:paraId="2C1B2000" w14:textId="3E8FB6A7" w:rsidR="00A45D3B" w:rsidRDefault="00A45D3B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Object</w:t>
            </w:r>
          </w:p>
        </w:tc>
        <w:tc>
          <w:tcPr>
            <w:tcW w:w="385" w:type="pct"/>
          </w:tcPr>
          <w:p w14:paraId="27A75DAB" w14:textId="49B0425A" w:rsidR="00A45D3B" w:rsidRDefault="00A45D3B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True</w:t>
            </w:r>
          </w:p>
        </w:tc>
        <w:tc>
          <w:tcPr>
            <w:tcW w:w="659" w:type="pct"/>
          </w:tcPr>
          <w:p w14:paraId="5AC12F67" w14:textId="6B8BCD80" w:rsidR="00A45D3B" w:rsidRDefault="00A45D3B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刻度</w:t>
            </w:r>
          </w:p>
        </w:tc>
        <w:tc>
          <w:tcPr>
            <w:tcW w:w="892" w:type="pct"/>
          </w:tcPr>
          <w:p w14:paraId="40446ACB" w14:textId="77777777" w:rsidR="00A45D3B" w:rsidRP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</w:tcPr>
          <w:p w14:paraId="1BC1C890" w14:textId="77777777" w:rsidR="00A45D3B" w:rsidRPr="00A45D3B" w:rsidRDefault="00A45D3B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A45D3B" w:rsidRPr="00A45D3B" w14:paraId="081F7D00" w14:textId="77777777" w:rsidTr="00A56008">
        <w:trPr>
          <w:trHeight w:val="970"/>
        </w:trPr>
        <w:tc>
          <w:tcPr>
            <w:tcW w:w="613" w:type="pct"/>
          </w:tcPr>
          <w:p w14:paraId="047EFE86" w14:textId="77777777" w:rsidR="00A45D3B" w:rsidRDefault="00A45D3B" w:rsidP="00A45D3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01" w:type="pct"/>
          </w:tcPr>
          <w:p w14:paraId="16F7174D" w14:textId="77777777" w:rsidR="00A45D3B" w:rsidRDefault="00A45D3B" w:rsidP="00A45D3B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XTick</w:t>
            </w:r>
            <w:proofErr w:type="spellEnd"/>
          </w:p>
        </w:tc>
        <w:tc>
          <w:tcPr>
            <w:tcW w:w="539" w:type="pct"/>
          </w:tcPr>
          <w:p w14:paraId="2045966D" w14:textId="77777777" w:rsidR="00A45D3B" w:rsidRDefault="00A45D3B" w:rsidP="00A45D3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Array</w:t>
            </w:r>
            <w:r>
              <w:rPr>
                <w:bCs/>
              </w:rPr>
              <w:t>&lt;Number&gt;</w:t>
            </w:r>
          </w:p>
        </w:tc>
        <w:tc>
          <w:tcPr>
            <w:tcW w:w="385" w:type="pct"/>
          </w:tcPr>
          <w:p w14:paraId="28A8A8F1" w14:textId="77777777" w:rsidR="00A45D3B" w:rsidRDefault="00A45D3B" w:rsidP="00A45D3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True</w:t>
            </w:r>
          </w:p>
        </w:tc>
        <w:tc>
          <w:tcPr>
            <w:tcW w:w="659" w:type="pct"/>
          </w:tcPr>
          <w:p w14:paraId="6965FB1E" w14:textId="787CA5B6" w:rsidR="00A45D3B" w:rsidRDefault="00A45D3B" w:rsidP="00A45D3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892" w:type="pct"/>
          </w:tcPr>
          <w:p w14:paraId="085F9860" w14:textId="77777777" w:rsidR="00A45D3B" w:rsidRPr="00A45D3B" w:rsidRDefault="00A45D3B" w:rsidP="00A45D3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</w:tcPr>
          <w:p w14:paraId="5665529F" w14:textId="77777777" w:rsidR="00A45D3B" w:rsidRPr="00A45D3B" w:rsidRDefault="00A45D3B" w:rsidP="00A45D3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A45D3B" w:rsidRPr="00A45D3B" w14:paraId="07F66181" w14:textId="77777777" w:rsidTr="00A56008">
        <w:trPr>
          <w:trHeight w:val="970"/>
        </w:trPr>
        <w:tc>
          <w:tcPr>
            <w:tcW w:w="613" w:type="pct"/>
          </w:tcPr>
          <w:p w14:paraId="3B0B174E" w14:textId="77777777" w:rsidR="00A45D3B" w:rsidRDefault="00A45D3B" w:rsidP="00A45D3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01" w:type="pct"/>
          </w:tcPr>
          <w:p w14:paraId="3389EEEB" w14:textId="77777777" w:rsidR="00A45D3B" w:rsidRDefault="00A45D3B" w:rsidP="00A45D3B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X</w:t>
            </w:r>
            <w:r>
              <w:rPr>
                <w:bCs/>
              </w:rPr>
              <w:t>TickLabel</w:t>
            </w:r>
            <w:proofErr w:type="spellEnd"/>
          </w:p>
        </w:tc>
        <w:tc>
          <w:tcPr>
            <w:tcW w:w="539" w:type="pct"/>
          </w:tcPr>
          <w:p w14:paraId="4D9F7035" w14:textId="77777777" w:rsidR="00A45D3B" w:rsidRDefault="00A45D3B" w:rsidP="00A45D3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A</w:t>
            </w:r>
            <w:r>
              <w:rPr>
                <w:bCs/>
              </w:rPr>
              <w:t>rray&lt;String&gt;</w:t>
            </w:r>
          </w:p>
        </w:tc>
        <w:tc>
          <w:tcPr>
            <w:tcW w:w="385" w:type="pct"/>
          </w:tcPr>
          <w:p w14:paraId="78A07BFD" w14:textId="77777777" w:rsidR="00A45D3B" w:rsidRDefault="00A45D3B" w:rsidP="00A45D3B">
            <w:pPr>
              <w:pStyle w:val="aff3"/>
              <w:jc w:val="center"/>
              <w:rPr>
                <w:bCs/>
              </w:rPr>
            </w:pPr>
            <w:r>
              <w:rPr>
                <w:bCs/>
              </w:rPr>
              <w:t>True</w:t>
            </w:r>
          </w:p>
        </w:tc>
        <w:tc>
          <w:tcPr>
            <w:tcW w:w="659" w:type="pct"/>
          </w:tcPr>
          <w:p w14:paraId="3FC197D7" w14:textId="4D048AA7" w:rsidR="00A45D3B" w:rsidRDefault="00A45D3B" w:rsidP="00A45D3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892" w:type="pct"/>
          </w:tcPr>
          <w:p w14:paraId="00EAE18F" w14:textId="77777777" w:rsidR="00A45D3B" w:rsidRPr="00A45D3B" w:rsidRDefault="00A45D3B" w:rsidP="00A45D3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</w:tcPr>
          <w:p w14:paraId="4DDBE53E" w14:textId="77777777" w:rsidR="00A45D3B" w:rsidRPr="00A45D3B" w:rsidRDefault="00A45D3B" w:rsidP="00A45D3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A45D3B" w:rsidRPr="00A45D3B" w14:paraId="505D89A2" w14:textId="77777777" w:rsidTr="00A56008">
        <w:trPr>
          <w:trHeight w:val="970"/>
        </w:trPr>
        <w:tc>
          <w:tcPr>
            <w:tcW w:w="613" w:type="pct"/>
          </w:tcPr>
          <w:p w14:paraId="1C96A940" w14:textId="77777777" w:rsid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01" w:type="pct"/>
          </w:tcPr>
          <w:p w14:paraId="5AE7CB00" w14:textId="2A8536AB" w:rsidR="00A45D3B" w:rsidRDefault="00A45D3B" w:rsidP="00C55A4B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YTick</w:t>
            </w:r>
            <w:proofErr w:type="spellEnd"/>
          </w:p>
        </w:tc>
        <w:tc>
          <w:tcPr>
            <w:tcW w:w="539" w:type="pct"/>
          </w:tcPr>
          <w:p w14:paraId="0963952C" w14:textId="4A8DDFF1" w:rsidR="00A45D3B" w:rsidRDefault="00A45D3B" w:rsidP="00A45D3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Array</w:t>
            </w:r>
            <w:r>
              <w:rPr>
                <w:bCs/>
              </w:rPr>
              <w:t>&lt;Number&gt;</w:t>
            </w:r>
          </w:p>
        </w:tc>
        <w:tc>
          <w:tcPr>
            <w:tcW w:w="385" w:type="pct"/>
          </w:tcPr>
          <w:p w14:paraId="4C5E681D" w14:textId="7B2AA6AF" w:rsidR="00A45D3B" w:rsidRDefault="00A45D3B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True</w:t>
            </w:r>
          </w:p>
        </w:tc>
        <w:tc>
          <w:tcPr>
            <w:tcW w:w="659" w:type="pct"/>
          </w:tcPr>
          <w:p w14:paraId="5CCD040A" w14:textId="64AB5462" w:rsid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892" w:type="pct"/>
          </w:tcPr>
          <w:p w14:paraId="4020D5DD" w14:textId="77777777" w:rsidR="00A45D3B" w:rsidRP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</w:tcPr>
          <w:p w14:paraId="46B95E25" w14:textId="77777777" w:rsidR="00A45D3B" w:rsidRPr="00A45D3B" w:rsidRDefault="00A45D3B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A45D3B" w:rsidRPr="00A45D3B" w14:paraId="1DB13EC5" w14:textId="77777777" w:rsidTr="00A56008">
        <w:trPr>
          <w:trHeight w:val="970"/>
        </w:trPr>
        <w:tc>
          <w:tcPr>
            <w:tcW w:w="613" w:type="pct"/>
          </w:tcPr>
          <w:p w14:paraId="508BACED" w14:textId="77777777" w:rsid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01" w:type="pct"/>
          </w:tcPr>
          <w:p w14:paraId="1975D13F" w14:textId="59D0773D" w:rsidR="00A45D3B" w:rsidRDefault="00A45D3B" w:rsidP="00C55A4B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Y</w:t>
            </w:r>
            <w:r>
              <w:rPr>
                <w:bCs/>
              </w:rPr>
              <w:t>TickLabel</w:t>
            </w:r>
            <w:proofErr w:type="spellEnd"/>
          </w:p>
        </w:tc>
        <w:tc>
          <w:tcPr>
            <w:tcW w:w="539" w:type="pct"/>
          </w:tcPr>
          <w:p w14:paraId="57E92CDC" w14:textId="5387F781" w:rsidR="00A45D3B" w:rsidRDefault="00A45D3B" w:rsidP="00A45D3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A</w:t>
            </w:r>
            <w:r>
              <w:rPr>
                <w:bCs/>
              </w:rPr>
              <w:t>rray&lt;String&gt;</w:t>
            </w:r>
          </w:p>
        </w:tc>
        <w:tc>
          <w:tcPr>
            <w:tcW w:w="385" w:type="pct"/>
          </w:tcPr>
          <w:p w14:paraId="276ADEFF" w14:textId="00A0BC9D" w:rsidR="00A45D3B" w:rsidRDefault="00A45D3B" w:rsidP="00C55A4B">
            <w:pPr>
              <w:pStyle w:val="aff3"/>
              <w:jc w:val="center"/>
              <w:rPr>
                <w:bCs/>
              </w:rPr>
            </w:pPr>
            <w:r>
              <w:rPr>
                <w:bCs/>
              </w:rPr>
              <w:t>True</w:t>
            </w:r>
          </w:p>
        </w:tc>
        <w:tc>
          <w:tcPr>
            <w:tcW w:w="659" w:type="pct"/>
          </w:tcPr>
          <w:p w14:paraId="49F9A5C4" w14:textId="1933AF30" w:rsid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892" w:type="pct"/>
          </w:tcPr>
          <w:p w14:paraId="095934D6" w14:textId="77777777" w:rsidR="00A45D3B" w:rsidRP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</w:tcPr>
          <w:p w14:paraId="3E4CA70C" w14:textId="77777777" w:rsidR="00A45D3B" w:rsidRPr="00A45D3B" w:rsidRDefault="00A45D3B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A45D3B" w:rsidRPr="00A45D3B" w14:paraId="000AFA20" w14:textId="77777777" w:rsidTr="00A56008">
        <w:trPr>
          <w:trHeight w:val="970"/>
        </w:trPr>
        <w:tc>
          <w:tcPr>
            <w:tcW w:w="613" w:type="pct"/>
          </w:tcPr>
          <w:p w14:paraId="37F137CA" w14:textId="77777777" w:rsidR="00A45D3B" w:rsidRDefault="00A45D3B" w:rsidP="00A45D3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01" w:type="pct"/>
          </w:tcPr>
          <w:p w14:paraId="3BF607FA" w14:textId="77777777" w:rsidR="00A45D3B" w:rsidRDefault="00A45D3B" w:rsidP="00A45D3B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XTickMode</w:t>
            </w:r>
            <w:proofErr w:type="spellEnd"/>
          </w:p>
        </w:tc>
        <w:tc>
          <w:tcPr>
            <w:tcW w:w="539" w:type="pct"/>
          </w:tcPr>
          <w:p w14:paraId="689CDDD5" w14:textId="77777777" w:rsidR="00A45D3B" w:rsidRDefault="00A45D3B" w:rsidP="00A45D3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Boolean</w:t>
            </w:r>
          </w:p>
        </w:tc>
        <w:tc>
          <w:tcPr>
            <w:tcW w:w="385" w:type="pct"/>
          </w:tcPr>
          <w:p w14:paraId="64F71050" w14:textId="77777777" w:rsidR="00A45D3B" w:rsidRDefault="00A45D3B" w:rsidP="00A45D3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True</w:t>
            </w:r>
          </w:p>
        </w:tc>
        <w:tc>
          <w:tcPr>
            <w:tcW w:w="659" w:type="pct"/>
          </w:tcPr>
          <w:p w14:paraId="7539C864" w14:textId="5229AEFA" w:rsidR="00A45D3B" w:rsidRDefault="00A45D3B" w:rsidP="00A45D3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892" w:type="pct"/>
          </w:tcPr>
          <w:p w14:paraId="44C9A3C8" w14:textId="77777777" w:rsidR="00A45D3B" w:rsidRPr="00A45D3B" w:rsidRDefault="00A45D3B" w:rsidP="00A45D3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</w:tcPr>
          <w:p w14:paraId="5159E09E" w14:textId="77777777" w:rsidR="00A45D3B" w:rsidRPr="00A45D3B" w:rsidRDefault="00A45D3B" w:rsidP="00A45D3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A45D3B" w:rsidRPr="00A45D3B" w14:paraId="00426353" w14:textId="77777777" w:rsidTr="00A56008">
        <w:trPr>
          <w:trHeight w:val="970"/>
        </w:trPr>
        <w:tc>
          <w:tcPr>
            <w:tcW w:w="613" w:type="pct"/>
          </w:tcPr>
          <w:p w14:paraId="76EA8D6C" w14:textId="0A3FFFE1" w:rsid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01" w:type="pct"/>
          </w:tcPr>
          <w:p w14:paraId="1F4064C4" w14:textId="01A48B59" w:rsidR="00A45D3B" w:rsidRDefault="00A45D3B" w:rsidP="00C55A4B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YTickMode</w:t>
            </w:r>
            <w:proofErr w:type="spellEnd"/>
          </w:p>
        </w:tc>
        <w:tc>
          <w:tcPr>
            <w:tcW w:w="539" w:type="pct"/>
          </w:tcPr>
          <w:p w14:paraId="046688DA" w14:textId="45937FBC" w:rsidR="00A45D3B" w:rsidRDefault="00A45D3B" w:rsidP="00A45D3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Boolean</w:t>
            </w:r>
          </w:p>
        </w:tc>
        <w:tc>
          <w:tcPr>
            <w:tcW w:w="385" w:type="pct"/>
          </w:tcPr>
          <w:p w14:paraId="6C9CB7E8" w14:textId="763EAE3E" w:rsidR="00A45D3B" w:rsidRDefault="00A45D3B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True</w:t>
            </w:r>
          </w:p>
        </w:tc>
        <w:tc>
          <w:tcPr>
            <w:tcW w:w="659" w:type="pct"/>
          </w:tcPr>
          <w:p w14:paraId="53483FA2" w14:textId="7357BC35" w:rsid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892" w:type="pct"/>
          </w:tcPr>
          <w:p w14:paraId="15BE098A" w14:textId="77777777" w:rsidR="00A45D3B" w:rsidRP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</w:tcPr>
          <w:p w14:paraId="3680A4E3" w14:textId="77777777" w:rsidR="00A45D3B" w:rsidRPr="00A45D3B" w:rsidRDefault="00A45D3B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A45D3B" w:rsidRPr="00A45D3B" w14:paraId="790BAFA4" w14:textId="77777777" w:rsidTr="00A56008">
        <w:trPr>
          <w:trHeight w:val="970"/>
        </w:trPr>
        <w:tc>
          <w:tcPr>
            <w:tcW w:w="613" w:type="pct"/>
          </w:tcPr>
          <w:p w14:paraId="013F1F9C" w14:textId="77777777" w:rsidR="00A45D3B" w:rsidRDefault="00A45D3B" w:rsidP="00A45D3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01" w:type="pct"/>
          </w:tcPr>
          <w:p w14:paraId="6DAC4CE1" w14:textId="77777777" w:rsidR="00A45D3B" w:rsidRDefault="00A45D3B" w:rsidP="00A45D3B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XMinorTick</w:t>
            </w:r>
            <w:proofErr w:type="spellEnd"/>
          </w:p>
        </w:tc>
        <w:tc>
          <w:tcPr>
            <w:tcW w:w="539" w:type="pct"/>
          </w:tcPr>
          <w:p w14:paraId="060E5033" w14:textId="77777777" w:rsidR="00A45D3B" w:rsidRDefault="00A45D3B" w:rsidP="00A45D3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Boolean</w:t>
            </w:r>
          </w:p>
        </w:tc>
        <w:tc>
          <w:tcPr>
            <w:tcW w:w="385" w:type="pct"/>
          </w:tcPr>
          <w:p w14:paraId="6E27684D" w14:textId="77777777" w:rsidR="00A45D3B" w:rsidRDefault="00A45D3B" w:rsidP="00A45D3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True</w:t>
            </w:r>
          </w:p>
        </w:tc>
        <w:tc>
          <w:tcPr>
            <w:tcW w:w="659" w:type="pct"/>
          </w:tcPr>
          <w:p w14:paraId="78D93F84" w14:textId="115A7FD3" w:rsidR="00A45D3B" w:rsidRDefault="00A45D3B" w:rsidP="00A45D3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892" w:type="pct"/>
          </w:tcPr>
          <w:p w14:paraId="41669A5F" w14:textId="77777777" w:rsidR="00A45D3B" w:rsidRPr="00A45D3B" w:rsidRDefault="00A45D3B" w:rsidP="00A45D3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</w:tcPr>
          <w:p w14:paraId="183D0C40" w14:textId="77777777" w:rsidR="00A45D3B" w:rsidRPr="00A45D3B" w:rsidRDefault="00A45D3B" w:rsidP="00A45D3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A45D3B" w:rsidRPr="00A45D3B" w14:paraId="25C515D4" w14:textId="77777777" w:rsidTr="00A56008">
        <w:trPr>
          <w:trHeight w:val="970"/>
        </w:trPr>
        <w:tc>
          <w:tcPr>
            <w:tcW w:w="613" w:type="pct"/>
          </w:tcPr>
          <w:p w14:paraId="4BAD4994" w14:textId="77777777" w:rsid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01" w:type="pct"/>
          </w:tcPr>
          <w:p w14:paraId="51EC9D50" w14:textId="776012D8" w:rsidR="00A45D3B" w:rsidRDefault="00A45D3B" w:rsidP="00C55A4B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YMinorTick</w:t>
            </w:r>
            <w:proofErr w:type="spellEnd"/>
          </w:p>
        </w:tc>
        <w:tc>
          <w:tcPr>
            <w:tcW w:w="539" w:type="pct"/>
          </w:tcPr>
          <w:p w14:paraId="7D5BEB23" w14:textId="1C79D5FA" w:rsidR="00A45D3B" w:rsidRDefault="00A45D3B" w:rsidP="00A45D3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Boolean</w:t>
            </w:r>
          </w:p>
        </w:tc>
        <w:tc>
          <w:tcPr>
            <w:tcW w:w="385" w:type="pct"/>
          </w:tcPr>
          <w:p w14:paraId="4A589F31" w14:textId="3FB3A39E" w:rsidR="00A45D3B" w:rsidRDefault="00A45D3B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True</w:t>
            </w:r>
          </w:p>
        </w:tc>
        <w:tc>
          <w:tcPr>
            <w:tcW w:w="659" w:type="pct"/>
          </w:tcPr>
          <w:p w14:paraId="44DFEFD8" w14:textId="71173EDE" w:rsid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892" w:type="pct"/>
          </w:tcPr>
          <w:p w14:paraId="5E011186" w14:textId="77777777" w:rsidR="00A45D3B" w:rsidRP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</w:tcPr>
          <w:p w14:paraId="6A0A3CA3" w14:textId="77777777" w:rsidR="00A45D3B" w:rsidRPr="00A45D3B" w:rsidRDefault="00A45D3B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A45D3B" w:rsidRPr="00A45D3B" w14:paraId="3FA41E8E" w14:textId="77777777" w:rsidTr="00A56008">
        <w:trPr>
          <w:trHeight w:val="970"/>
        </w:trPr>
        <w:tc>
          <w:tcPr>
            <w:tcW w:w="613" w:type="pct"/>
          </w:tcPr>
          <w:p w14:paraId="66AF532E" w14:textId="4A1C397E" w:rsidR="00A45D3B" w:rsidRDefault="00B50244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lastRenderedPageBreak/>
              <w:t>Rulers</w:t>
            </w:r>
          </w:p>
        </w:tc>
        <w:tc>
          <w:tcPr>
            <w:tcW w:w="1001" w:type="pct"/>
          </w:tcPr>
          <w:p w14:paraId="6F16E792" w14:textId="77777777" w:rsid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539" w:type="pct"/>
          </w:tcPr>
          <w:p w14:paraId="5CBEC067" w14:textId="77777777" w:rsidR="00A45D3B" w:rsidRDefault="00A45D3B" w:rsidP="00A45D3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385" w:type="pct"/>
          </w:tcPr>
          <w:p w14:paraId="1CE80CB5" w14:textId="77777777" w:rsid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659" w:type="pct"/>
          </w:tcPr>
          <w:p w14:paraId="0D3C34B4" w14:textId="7DA04546" w:rsidR="00A45D3B" w:rsidRDefault="00B50244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标尺</w:t>
            </w:r>
          </w:p>
        </w:tc>
        <w:tc>
          <w:tcPr>
            <w:tcW w:w="892" w:type="pct"/>
          </w:tcPr>
          <w:p w14:paraId="59BE92AA" w14:textId="77777777" w:rsidR="00A45D3B" w:rsidRP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</w:tcPr>
          <w:p w14:paraId="7F0D6337" w14:textId="77777777" w:rsidR="00A45D3B" w:rsidRPr="00A45D3B" w:rsidRDefault="00A45D3B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A45D3B" w:rsidRPr="00A45D3B" w14:paraId="48C984D7" w14:textId="77777777" w:rsidTr="00A56008">
        <w:trPr>
          <w:trHeight w:val="970"/>
        </w:trPr>
        <w:tc>
          <w:tcPr>
            <w:tcW w:w="613" w:type="pct"/>
          </w:tcPr>
          <w:p w14:paraId="3BFC9C7F" w14:textId="77777777" w:rsid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01" w:type="pct"/>
          </w:tcPr>
          <w:p w14:paraId="650C8488" w14:textId="0AA46631" w:rsidR="00A45D3B" w:rsidRDefault="00A45D3B" w:rsidP="00C55A4B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X</w:t>
            </w:r>
            <w:r>
              <w:rPr>
                <w:bCs/>
              </w:rPr>
              <w:t>lim</w:t>
            </w:r>
            <w:proofErr w:type="spellEnd"/>
          </w:p>
        </w:tc>
        <w:tc>
          <w:tcPr>
            <w:tcW w:w="539" w:type="pct"/>
          </w:tcPr>
          <w:p w14:paraId="2C4551CA" w14:textId="2AF82EAF" w:rsidR="00A45D3B" w:rsidRDefault="00301575" w:rsidP="00A45D3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A</w:t>
            </w:r>
            <w:r>
              <w:rPr>
                <w:bCs/>
              </w:rPr>
              <w:t>rray&lt;Number&gt;</w:t>
            </w:r>
          </w:p>
        </w:tc>
        <w:tc>
          <w:tcPr>
            <w:tcW w:w="385" w:type="pct"/>
          </w:tcPr>
          <w:p w14:paraId="6BE7124C" w14:textId="32C0D1B6" w:rsidR="00A45D3B" w:rsidRDefault="00301575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</w:t>
            </w:r>
            <w:r>
              <w:rPr>
                <w:bCs/>
              </w:rPr>
              <w:t>rue</w:t>
            </w:r>
          </w:p>
        </w:tc>
        <w:tc>
          <w:tcPr>
            <w:tcW w:w="659" w:type="pct"/>
          </w:tcPr>
          <w:p w14:paraId="1AB5DFE1" w14:textId="7B728DA4" w:rsid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892" w:type="pct"/>
          </w:tcPr>
          <w:p w14:paraId="4E5A6E5D" w14:textId="77777777" w:rsidR="00A45D3B" w:rsidRP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</w:tcPr>
          <w:p w14:paraId="7E48C564" w14:textId="77777777" w:rsidR="00A45D3B" w:rsidRPr="00A45D3B" w:rsidRDefault="00A45D3B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A45D3B" w:rsidRPr="00A45D3B" w14:paraId="7CE82EDC" w14:textId="77777777" w:rsidTr="00A56008">
        <w:trPr>
          <w:trHeight w:val="970"/>
        </w:trPr>
        <w:tc>
          <w:tcPr>
            <w:tcW w:w="613" w:type="pct"/>
          </w:tcPr>
          <w:p w14:paraId="23AC5507" w14:textId="77777777" w:rsid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01" w:type="pct"/>
          </w:tcPr>
          <w:p w14:paraId="2546B374" w14:textId="434C06AC" w:rsidR="00A45D3B" w:rsidRDefault="00301575" w:rsidP="00C55A4B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X</w:t>
            </w:r>
            <w:r>
              <w:rPr>
                <w:bCs/>
              </w:rPr>
              <w:t>limMode</w:t>
            </w:r>
            <w:proofErr w:type="spellEnd"/>
          </w:p>
        </w:tc>
        <w:tc>
          <w:tcPr>
            <w:tcW w:w="539" w:type="pct"/>
          </w:tcPr>
          <w:p w14:paraId="147B4C30" w14:textId="719AA025" w:rsidR="00A45D3B" w:rsidRDefault="00301575" w:rsidP="00A45D3B">
            <w:pPr>
              <w:pStyle w:val="aff3"/>
              <w:jc w:val="center"/>
              <w:rPr>
                <w:bCs/>
              </w:rPr>
            </w:pPr>
            <w:r>
              <w:rPr>
                <w:bCs/>
              </w:rPr>
              <w:t>Boolean</w:t>
            </w:r>
          </w:p>
        </w:tc>
        <w:tc>
          <w:tcPr>
            <w:tcW w:w="385" w:type="pct"/>
          </w:tcPr>
          <w:p w14:paraId="5926984A" w14:textId="3DFE742D" w:rsidR="00A45D3B" w:rsidRDefault="00301575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</w:t>
            </w:r>
            <w:r>
              <w:rPr>
                <w:bCs/>
              </w:rPr>
              <w:t>rue</w:t>
            </w:r>
          </w:p>
        </w:tc>
        <w:tc>
          <w:tcPr>
            <w:tcW w:w="659" w:type="pct"/>
          </w:tcPr>
          <w:p w14:paraId="38AD3A55" w14:textId="77777777" w:rsid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892" w:type="pct"/>
          </w:tcPr>
          <w:p w14:paraId="68A3947C" w14:textId="77777777" w:rsidR="00A45D3B" w:rsidRP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</w:tcPr>
          <w:p w14:paraId="66844F6E" w14:textId="77777777" w:rsidR="00A45D3B" w:rsidRPr="00A45D3B" w:rsidRDefault="00A45D3B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A45D3B" w:rsidRPr="00A45D3B" w14:paraId="1ACBE148" w14:textId="77777777" w:rsidTr="00A56008">
        <w:trPr>
          <w:trHeight w:val="970"/>
        </w:trPr>
        <w:tc>
          <w:tcPr>
            <w:tcW w:w="613" w:type="pct"/>
          </w:tcPr>
          <w:p w14:paraId="410AF1C6" w14:textId="77777777" w:rsid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01" w:type="pct"/>
          </w:tcPr>
          <w:p w14:paraId="5BEA0CC6" w14:textId="63B366C6" w:rsidR="00A45D3B" w:rsidRDefault="00301575" w:rsidP="00C55A4B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Y</w:t>
            </w:r>
            <w:r>
              <w:rPr>
                <w:bCs/>
              </w:rPr>
              <w:t>lim</w:t>
            </w:r>
            <w:proofErr w:type="spellEnd"/>
          </w:p>
        </w:tc>
        <w:tc>
          <w:tcPr>
            <w:tcW w:w="539" w:type="pct"/>
          </w:tcPr>
          <w:p w14:paraId="3CF8EB96" w14:textId="7B09ADF9" w:rsidR="00A45D3B" w:rsidRDefault="00301575" w:rsidP="00A45D3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A</w:t>
            </w:r>
            <w:r>
              <w:rPr>
                <w:bCs/>
              </w:rPr>
              <w:t>rray&lt;Number&gt;</w:t>
            </w:r>
          </w:p>
        </w:tc>
        <w:tc>
          <w:tcPr>
            <w:tcW w:w="385" w:type="pct"/>
          </w:tcPr>
          <w:p w14:paraId="3472A34C" w14:textId="62552AF8" w:rsidR="00A45D3B" w:rsidRDefault="00301575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</w:t>
            </w:r>
            <w:r>
              <w:rPr>
                <w:bCs/>
              </w:rPr>
              <w:t>rue</w:t>
            </w:r>
          </w:p>
        </w:tc>
        <w:tc>
          <w:tcPr>
            <w:tcW w:w="659" w:type="pct"/>
          </w:tcPr>
          <w:p w14:paraId="2CEF713A" w14:textId="77777777" w:rsid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892" w:type="pct"/>
          </w:tcPr>
          <w:p w14:paraId="78D79702" w14:textId="77777777" w:rsidR="00A45D3B" w:rsidRP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</w:tcPr>
          <w:p w14:paraId="01C918DF" w14:textId="77777777" w:rsidR="00A45D3B" w:rsidRPr="00A45D3B" w:rsidRDefault="00A45D3B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A45D3B" w:rsidRPr="00A45D3B" w14:paraId="71D5C56D" w14:textId="77777777" w:rsidTr="00A56008">
        <w:trPr>
          <w:trHeight w:val="970"/>
        </w:trPr>
        <w:tc>
          <w:tcPr>
            <w:tcW w:w="613" w:type="pct"/>
          </w:tcPr>
          <w:p w14:paraId="47CED358" w14:textId="77777777" w:rsid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01" w:type="pct"/>
          </w:tcPr>
          <w:p w14:paraId="648EAB90" w14:textId="251FA84B" w:rsidR="00A45D3B" w:rsidRDefault="00301575" w:rsidP="00C55A4B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YlimMode</w:t>
            </w:r>
            <w:proofErr w:type="spellEnd"/>
          </w:p>
        </w:tc>
        <w:tc>
          <w:tcPr>
            <w:tcW w:w="539" w:type="pct"/>
          </w:tcPr>
          <w:p w14:paraId="50588FEC" w14:textId="22FBDC84" w:rsidR="00A45D3B" w:rsidRDefault="00301575" w:rsidP="00A45D3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B</w:t>
            </w:r>
            <w:r>
              <w:rPr>
                <w:bCs/>
              </w:rPr>
              <w:t>oolean</w:t>
            </w:r>
          </w:p>
        </w:tc>
        <w:tc>
          <w:tcPr>
            <w:tcW w:w="385" w:type="pct"/>
          </w:tcPr>
          <w:p w14:paraId="70963E0D" w14:textId="78611B7C" w:rsidR="00A45D3B" w:rsidRDefault="00301575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</w:t>
            </w:r>
            <w:r>
              <w:rPr>
                <w:bCs/>
              </w:rPr>
              <w:t>rue</w:t>
            </w:r>
          </w:p>
        </w:tc>
        <w:tc>
          <w:tcPr>
            <w:tcW w:w="659" w:type="pct"/>
          </w:tcPr>
          <w:p w14:paraId="4ED77973" w14:textId="77777777" w:rsid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892" w:type="pct"/>
          </w:tcPr>
          <w:p w14:paraId="3B5B0D04" w14:textId="77777777" w:rsidR="00A45D3B" w:rsidRP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</w:tcPr>
          <w:p w14:paraId="2F0F1CEF" w14:textId="77777777" w:rsidR="00A45D3B" w:rsidRPr="00A45D3B" w:rsidRDefault="00A45D3B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A45D3B" w:rsidRPr="00A45D3B" w14:paraId="1255E179" w14:textId="77777777" w:rsidTr="00A56008">
        <w:trPr>
          <w:trHeight w:val="970"/>
        </w:trPr>
        <w:tc>
          <w:tcPr>
            <w:tcW w:w="613" w:type="pct"/>
          </w:tcPr>
          <w:p w14:paraId="4580FB94" w14:textId="77777777" w:rsid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01" w:type="pct"/>
          </w:tcPr>
          <w:p w14:paraId="00402D78" w14:textId="53A330FE" w:rsidR="00A45D3B" w:rsidRDefault="00301575" w:rsidP="00C55A4B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X</w:t>
            </w:r>
            <w:r>
              <w:rPr>
                <w:bCs/>
              </w:rPr>
              <w:t>Color</w:t>
            </w:r>
            <w:proofErr w:type="spellEnd"/>
          </w:p>
        </w:tc>
        <w:tc>
          <w:tcPr>
            <w:tcW w:w="539" w:type="pct"/>
          </w:tcPr>
          <w:p w14:paraId="391CF9C2" w14:textId="73BCC5E0" w:rsidR="00A45D3B" w:rsidRDefault="00301575" w:rsidP="00A45D3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S</w:t>
            </w:r>
            <w:r>
              <w:rPr>
                <w:bCs/>
              </w:rPr>
              <w:t>tring</w:t>
            </w:r>
          </w:p>
        </w:tc>
        <w:tc>
          <w:tcPr>
            <w:tcW w:w="385" w:type="pct"/>
          </w:tcPr>
          <w:p w14:paraId="27A664EA" w14:textId="439D6271" w:rsidR="00A45D3B" w:rsidRDefault="00301575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</w:t>
            </w:r>
            <w:r>
              <w:rPr>
                <w:bCs/>
              </w:rPr>
              <w:t>rue</w:t>
            </w:r>
          </w:p>
        </w:tc>
        <w:tc>
          <w:tcPr>
            <w:tcW w:w="659" w:type="pct"/>
          </w:tcPr>
          <w:p w14:paraId="357A3A47" w14:textId="77777777" w:rsid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892" w:type="pct"/>
          </w:tcPr>
          <w:p w14:paraId="2D1A8465" w14:textId="77777777" w:rsidR="00A45D3B" w:rsidRP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</w:tcPr>
          <w:p w14:paraId="6D55DEEB" w14:textId="77777777" w:rsidR="00A45D3B" w:rsidRPr="00A45D3B" w:rsidRDefault="00A45D3B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A45D3B" w:rsidRPr="00A45D3B" w14:paraId="02AB9160" w14:textId="77777777" w:rsidTr="00A56008">
        <w:trPr>
          <w:trHeight w:val="970"/>
        </w:trPr>
        <w:tc>
          <w:tcPr>
            <w:tcW w:w="613" w:type="pct"/>
          </w:tcPr>
          <w:p w14:paraId="0B7CD8CD" w14:textId="77777777" w:rsid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01" w:type="pct"/>
          </w:tcPr>
          <w:p w14:paraId="4F95EED0" w14:textId="334CD3FA" w:rsidR="00A45D3B" w:rsidRDefault="00301575" w:rsidP="00C55A4B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Y</w:t>
            </w:r>
            <w:r>
              <w:rPr>
                <w:bCs/>
              </w:rPr>
              <w:t>Color</w:t>
            </w:r>
            <w:proofErr w:type="spellEnd"/>
          </w:p>
        </w:tc>
        <w:tc>
          <w:tcPr>
            <w:tcW w:w="539" w:type="pct"/>
          </w:tcPr>
          <w:p w14:paraId="45F78032" w14:textId="138B0717" w:rsidR="00A45D3B" w:rsidRDefault="00301575" w:rsidP="00A45D3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S</w:t>
            </w:r>
            <w:r>
              <w:rPr>
                <w:bCs/>
              </w:rPr>
              <w:t>tring</w:t>
            </w:r>
          </w:p>
        </w:tc>
        <w:tc>
          <w:tcPr>
            <w:tcW w:w="385" w:type="pct"/>
          </w:tcPr>
          <w:p w14:paraId="42FDE7D0" w14:textId="54E2496D" w:rsidR="00A45D3B" w:rsidRDefault="00301575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</w:t>
            </w:r>
            <w:r>
              <w:rPr>
                <w:bCs/>
              </w:rPr>
              <w:t>rue</w:t>
            </w:r>
          </w:p>
        </w:tc>
        <w:tc>
          <w:tcPr>
            <w:tcW w:w="659" w:type="pct"/>
          </w:tcPr>
          <w:p w14:paraId="21B2F4C0" w14:textId="77777777" w:rsid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892" w:type="pct"/>
          </w:tcPr>
          <w:p w14:paraId="69642996" w14:textId="77777777" w:rsidR="00A45D3B" w:rsidRP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</w:tcPr>
          <w:p w14:paraId="429C5667" w14:textId="77777777" w:rsidR="00A45D3B" w:rsidRPr="00A45D3B" w:rsidRDefault="00A45D3B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A45D3B" w:rsidRPr="00A45D3B" w14:paraId="0F828CBA" w14:textId="77777777" w:rsidTr="00A56008">
        <w:trPr>
          <w:trHeight w:val="970"/>
        </w:trPr>
        <w:tc>
          <w:tcPr>
            <w:tcW w:w="613" w:type="pct"/>
          </w:tcPr>
          <w:p w14:paraId="0D620393" w14:textId="77777777" w:rsid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01" w:type="pct"/>
          </w:tcPr>
          <w:p w14:paraId="042FD0B8" w14:textId="05712425" w:rsidR="00A45D3B" w:rsidRDefault="00301575" w:rsidP="00C55A4B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X</w:t>
            </w:r>
            <w:r>
              <w:rPr>
                <w:bCs/>
              </w:rPr>
              <w:t>Scale</w:t>
            </w:r>
            <w:proofErr w:type="spellEnd"/>
          </w:p>
        </w:tc>
        <w:tc>
          <w:tcPr>
            <w:tcW w:w="539" w:type="pct"/>
          </w:tcPr>
          <w:p w14:paraId="3966E86A" w14:textId="65ECF6B2" w:rsidR="00A45D3B" w:rsidRDefault="00301575" w:rsidP="00A45D3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S</w:t>
            </w:r>
            <w:r>
              <w:rPr>
                <w:bCs/>
              </w:rPr>
              <w:t>tring</w:t>
            </w:r>
          </w:p>
        </w:tc>
        <w:tc>
          <w:tcPr>
            <w:tcW w:w="385" w:type="pct"/>
          </w:tcPr>
          <w:p w14:paraId="3BEF0A3B" w14:textId="460FEB47" w:rsidR="00A45D3B" w:rsidRDefault="00301575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</w:t>
            </w:r>
            <w:r>
              <w:rPr>
                <w:bCs/>
              </w:rPr>
              <w:t>rue</w:t>
            </w:r>
          </w:p>
        </w:tc>
        <w:tc>
          <w:tcPr>
            <w:tcW w:w="659" w:type="pct"/>
          </w:tcPr>
          <w:p w14:paraId="5C6841D0" w14:textId="77777777" w:rsid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892" w:type="pct"/>
          </w:tcPr>
          <w:p w14:paraId="26B1B43C" w14:textId="77777777" w:rsidR="00A45D3B" w:rsidRP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</w:tcPr>
          <w:p w14:paraId="0A5C3C50" w14:textId="77777777" w:rsidR="00A45D3B" w:rsidRPr="00A45D3B" w:rsidRDefault="00A45D3B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A45D3B" w:rsidRPr="00A45D3B" w14:paraId="3B9128BF" w14:textId="77777777" w:rsidTr="00A56008">
        <w:trPr>
          <w:trHeight w:val="970"/>
        </w:trPr>
        <w:tc>
          <w:tcPr>
            <w:tcW w:w="613" w:type="pct"/>
          </w:tcPr>
          <w:p w14:paraId="2AF5D868" w14:textId="77777777" w:rsid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01" w:type="pct"/>
          </w:tcPr>
          <w:p w14:paraId="347BD14B" w14:textId="10163D8F" w:rsidR="00A45D3B" w:rsidRDefault="00301575" w:rsidP="00C55A4B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Y</w:t>
            </w:r>
            <w:r>
              <w:rPr>
                <w:bCs/>
              </w:rPr>
              <w:t>Scale</w:t>
            </w:r>
            <w:proofErr w:type="spellEnd"/>
          </w:p>
        </w:tc>
        <w:tc>
          <w:tcPr>
            <w:tcW w:w="539" w:type="pct"/>
          </w:tcPr>
          <w:p w14:paraId="0D18F6FA" w14:textId="711271D6" w:rsidR="00A45D3B" w:rsidRDefault="00301575" w:rsidP="00A45D3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S</w:t>
            </w:r>
            <w:r>
              <w:rPr>
                <w:bCs/>
              </w:rPr>
              <w:t>tring</w:t>
            </w:r>
          </w:p>
        </w:tc>
        <w:tc>
          <w:tcPr>
            <w:tcW w:w="385" w:type="pct"/>
          </w:tcPr>
          <w:p w14:paraId="11C7884D" w14:textId="7AAD91A1" w:rsidR="00A45D3B" w:rsidRDefault="00301575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</w:t>
            </w:r>
            <w:r>
              <w:rPr>
                <w:bCs/>
              </w:rPr>
              <w:t>rue</w:t>
            </w:r>
          </w:p>
        </w:tc>
        <w:tc>
          <w:tcPr>
            <w:tcW w:w="659" w:type="pct"/>
          </w:tcPr>
          <w:p w14:paraId="2EC49D48" w14:textId="77777777" w:rsid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892" w:type="pct"/>
          </w:tcPr>
          <w:p w14:paraId="47D2AC8C" w14:textId="77777777" w:rsidR="00A45D3B" w:rsidRP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</w:tcPr>
          <w:p w14:paraId="78324515" w14:textId="77777777" w:rsidR="00A45D3B" w:rsidRPr="00A45D3B" w:rsidRDefault="00A45D3B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A45D3B" w:rsidRPr="00A45D3B" w14:paraId="6333566C" w14:textId="77777777" w:rsidTr="00A56008">
        <w:trPr>
          <w:trHeight w:val="970"/>
        </w:trPr>
        <w:tc>
          <w:tcPr>
            <w:tcW w:w="613" w:type="pct"/>
          </w:tcPr>
          <w:p w14:paraId="2C85E350" w14:textId="7E645CE3" w:rsidR="00A45D3B" w:rsidRDefault="00B50244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G</w:t>
            </w:r>
            <w:r w:rsidR="00301575">
              <w:rPr>
                <w:bCs/>
              </w:rPr>
              <w:t>rid</w:t>
            </w:r>
            <w:r>
              <w:rPr>
                <w:rFonts w:hint="eastAsia"/>
                <w:bCs/>
              </w:rPr>
              <w:t>s</w:t>
            </w:r>
          </w:p>
        </w:tc>
        <w:tc>
          <w:tcPr>
            <w:tcW w:w="1001" w:type="pct"/>
          </w:tcPr>
          <w:p w14:paraId="276E4F1A" w14:textId="77777777" w:rsid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539" w:type="pct"/>
          </w:tcPr>
          <w:p w14:paraId="4DDD6685" w14:textId="3260382A" w:rsidR="00A45D3B" w:rsidRDefault="00301575" w:rsidP="00A45D3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O</w:t>
            </w:r>
            <w:r>
              <w:rPr>
                <w:bCs/>
              </w:rPr>
              <w:t>bject</w:t>
            </w:r>
          </w:p>
        </w:tc>
        <w:tc>
          <w:tcPr>
            <w:tcW w:w="385" w:type="pct"/>
          </w:tcPr>
          <w:p w14:paraId="41B2E07F" w14:textId="7E97034C" w:rsidR="00A45D3B" w:rsidRDefault="00301575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</w:t>
            </w:r>
            <w:r>
              <w:rPr>
                <w:bCs/>
              </w:rPr>
              <w:t>rue</w:t>
            </w:r>
          </w:p>
        </w:tc>
        <w:tc>
          <w:tcPr>
            <w:tcW w:w="659" w:type="pct"/>
          </w:tcPr>
          <w:p w14:paraId="065B3C5C" w14:textId="77777777" w:rsid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892" w:type="pct"/>
          </w:tcPr>
          <w:p w14:paraId="75274F30" w14:textId="77777777" w:rsidR="00A45D3B" w:rsidRP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</w:tcPr>
          <w:p w14:paraId="0015E65E" w14:textId="77777777" w:rsidR="00A45D3B" w:rsidRPr="00A45D3B" w:rsidRDefault="00A45D3B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A45D3B" w:rsidRPr="00A45D3B" w14:paraId="14BD8A47" w14:textId="77777777" w:rsidTr="00A56008">
        <w:trPr>
          <w:trHeight w:val="970"/>
        </w:trPr>
        <w:tc>
          <w:tcPr>
            <w:tcW w:w="613" w:type="pct"/>
          </w:tcPr>
          <w:p w14:paraId="74D61F64" w14:textId="77777777" w:rsid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01" w:type="pct"/>
          </w:tcPr>
          <w:p w14:paraId="557F4633" w14:textId="35784E31" w:rsidR="00A45D3B" w:rsidRDefault="00301575" w:rsidP="00C55A4B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XGrid</w:t>
            </w:r>
            <w:proofErr w:type="spellEnd"/>
          </w:p>
        </w:tc>
        <w:tc>
          <w:tcPr>
            <w:tcW w:w="539" w:type="pct"/>
          </w:tcPr>
          <w:p w14:paraId="0EB4EA92" w14:textId="726ADD11" w:rsidR="00A45D3B" w:rsidRDefault="00301575" w:rsidP="00A45D3B">
            <w:pPr>
              <w:pStyle w:val="aff3"/>
              <w:jc w:val="center"/>
              <w:rPr>
                <w:bCs/>
              </w:rPr>
            </w:pPr>
            <w:r>
              <w:rPr>
                <w:bCs/>
              </w:rPr>
              <w:t>Boolean</w:t>
            </w:r>
          </w:p>
        </w:tc>
        <w:tc>
          <w:tcPr>
            <w:tcW w:w="385" w:type="pct"/>
          </w:tcPr>
          <w:p w14:paraId="4D97A6EC" w14:textId="504C5183" w:rsidR="00A45D3B" w:rsidRDefault="00B50244" w:rsidP="00C55A4B">
            <w:pPr>
              <w:pStyle w:val="aff3"/>
              <w:jc w:val="center"/>
              <w:rPr>
                <w:bCs/>
              </w:rPr>
            </w:pPr>
            <w:r>
              <w:rPr>
                <w:bCs/>
              </w:rPr>
              <w:t>True</w:t>
            </w:r>
          </w:p>
        </w:tc>
        <w:tc>
          <w:tcPr>
            <w:tcW w:w="659" w:type="pct"/>
          </w:tcPr>
          <w:p w14:paraId="4DEB9B4D" w14:textId="77777777" w:rsid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892" w:type="pct"/>
          </w:tcPr>
          <w:p w14:paraId="62B1C491" w14:textId="77777777" w:rsidR="00A45D3B" w:rsidRP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</w:tcPr>
          <w:p w14:paraId="58CEE895" w14:textId="77777777" w:rsidR="00A45D3B" w:rsidRPr="00A45D3B" w:rsidRDefault="00A45D3B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A45D3B" w:rsidRPr="00A45D3B" w14:paraId="065F0639" w14:textId="77777777" w:rsidTr="00A56008">
        <w:trPr>
          <w:trHeight w:val="970"/>
        </w:trPr>
        <w:tc>
          <w:tcPr>
            <w:tcW w:w="613" w:type="pct"/>
          </w:tcPr>
          <w:p w14:paraId="2A4A789B" w14:textId="77777777" w:rsid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01" w:type="pct"/>
          </w:tcPr>
          <w:p w14:paraId="0601A39C" w14:textId="57EC6894" w:rsidR="00A45D3B" w:rsidRDefault="00301575" w:rsidP="00C55A4B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Y</w:t>
            </w:r>
            <w:r>
              <w:rPr>
                <w:bCs/>
              </w:rPr>
              <w:t>Grid</w:t>
            </w:r>
            <w:proofErr w:type="spellEnd"/>
          </w:p>
        </w:tc>
        <w:tc>
          <w:tcPr>
            <w:tcW w:w="539" w:type="pct"/>
          </w:tcPr>
          <w:p w14:paraId="07EE4E39" w14:textId="07AAA99B" w:rsidR="00A45D3B" w:rsidRDefault="00301575" w:rsidP="00A45D3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B</w:t>
            </w:r>
            <w:r>
              <w:rPr>
                <w:bCs/>
              </w:rPr>
              <w:t>oolean</w:t>
            </w:r>
          </w:p>
        </w:tc>
        <w:tc>
          <w:tcPr>
            <w:tcW w:w="385" w:type="pct"/>
          </w:tcPr>
          <w:p w14:paraId="5C3B9D2C" w14:textId="063EE9BA" w:rsidR="00A45D3B" w:rsidRDefault="00B50244" w:rsidP="00C55A4B">
            <w:pPr>
              <w:pStyle w:val="aff3"/>
              <w:jc w:val="center"/>
              <w:rPr>
                <w:bCs/>
              </w:rPr>
            </w:pPr>
            <w:r>
              <w:rPr>
                <w:bCs/>
              </w:rPr>
              <w:t>True</w:t>
            </w:r>
          </w:p>
        </w:tc>
        <w:tc>
          <w:tcPr>
            <w:tcW w:w="659" w:type="pct"/>
          </w:tcPr>
          <w:p w14:paraId="76099139" w14:textId="77777777" w:rsid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892" w:type="pct"/>
          </w:tcPr>
          <w:p w14:paraId="68153BA7" w14:textId="77777777" w:rsidR="00A45D3B" w:rsidRP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</w:tcPr>
          <w:p w14:paraId="119E70EE" w14:textId="77777777" w:rsidR="00A45D3B" w:rsidRPr="00A45D3B" w:rsidRDefault="00A45D3B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A45D3B" w:rsidRPr="00A45D3B" w14:paraId="69FBCDFB" w14:textId="77777777" w:rsidTr="00A56008">
        <w:trPr>
          <w:trHeight w:val="970"/>
        </w:trPr>
        <w:tc>
          <w:tcPr>
            <w:tcW w:w="613" w:type="pct"/>
          </w:tcPr>
          <w:p w14:paraId="3EA49343" w14:textId="77777777" w:rsid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01" w:type="pct"/>
          </w:tcPr>
          <w:p w14:paraId="4AB23DC4" w14:textId="092E962E" w:rsidR="00A45D3B" w:rsidRDefault="00301575" w:rsidP="00C55A4B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G</w:t>
            </w:r>
            <w:r>
              <w:rPr>
                <w:bCs/>
              </w:rPr>
              <w:t>ridLineStyle</w:t>
            </w:r>
            <w:proofErr w:type="spellEnd"/>
          </w:p>
        </w:tc>
        <w:tc>
          <w:tcPr>
            <w:tcW w:w="539" w:type="pct"/>
          </w:tcPr>
          <w:p w14:paraId="32F86C89" w14:textId="3347D255" w:rsidR="00A45D3B" w:rsidRDefault="00301575" w:rsidP="00A45D3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S</w:t>
            </w:r>
            <w:r>
              <w:rPr>
                <w:bCs/>
              </w:rPr>
              <w:t>tring</w:t>
            </w:r>
          </w:p>
        </w:tc>
        <w:tc>
          <w:tcPr>
            <w:tcW w:w="385" w:type="pct"/>
          </w:tcPr>
          <w:p w14:paraId="7F687F8F" w14:textId="09AB5DBB" w:rsidR="00A45D3B" w:rsidRDefault="00B50244" w:rsidP="00C55A4B">
            <w:pPr>
              <w:pStyle w:val="aff3"/>
              <w:jc w:val="center"/>
              <w:rPr>
                <w:bCs/>
              </w:rPr>
            </w:pPr>
            <w:r>
              <w:rPr>
                <w:bCs/>
              </w:rPr>
              <w:t>True</w:t>
            </w:r>
          </w:p>
        </w:tc>
        <w:tc>
          <w:tcPr>
            <w:tcW w:w="659" w:type="pct"/>
          </w:tcPr>
          <w:p w14:paraId="66F28F34" w14:textId="77777777" w:rsid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892" w:type="pct"/>
          </w:tcPr>
          <w:p w14:paraId="026C9A48" w14:textId="77777777" w:rsidR="00A45D3B" w:rsidRPr="00A45D3B" w:rsidRDefault="00A45D3B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</w:tcPr>
          <w:p w14:paraId="1B676E36" w14:textId="77777777" w:rsidR="00A45D3B" w:rsidRPr="00A45D3B" w:rsidRDefault="00A45D3B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301575" w:rsidRPr="00A45D3B" w14:paraId="7B561213" w14:textId="77777777" w:rsidTr="00A56008">
        <w:trPr>
          <w:trHeight w:val="970"/>
        </w:trPr>
        <w:tc>
          <w:tcPr>
            <w:tcW w:w="613" w:type="pct"/>
          </w:tcPr>
          <w:p w14:paraId="439D6271" w14:textId="77777777" w:rsidR="00301575" w:rsidRDefault="00301575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01" w:type="pct"/>
          </w:tcPr>
          <w:p w14:paraId="07D6734E" w14:textId="0A27F9CE" w:rsidR="00301575" w:rsidRDefault="00301575" w:rsidP="00C55A4B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G</w:t>
            </w:r>
            <w:r>
              <w:rPr>
                <w:bCs/>
              </w:rPr>
              <w:t>irdLineColor</w:t>
            </w:r>
            <w:proofErr w:type="spellEnd"/>
          </w:p>
        </w:tc>
        <w:tc>
          <w:tcPr>
            <w:tcW w:w="539" w:type="pct"/>
          </w:tcPr>
          <w:p w14:paraId="49121A2D" w14:textId="617A807B" w:rsidR="00301575" w:rsidRDefault="00301575" w:rsidP="00A45D3B">
            <w:pPr>
              <w:pStyle w:val="aff3"/>
              <w:jc w:val="center"/>
              <w:rPr>
                <w:bCs/>
              </w:rPr>
            </w:pPr>
            <w:r>
              <w:rPr>
                <w:bCs/>
              </w:rPr>
              <w:t>String</w:t>
            </w:r>
          </w:p>
        </w:tc>
        <w:tc>
          <w:tcPr>
            <w:tcW w:w="385" w:type="pct"/>
          </w:tcPr>
          <w:p w14:paraId="56831BF2" w14:textId="1F8DC910" w:rsidR="00301575" w:rsidRDefault="00B50244" w:rsidP="00C55A4B">
            <w:pPr>
              <w:pStyle w:val="aff3"/>
              <w:jc w:val="center"/>
              <w:rPr>
                <w:bCs/>
              </w:rPr>
            </w:pPr>
            <w:r>
              <w:rPr>
                <w:bCs/>
              </w:rPr>
              <w:t>True</w:t>
            </w:r>
          </w:p>
        </w:tc>
        <w:tc>
          <w:tcPr>
            <w:tcW w:w="659" w:type="pct"/>
          </w:tcPr>
          <w:p w14:paraId="7ED3E675" w14:textId="77777777" w:rsidR="00301575" w:rsidRDefault="00301575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892" w:type="pct"/>
          </w:tcPr>
          <w:p w14:paraId="223D04A7" w14:textId="77777777" w:rsidR="00301575" w:rsidRPr="00A45D3B" w:rsidRDefault="00301575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</w:tcPr>
          <w:p w14:paraId="19E82EBF" w14:textId="77777777" w:rsidR="00301575" w:rsidRPr="00A45D3B" w:rsidRDefault="00301575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301575" w:rsidRPr="00A45D3B" w14:paraId="277B7511" w14:textId="77777777" w:rsidTr="00A56008">
        <w:trPr>
          <w:trHeight w:val="970"/>
        </w:trPr>
        <w:tc>
          <w:tcPr>
            <w:tcW w:w="613" w:type="pct"/>
          </w:tcPr>
          <w:p w14:paraId="27835850" w14:textId="77777777" w:rsidR="00301575" w:rsidRDefault="00301575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01" w:type="pct"/>
          </w:tcPr>
          <w:p w14:paraId="74DFAADC" w14:textId="08EA1753" w:rsidR="00301575" w:rsidRDefault="00301575" w:rsidP="00C55A4B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G</w:t>
            </w:r>
            <w:r>
              <w:rPr>
                <w:bCs/>
              </w:rPr>
              <w:t>ridLineAlpha</w:t>
            </w:r>
            <w:proofErr w:type="spellEnd"/>
          </w:p>
        </w:tc>
        <w:tc>
          <w:tcPr>
            <w:tcW w:w="539" w:type="pct"/>
          </w:tcPr>
          <w:p w14:paraId="43AABACC" w14:textId="30163264" w:rsidR="00301575" w:rsidRDefault="00301575" w:rsidP="00A45D3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N</w:t>
            </w:r>
            <w:r>
              <w:rPr>
                <w:bCs/>
              </w:rPr>
              <w:t>umber</w:t>
            </w:r>
          </w:p>
        </w:tc>
        <w:tc>
          <w:tcPr>
            <w:tcW w:w="385" w:type="pct"/>
          </w:tcPr>
          <w:p w14:paraId="07CD0E23" w14:textId="0D91108F" w:rsidR="00301575" w:rsidRDefault="00B50244" w:rsidP="00C55A4B">
            <w:pPr>
              <w:pStyle w:val="aff3"/>
              <w:jc w:val="center"/>
              <w:rPr>
                <w:bCs/>
              </w:rPr>
            </w:pPr>
            <w:r>
              <w:rPr>
                <w:bCs/>
              </w:rPr>
              <w:t>True</w:t>
            </w:r>
          </w:p>
        </w:tc>
        <w:tc>
          <w:tcPr>
            <w:tcW w:w="659" w:type="pct"/>
          </w:tcPr>
          <w:p w14:paraId="60A40903" w14:textId="77777777" w:rsidR="00301575" w:rsidRDefault="00301575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892" w:type="pct"/>
          </w:tcPr>
          <w:p w14:paraId="1C31E3DF" w14:textId="77777777" w:rsidR="00301575" w:rsidRPr="00A45D3B" w:rsidRDefault="00301575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</w:tcPr>
          <w:p w14:paraId="40FF9171" w14:textId="77777777" w:rsidR="00301575" w:rsidRPr="00A45D3B" w:rsidRDefault="00301575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301575" w:rsidRPr="00A45D3B" w14:paraId="11ADFCFB" w14:textId="77777777" w:rsidTr="00A56008">
        <w:trPr>
          <w:trHeight w:val="970"/>
        </w:trPr>
        <w:tc>
          <w:tcPr>
            <w:tcW w:w="613" w:type="pct"/>
          </w:tcPr>
          <w:p w14:paraId="7A7428DA" w14:textId="77777777" w:rsidR="00301575" w:rsidRDefault="00301575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01" w:type="pct"/>
          </w:tcPr>
          <w:p w14:paraId="55502F80" w14:textId="0722CDD7" w:rsidR="00301575" w:rsidRDefault="00301575" w:rsidP="00C55A4B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X</w:t>
            </w:r>
            <w:r>
              <w:rPr>
                <w:bCs/>
              </w:rPr>
              <w:t>MinorGird</w:t>
            </w:r>
            <w:proofErr w:type="spellEnd"/>
          </w:p>
        </w:tc>
        <w:tc>
          <w:tcPr>
            <w:tcW w:w="539" w:type="pct"/>
          </w:tcPr>
          <w:p w14:paraId="003B2888" w14:textId="200207CF" w:rsidR="00301575" w:rsidRDefault="00301575" w:rsidP="00A45D3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B</w:t>
            </w:r>
            <w:r>
              <w:rPr>
                <w:bCs/>
              </w:rPr>
              <w:t>oolean</w:t>
            </w:r>
          </w:p>
        </w:tc>
        <w:tc>
          <w:tcPr>
            <w:tcW w:w="385" w:type="pct"/>
          </w:tcPr>
          <w:p w14:paraId="788E9383" w14:textId="53D7E534" w:rsidR="00301575" w:rsidRDefault="00B50244" w:rsidP="00C55A4B">
            <w:pPr>
              <w:pStyle w:val="aff3"/>
              <w:jc w:val="center"/>
              <w:rPr>
                <w:bCs/>
              </w:rPr>
            </w:pPr>
            <w:r>
              <w:rPr>
                <w:bCs/>
              </w:rPr>
              <w:t>True</w:t>
            </w:r>
          </w:p>
        </w:tc>
        <w:tc>
          <w:tcPr>
            <w:tcW w:w="659" w:type="pct"/>
          </w:tcPr>
          <w:p w14:paraId="10BE0BF2" w14:textId="77777777" w:rsidR="00301575" w:rsidRDefault="00301575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892" w:type="pct"/>
          </w:tcPr>
          <w:p w14:paraId="65DCEE72" w14:textId="77777777" w:rsidR="00301575" w:rsidRPr="00A45D3B" w:rsidRDefault="00301575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</w:tcPr>
          <w:p w14:paraId="67B479B5" w14:textId="77777777" w:rsidR="00301575" w:rsidRPr="00A45D3B" w:rsidRDefault="00301575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301575" w:rsidRPr="00A45D3B" w14:paraId="36C4175E" w14:textId="77777777" w:rsidTr="00A56008">
        <w:trPr>
          <w:trHeight w:val="970"/>
        </w:trPr>
        <w:tc>
          <w:tcPr>
            <w:tcW w:w="613" w:type="pct"/>
          </w:tcPr>
          <w:p w14:paraId="1A572A1C" w14:textId="77777777" w:rsidR="00301575" w:rsidRDefault="00301575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01" w:type="pct"/>
          </w:tcPr>
          <w:p w14:paraId="1CF72F5E" w14:textId="5D204E37" w:rsidR="00301575" w:rsidRDefault="00301575" w:rsidP="00C55A4B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YMinorGird</w:t>
            </w:r>
            <w:proofErr w:type="spellEnd"/>
          </w:p>
        </w:tc>
        <w:tc>
          <w:tcPr>
            <w:tcW w:w="539" w:type="pct"/>
          </w:tcPr>
          <w:p w14:paraId="51E0EFA8" w14:textId="771EABAB" w:rsidR="00301575" w:rsidRDefault="00301575" w:rsidP="00A45D3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B</w:t>
            </w:r>
            <w:r>
              <w:rPr>
                <w:bCs/>
              </w:rPr>
              <w:t>oolean</w:t>
            </w:r>
          </w:p>
        </w:tc>
        <w:tc>
          <w:tcPr>
            <w:tcW w:w="385" w:type="pct"/>
          </w:tcPr>
          <w:p w14:paraId="3D56D6F3" w14:textId="1D94F896" w:rsidR="00301575" w:rsidRDefault="00B50244" w:rsidP="00C55A4B">
            <w:pPr>
              <w:pStyle w:val="aff3"/>
              <w:jc w:val="center"/>
              <w:rPr>
                <w:bCs/>
              </w:rPr>
            </w:pPr>
            <w:r>
              <w:rPr>
                <w:bCs/>
              </w:rPr>
              <w:t>True</w:t>
            </w:r>
          </w:p>
        </w:tc>
        <w:tc>
          <w:tcPr>
            <w:tcW w:w="659" w:type="pct"/>
          </w:tcPr>
          <w:p w14:paraId="4780F6BA" w14:textId="77777777" w:rsidR="00301575" w:rsidRDefault="00301575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892" w:type="pct"/>
          </w:tcPr>
          <w:p w14:paraId="39861E3B" w14:textId="77777777" w:rsidR="00301575" w:rsidRPr="00A45D3B" w:rsidRDefault="00301575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</w:tcPr>
          <w:p w14:paraId="69427D0C" w14:textId="77777777" w:rsidR="00301575" w:rsidRPr="00A45D3B" w:rsidRDefault="00301575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301575" w:rsidRPr="00A45D3B" w14:paraId="4D42EE60" w14:textId="77777777" w:rsidTr="00A56008">
        <w:trPr>
          <w:trHeight w:val="970"/>
        </w:trPr>
        <w:tc>
          <w:tcPr>
            <w:tcW w:w="613" w:type="pct"/>
          </w:tcPr>
          <w:p w14:paraId="7E9BB926" w14:textId="77777777" w:rsidR="00301575" w:rsidRDefault="00301575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01" w:type="pct"/>
          </w:tcPr>
          <w:p w14:paraId="371AE12A" w14:textId="35247254" w:rsidR="00301575" w:rsidRDefault="00301575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M</w:t>
            </w:r>
            <w:r>
              <w:rPr>
                <w:bCs/>
              </w:rPr>
              <w:t>inor</w:t>
            </w:r>
            <w:r>
              <w:rPr>
                <w:rFonts w:hint="eastAsia"/>
                <w:bCs/>
              </w:rPr>
              <w:t xml:space="preserve"> </w:t>
            </w:r>
            <w:proofErr w:type="spellStart"/>
            <w:r>
              <w:rPr>
                <w:rFonts w:hint="eastAsia"/>
                <w:bCs/>
              </w:rPr>
              <w:t>G</w:t>
            </w:r>
            <w:r>
              <w:rPr>
                <w:bCs/>
              </w:rPr>
              <w:t>ridLineStyle</w:t>
            </w:r>
            <w:proofErr w:type="spellEnd"/>
          </w:p>
        </w:tc>
        <w:tc>
          <w:tcPr>
            <w:tcW w:w="539" w:type="pct"/>
          </w:tcPr>
          <w:p w14:paraId="1D3CD390" w14:textId="3D92DAAC" w:rsidR="00301575" w:rsidRDefault="00301575" w:rsidP="00A45D3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S</w:t>
            </w:r>
            <w:r>
              <w:rPr>
                <w:bCs/>
              </w:rPr>
              <w:t>tring</w:t>
            </w:r>
          </w:p>
        </w:tc>
        <w:tc>
          <w:tcPr>
            <w:tcW w:w="385" w:type="pct"/>
          </w:tcPr>
          <w:p w14:paraId="418D03D8" w14:textId="371B5BDA" w:rsidR="00301575" w:rsidRDefault="00B50244" w:rsidP="00C55A4B">
            <w:pPr>
              <w:pStyle w:val="aff3"/>
              <w:jc w:val="center"/>
              <w:rPr>
                <w:bCs/>
              </w:rPr>
            </w:pPr>
            <w:r>
              <w:rPr>
                <w:bCs/>
              </w:rPr>
              <w:t>True</w:t>
            </w:r>
          </w:p>
        </w:tc>
        <w:tc>
          <w:tcPr>
            <w:tcW w:w="659" w:type="pct"/>
          </w:tcPr>
          <w:p w14:paraId="59D948B6" w14:textId="77777777" w:rsidR="00301575" w:rsidRDefault="00301575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892" w:type="pct"/>
          </w:tcPr>
          <w:p w14:paraId="7FC766C0" w14:textId="77777777" w:rsidR="00301575" w:rsidRPr="00A45D3B" w:rsidRDefault="00301575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</w:tcPr>
          <w:p w14:paraId="1FBDBE86" w14:textId="77777777" w:rsidR="00301575" w:rsidRPr="00A45D3B" w:rsidRDefault="00301575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301575" w:rsidRPr="00A45D3B" w14:paraId="57A61B83" w14:textId="77777777" w:rsidTr="00A56008">
        <w:trPr>
          <w:trHeight w:val="970"/>
        </w:trPr>
        <w:tc>
          <w:tcPr>
            <w:tcW w:w="613" w:type="pct"/>
          </w:tcPr>
          <w:p w14:paraId="638C44AB" w14:textId="77777777" w:rsidR="00301575" w:rsidRDefault="00301575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01" w:type="pct"/>
          </w:tcPr>
          <w:p w14:paraId="173333E2" w14:textId="40AFF91D" w:rsidR="00301575" w:rsidRDefault="00301575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M</w:t>
            </w:r>
            <w:r>
              <w:rPr>
                <w:bCs/>
              </w:rPr>
              <w:t>inor</w:t>
            </w:r>
            <w:r>
              <w:rPr>
                <w:rFonts w:hint="eastAsia"/>
                <w:bCs/>
              </w:rPr>
              <w:t xml:space="preserve"> </w:t>
            </w:r>
            <w:proofErr w:type="spellStart"/>
            <w:r>
              <w:rPr>
                <w:rFonts w:hint="eastAsia"/>
                <w:bCs/>
              </w:rPr>
              <w:t>G</w:t>
            </w:r>
            <w:r>
              <w:rPr>
                <w:bCs/>
              </w:rPr>
              <w:t>irdLineColor</w:t>
            </w:r>
            <w:proofErr w:type="spellEnd"/>
          </w:p>
        </w:tc>
        <w:tc>
          <w:tcPr>
            <w:tcW w:w="539" w:type="pct"/>
          </w:tcPr>
          <w:p w14:paraId="225A1DD3" w14:textId="0961C769" w:rsidR="00301575" w:rsidRDefault="00301575" w:rsidP="00A45D3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S</w:t>
            </w:r>
            <w:r>
              <w:rPr>
                <w:bCs/>
              </w:rPr>
              <w:t>tring</w:t>
            </w:r>
          </w:p>
        </w:tc>
        <w:tc>
          <w:tcPr>
            <w:tcW w:w="385" w:type="pct"/>
          </w:tcPr>
          <w:p w14:paraId="7636EE62" w14:textId="5B29D7C0" w:rsidR="00301575" w:rsidRDefault="00B50244" w:rsidP="00C55A4B">
            <w:pPr>
              <w:pStyle w:val="aff3"/>
              <w:jc w:val="center"/>
              <w:rPr>
                <w:bCs/>
              </w:rPr>
            </w:pPr>
            <w:r>
              <w:rPr>
                <w:bCs/>
              </w:rPr>
              <w:t>True</w:t>
            </w:r>
          </w:p>
        </w:tc>
        <w:tc>
          <w:tcPr>
            <w:tcW w:w="659" w:type="pct"/>
          </w:tcPr>
          <w:p w14:paraId="3464116D" w14:textId="77777777" w:rsidR="00301575" w:rsidRDefault="00301575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892" w:type="pct"/>
          </w:tcPr>
          <w:p w14:paraId="7DFD44C2" w14:textId="77777777" w:rsidR="00301575" w:rsidRPr="00A45D3B" w:rsidRDefault="00301575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</w:tcPr>
          <w:p w14:paraId="7843AF39" w14:textId="77777777" w:rsidR="00301575" w:rsidRPr="00A45D3B" w:rsidRDefault="00301575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301575" w:rsidRPr="00A45D3B" w14:paraId="29A472D3" w14:textId="77777777" w:rsidTr="00A56008">
        <w:trPr>
          <w:trHeight w:val="970"/>
        </w:trPr>
        <w:tc>
          <w:tcPr>
            <w:tcW w:w="613" w:type="pct"/>
          </w:tcPr>
          <w:p w14:paraId="4A31FE25" w14:textId="77777777" w:rsidR="00301575" w:rsidRDefault="00301575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01" w:type="pct"/>
          </w:tcPr>
          <w:p w14:paraId="7AEFB77E" w14:textId="18B7210C" w:rsidR="00301575" w:rsidRDefault="00301575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M</w:t>
            </w:r>
            <w:r>
              <w:rPr>
                <w:bCs/>
              </w:rPr>
              <w:t>inor</w:t>
            </w:r>
            <w:r>
              <w:rPr>
                <w:rFonts w:hint="eastAsia"/>
                <w:bCs/>
              </w:rPr>
              <w:t xml:space="preserve"> </w:t>
            </w:r>
            <w:proofErr w:type="spellStart"/>
            <w:r>
              <w:rPr>
                <w:rFonts w:hint="eastAsia"/>
                <w:bCs/>
              </w:rPr>
              <w:t>G</w:t>
            </w:r>
            <w:r>
              <w:rPr>
                <w:bCs/>
              </w:rPr>
              <w:t>ridLineAlpha</w:t>
            </w:r>
            <w:proofErr w:type="spellEnd"/>
          </w:p>
        </w:tc>
        <w:tc>
          <w:tcPr>
            <w:tcW w:w="539" w:type="pct"/>
          </w:tcPr>
          <w:p w14:paraId="595F45BF" w14:textId="2598DE49" w:rsidR="00301575" w:rsidRDefault="00301575" w:rsidP="00A45D3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N</w:t>
            </w:r>
            <w:r>
              <w:rPr>
                <w:bCs/>
              </w:rPr>
              <w:t>umber</w:t>
            </w:r>
          </w:p>
        </w:tc>
        <w:tc>
          <w:tcPr>
            <w:tcW w:w="385" w:type="pct"/>
          </w:tcPr>
          <w:p w14:paraId="37039CA9" w14:textId="5F82EEA8" w:rsidR="00301575" w:rsidRDefault="00B50244" w:rsidP="00C55A4B">
            <w:pPr>
              <w:pStyle w:val="aff3"/>
              <w:jc w:val="center"/>
              <w:rPr>
                <w:bCs/>
              </w:rPr>
            </w:pPr>
            <w:r>
              <w:rPr>
                <w:bCs/>
              </w:rPr>
              <w:t>True</w:t>
            </w:r>
          </w:p>
        </w:tc>
        <w:tc>
          <w:tcPr>
            <w:tcW w:w="659" w:type="pct"/>
          </w:tcPr>
          <w:p w14:paraId="209DC4EE" w14:textId="77777777" w:rsidR="00301575" w:rsidRDefault="00301575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892" w:type="pct"/>
          </w:tcPr>
          <w:p w14:paraId="5F98A784" w14:textId="77777777" w:rsidR="00301575" w:rsidRPr="00A45D3B" w:rsidRDefault="00301575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</w:tcPr>
          <w:p w14:paraId="7E5F509C" w14:textId="77777777" w:rsidR="00301575" w:rsidRPr="00A45D3B" w:rsidRDefault="00301575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301575" w:rsidRPr="00A45D3B" w14:paraId="0C8579A9" w14:textId="77777777" w:rsidTr="00A56008">
        <w:trPr>
          <w:trHeight w:val="970"/>
        </w:trPr>
        <w:tc>
          <w:tcPr>
            <w:tcW w:w="613" w:type="pct"/>
          </w:tcPr>
          <w:p w14:paraId="3AE7F0AA" w14:textId="78CC8738" w:rsidR="00301575" w:rsidRDefault="00B50244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L</w:t>
            </w:r>
            <w:r w:rsidR="00301575">
              <w:rPr>
                <w:bCs/>
              </w:rPr>
              <w:t>abel</w:t>
            </w:r>
            <w:r>
              <w:rPr>
                <w:rFonts w:hint="eastAsia"/>
                <w:bCs/>
              </w:rPr>
              <w:t>s</w:t>
            </w:r>
          </w:p>
        </w:tc>
        <w:tc>
          <w:tcPr>
            <w:tcW w:w="1001" w:type="pct"/>
          </w:tcPr>
          <w:p w14:paraId="6F087249" w14:textId="77777777" w:rsidR="00301575" w:rsidRDefault="00301575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539" w:type="pct"/>
          </w:tcPr>
          <w:p w14:paraId="32155421" w14:textId="3B8088BD" w:rsidR="00301575" w:rsidRDefault="00301575" w:rsidP="00A45D3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O</w:t>
            </w:r>
            <w:r>
              <w:rPr>
                <w:bCs/>
              </w:rPr>
              <w:t>bject</w:t>
            </w:r>
          </w:p>
        </w:tc>
        <w:tc>
          <w:tcPr>
            <w:tcW w:w="385" w:type="pct"/>
          </w:tcPr>
          <w:p w14:paraId="77494855" w14:textId="1E5E93FD" w:rsidR="00301575" w:rsidRDefault="00B50244" w:rsidP="00C55A4B">
            <w:pPr>
              <w:pStyle w:val="aff3"/>
              <w:jc w:val="center"/>
              <w:rPr>
                <w:bCs/>
              </w:rPr>
            </w:pPr>
            <w:r>
              <w:rPr>
                <w:bCs/>
              </w:rPr>
              <w:t>True</w:t>
            </w:r>
          </w:p>
        </w:tc>
        <w:tc>
          <w:tcPr>
            <w:tcW w:w="659" w:type="pct"/>
          </w:tcPr>
          <w:p w14:paraId="5168D69F" w14:textId="77777777" w:rsidR="00301575" w:rsidRDefault="00301575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892" w:type="pct"/>
          </w:tcPr>
          <w:p w14:paraId="3DFE6169" w14:textId="77777777" w:rsidR="00301575" w:rsidRPr="00A45D3B" w:rsidRDefault="00301575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</w:tcPr>
          <w:p w14:paraId="62EBD634" w14:textId="77777777" w:rsidR="00301575" w:rsidRPr="00A45D3B" w:rsidRDefault="00301575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301575" w:rsidRPr="00A45D3B" w14:paraId="044548C7" w14:textId="77777777" w:rsidTr="00A56008">
        <w:trPr>
          <w:trHeight w:val="970"/>
        </w:trPr>
        <w:tc>
          <w:tcPr>
            <w:tcW w:w="613" w:type="pct"/>
          </w:tcPr>
          <w:p w14:paraId="310DDFA7" w14:textId="77777777" w:rsidR="00301575" w:rsidRDefault="00301575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01" w:type="pct"/>
          </w:tcPr>
          <w:p w14:paraId="7C49D844" w14:textId="4DD1D270" w:rsidR="00301575" w:rsidRDefault="00301575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</w:t>
            </w:r>
            <w:r>
              <w:rPr>
                <w:bCs/>
              </w:rPr>
              <w:t>itle</w:t>
            </w:r>
          </w:p>
        </w:tc>
        <w:tc>
          <w:tcPr>
            <w:tcW w:w="539" w:type="pct"/>
          </w:tcPr>
          <w:p w14:paraId="37FA974C" w14:textId="030DDDBF" w:rsidR="00301575" w:rsidRDefault="00A56008" w:rsidP="00A45D3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TEXT</w:t>
            </w:r>
          </w:p>
        </w:tc>
        <w:tc>
          <w:tcPr>
            <w:tcW w:w="385" w:type="pct"/>
          </w:tcPr>
          <w:p w14:paraId="238B1C59" w14:textId="6FA8A6B3" w:rsidR="00301575" w:rsidRDefault="00B50244" w:rsidP="00C55A4B">
            <w:pPr>
              <w:pStyle w:val="aff3"/>
              <w:jc w:val="center"/>
              <w:rPr>
                <w:bCs/>
              </w:rPr>
            </w:pPr>
            <w:r>
              <w:rPr>
                <w:bCs/>
              </w:rPr>
              <w:t>True</w:t>
            </w:r>
          </w:p>
        </w:tc>
        <w:tc>
          <w:tcPr>
            <w:tcW w:w="659" w:type="pct"/>
          </w:tcPr>
          <w:p w14:paraId="2ACB3EBA" w14:textId="77777777" w:rsidR="00301575" w:rsidRDefault="00301575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892" w:type="pct"/>
          </w:tcPr>
          <w:p w14:paraId="5232287B" w14:textId="77777777" w:rsidR="00301575" w:rsidRPr="00A45D3B" w:rsidRDefault="00301575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</w:tcPr>
          <w:p w14:paraId="6947D863" w14:textId="77777777" w:rsidR="00301575" w:rsidRPr="00A45D3B" w:rsidRDefault="00301575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301575" w:rsidRPr="00A45D3B" w14:paraId="314571B3" w14:textId="77777777" w:rsidTr="00A56008">
        <w:trPr>
          <w:trHeight w:val="970"/>
        </w:trPr>
        <w:tc>
          <w:tcPr>
            <w:tcW w:w="613" w:type="pct"/>
          </w:tcPr>
          <w:p w14:paraId="505E0FDA" w14:textId="77777777" w:rsidR="00301575" w:rsidRDefault="00301575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01" w:type="pct"/>
          </w:tcPr>
          <w:p w14:paraId="4392FFFA" w14:textId="0360E333" w:rsidR="00301575" w:rsidRDefault="00301575" w:rsidP="00C55A4B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X</w:t>
            </w:r>
            <w:r>
              <w:rPr>
                <w:bCs/>
              </w:rPr>
              <w:t>Label</w:t>
            </w:r>
            <w:proofErr w:type="spellEnd"/>
          </w:p>
        </w:tc>
        <w:tc>
          <w:tcPr>
            <w:tcW w:w="539" w:type="pct"/>
          </w:tcPr>
          <w:p w14:paraId="7972F53B" w14:textId="49F191CE" w:rsidR="00301575" w:rsidRDefault="00A56008" w:rsidP="00A45D3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TEXT</w:t>
            </w:r>
          </w:p>
        </w:tc>
        <w:tc>
          <w:tcPr>
            <w:tcW w:w="385" w:type="pct"/>
          </w:tcPr>
          <w:p w14:paraId="4A36C95A" w14:textId="3CFFE10F" w:rsidR="00301575" w:rsidRDefault="00B50244" w:rsidP="00C55A4B">
            <w:pPr>
              <w:pStyle w:val="aff3"/>
              <w:jc w:val="center"/>
              <w:rPr>
                <w:bCs/>
              </w:rPr>
            </w:pPr>
            <w:r>
              <w:rPr>
                <w:bCs/>
              </w:rPr>
              <w:t>True</w:t>
            </w:r>
          </w:p>
        </w:tc>
        <w:tc>
          <w:tcPr>
            <w:tcW w:w="659" w:type="pct"/>
          </w:tcPr>
          <w:p w14:paraId="32D75158" w14:textId="77777777" w:rsidR="00301575" w:rsidRDefault="00301575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892" w:type="pct"/>
          </w:tcPr>
          <w:p w14:paraId="09587A09" w14:textId="77777777" w:rsidR="00301575" w:rsidRPr="00A45D3B" w:rsidRDefault="00301575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</w:tcPr>
          <w:p w14:paraId="224E4F50" w14:textId="77777777" w:rsidR="00301575" w:rsidRPr="00A45D3B" w:rsidRDefault="00301575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301575" w:rsidRPr="00A45D3B" w14:paraId="1F5F3A2B" w14:textId="77777777" w:rsidTr="00A56008">
        <w:trPr>
          <w:trHeight w:val="970"/>
        </w:trPr>
        <w:tc>
          <w:tcPr>
            <w:tcW w:w="613" w:type="pct"/>
          </w:tcPr>
          <w:p w14:paraId="4BFAB10D" w14:textId="77777777" w:rsidR="00301575" w:rsidRDefault="00301575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01" w:type="pct"/>
          </w:tcPr>
          <w:p w14:paraId="6B670B53" w14:textId="11FF2FB9" w:rsidR="00301575" w:rsidRDefault="00BE7B33" w:rsidP="00C55A4B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Y</w:t>
            </w:r>
            <w:r>
              <w:rPr>
                <w:bCs/>
              </w:rPr>
              <w:t>Label</w:t>
            </w:r>
            <w:proofErr w:type="spellEnd"/>
          </w:p>
        </w:tc>
        <w:tc>
          <w:tcPr>
            <w:tcW w:w="539" w:type="pct"/>
          </w:tcPr>
          <w:p w14:paraId="6B2A538E" w14:textId="13105875" w:rsidR="00301575" w:rsidRDefault="00A56008" w:rsidP="00A45D3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TEXT</w:t>
            </w:r>
          </w:p>
        </w:tc>
        <w:tc>
          <w:tcPr>
            <w:tcW w:w="385" w:type="pct"/>
          </w:tcPr>
          <w:p w14:paraId="51D457B6" w14:textId="58C6D22B" w:rsidR="00301575" w:rsidRDefault="00B50244" w:rsidP="00C55A4B">
            <w:pPr>
              <w:pStyle w:val="aff3"/>
              <w:jc w:val="center"/>
              <w:rPr>
                <w:bCs/>
              </w:rPr>
            </w:pPr>
            <w:r>
              <w:rPr>
                <w:bCs/>
              </w:rPr>
              <w:t>True</w:t>
            </w:r>
          </w:p>
        </w:tc>
        <w:tc>
          <w:tcPr>
            <w:tcW w:w="659" w:type="pct"/>
          </w:tcPr>
          <w:p w14:paraId="5A35B4F6" w14:textId="77777777" w:rsidR="00301575" w:rsidRDefault="00301575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892" w:type="pct"/>
          </w:tcPr>
          <w:p w14:paraId="596C2505" w14:textId="77777777" w:rsidR="00301575" w:rsidRPr="00A45D3B" w:rsidRDefault="00301575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</w:tcPr>
          <w:p w14:paraId="24D520FC" w14:textId="77777777" w:rsidR="00301575" w:rsidRPr="00A45D3B" w:rsidRDefault="00301575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301575" w:rsidRPr="00A45D3B" w14:paraId="0C355191" w14:textId="77777777" w:rsidTr="00A56008">
        <w:trPr>
          <w:trHeight w:val="970"/>
        </w:trPr>
        <w:tc>
          <w:tcPr>
            <w:tcW w:w="613" w:type="pct"/>
          </w:tcPr>
          <w:p w14:paraId="64D9AB48" w14:textId="77777777" w:rsidR="00301575" w:rsidRDefault="00301575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01" w:type="pct"/>
          </w:tcPr>
          <w:p w14:paraId="0D8CCA1E" w14:textId="7B75583E" w:rsidR="00301575" w:rsidRDefault="00BE7B33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L</w:t>
            </w:r>
            <w:r>
              <w:rPr>
                <w:bCs/>
              </w:rPr>
              <w:t>egend</w:t>
            </w:r>
          </w:p>
        </w:tc>
        <w:tc>
          <w:tcPr>
            <w:tcW w:w="539" w:type="pct"/>
          </w:tcPr>
          <w:p w14:paraId="6D329605" w14:textId="29F92830" w:rsidR="00301575" w:rsidRDefault="00A56008" w:rsidP="00A45D3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LEGEND</w:t>
            </w:r>
          </w:p>
        </w:tc>
        <w:tc>
          <w:tcPr>
            <w:tcW w:w="385" w:type="pct"/>
          </w:tcPr>
          <w:p w14:paraId="48B235B4" w14:textId="5312C5CD" w:rsidR="00301575" w:rsidRDefault="00B50244" w:rsidP="00C55A4B">
            <w:pPr>
              <w:pStyle w:val="aff3"/>
              <w:jc w:val="center"/>
              <w:rPr>
                <w:bCs/>
              </w:rPr>
            </w:pPr>
            <w:r>
              <w:rPr>
                <w:bCs/>
              </w:rPr>
              <w:t>True</w:t>
            </w:r>
          </w:p>
        </w:tc>
        <w:tc>
          <w:tcPr>
            <w:tcW w:w="659" w:type="pct"/>
          </w:tcPr>
          <w:p w14:paraId="77C305D7" w14:textId="77777777" w:rsidR="00301575" w:rsidRDefault="00301575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892" w:type="pct"/>
          </w:tcPr>
          <w:p w14:paraId="0FC405F0" w14:textId="77777777" w:rsidR="00301575" w:rsidRPr="00A45D3B" w:rsidRDefault="00301575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</w:tcPr>
          <w:p w14:paraId="6E249357" w14:textId="77777777" w:rsidR="00301575" w:rsidRPr="00A45D3B" w:rsidRDefault="00301575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301575" w:rsidRPr="00A45D3B" w14:paraId="25DEA158" w14:textId="77777777" w:rsidTr="00A56008">
        <w:trPr>
          <w:trHeight w:val="970"/>
        </w:trPr>
        <w:tc>
          <w:tcPr>
            <w:tcW w:w="613" w:type="pct"/>
          </w:tcPr>
          <w:p w14:paraId="1D1D664C" w14:textId="387F5552" w:rsidR="00301575" w:rsidRDefault="00B50244" w:rsidP="00C55A4B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B</w:t>
            </w:r>
            <w:r w:rsidR="00BE7B33">
              <w:rPr>
                <w:rFonts w:hint="eastAsia"/>
                <w:bCs/>
              </w:rPr>
              <w:t>oxStyle</w:t>
            </w:r>
            <w:proofErr w:type="spellEnd"/>
          </w:p>
        </w:tc>
        <w:tc>
          <w:tcPr>
            <w:tcW w:w="1001" w:type="pct"/>
          </w:tcPr>
          <w:p w14:paraId="0BEA31AD" w14:textId="77777777" w:rsidR="00301575" w:rsidRDefault="00301575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539" w:type="pct"/>
          </w:tcPr>
          <w:p w14:paraId="328078F0" w14:textId="2BC90681" w:rsidR="00301575" w:rsidRDefault="00BE7B33" w:rsidP="00A45D3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Object</w:t>
            </w:r>
          </w:p>
        </w:tc>
        <w:tc>
          <w:tcPr>
            <w:tcW w:w="385" w:type="pct"/>
          </w:tcPr>
          <w:p w14:paraId="05AC66C8" w14:textId="6DE09AE3" w:rsidR="00301575" w:rsidRDefault="00B50244" w:rsidP="00C55A4B">
            <w:pPr>
              <w:pStyle w:val="aff3"/>
              <w:jc w:val="center"/>
              <w:rPr>
                <w:bCs/>
              </w:rPr>
            </w:pPr>
            <w:r>
              <w:rPr>
                <w:bCs/>
              </w:rPr>
              <w:t>True</w:t>
            </w:r>
          </w:p>
        </w:tc>
        <w:tc>
          <w:tcPr>
            <w:tcW w:w="659" w:type="pct"/>
          </w:tcPr>
          <w:p w14:paraId="41EFC718" w14:textId="77777777" w:rsidR="00301575" w:rsidRDefault="00301575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892" w:type="pct"/>
          </w:tcPr>
          <w:p w14:paraId="26B5C5A7" w14:textId="77777777" w:rsidR="00301575" w:rsidRPr="00A45D3B" w:rsidRDefault="00301575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</w:tcPr>
          <w:p w14:paraId="266C5AA8" w14:textId="77777777" w:rsidR="00301575" w:rsidRPr="00A45D3B" w:rsidRDefault="00301575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301575" w:rsidRPr="00A45D3B" w14:paraId="6D3FDE39" w14:textId="77777777" w:rsidTr="00A56008">
        <w:trPr>
          <w:trHeight w:val="970"/>
        </w:trPr>
        <w:tc>
          <w:tcPr>
            <w:tcW w:w="613" w:type="pct"/>
          </w:tcPr>
          <w:p w14:paraId="3FCF5054" w14:textId="77777777" w:rsidR="00301575" w:rsidRDefault="00301575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01" w:type="pct"/>
          </w:tcPr>
          <w:p w14:paraId="0F496F6D" w14:textId="232C5731" w:rsidR="00301575" w:rsidRDefault="00BE7B33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Color</w:t>
            </w:r>
          </w:p>
        </w:tc>
        <w:tc>
          <w:tcPr>
            <w:tcW w:w="539" w:type="pct"/>
          </w:tcPr>
          <w:p w14:paraId="0F4451F6" w14:textId="43C0C5E8" w:rsidR="00301575" w:rsidRDefault="00BE7B33" w:rsidP="00A45D3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String</w:t>
            </w:r>
          </w:p>
        </w:tc>
        <w:tc>
          <w:tcPr>
            <w:tcW w:w="385" w:type="pct"/>
          </w:tcPr>
          <w:p w14:paraId="4B090808" w14:textId="20981AB2" w:rsidR="00301575" w:rsidRDefault="00B50244" w:rsidP="00C55A4B">
            <w:pPr>
              <w:pStyle w:val="aff3"/>
              <w:jc w:val="center"/>
              <w:rPr>
                <w:bCs/>
              </w:rPr>
            </w:pPr>
            <w:r>
              <w:rPr>
                <w:bCs/>
              </w:rPr>
              <w:t>True</w:t>
            </w:r>
          </w:p>
        </w:tc>
        <w:tc>
          <w:tcPr>
            <w:tcW w:w="659" w:type="pct"/>
          </w:tcPr>
          <w:p w14:paraId="3486078E" w14:textId="77777777" w:rsidR="00301575" w:rsidRDefault="00301575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892" w:type="pct"/>
          </w:tcPr>
          <w:p w14:paraId="14DC949A" w14:textId="77777777" w:rsidR="00301575" w:rsidRPr="00A45D3B" w:rsidRDefault="00301575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</w:tcPr>
          <w:p w14:paraId="6D3D8C65" w14:textId="77777777" w:rsidR="00301575" w:rsidRPr="00A45D3B" w:rsidRDefault="00301575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301575" w:rsidRPr="00A45D3B" w14:paraId="2E3B9A89" w14:textId="77777777" w:rsidTr="00A56008">
        <w:trPr>
          <w:trHeight w:val="970"/>
        </w:trPr>
        <w:tc>
          <w:tcPr>
            <w:tcW w:w="613" w:type="pct"/>
          </w:tcPr>
          <w:p w14:paraId="7D213C50" w14:textId="77777777" w:rsidR="00301575" w:rsidRDefault="00301575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01" w:type="pct"/>
          </w:tcPr>
          <w:p w14:paraId="7F13D134" w14:textId="6E96CA31" w:rsidR="00301575" w:rsidRDefault="00BE7B33" w:rsidP="00C55A4B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LineWidth</w:t>
            </w:r>
            <w:proofErr w:type="spellEnd"/>
          </w:p>
        </w:tc>
        <w:tc>
          <w:tcPr>
            <w:tcW w:w="539" w:type="pct"/>
          </w:tcPr>
          <w:p w14:paraId="364DB9BE" w14:textId="234D2D4B" w:rsidR="00301575" w:rsidRDefault="00BE7B33" w:rsidP="00A45D3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Number</w:t>
            </w:r>
          </w:p>
        </w:tc>
        <w:tc>
          <w:tcPr>
            <w:tcW w:w="385" w:type="pct"/>
          </w:tcPr>
          <w:p w14:paraId="5EDB7F9E" w14:textId="41B224EA" w:rsidR="00301575" w:rsidRDefault="00B50244" w:rsidP="00C55A4B">
            <w:pPr>
              <w:pStyle w:val="aff3"/>
              <w:jc w:val="center"/>
              <w:rPr>
                <w:bCs/>
              </w:rPr>
            </w:pPr>
            <w:r>
              <w:rPr>
                <w:bCs/>
              </w:rPr>
              <w:t>True</w:t>
            </w:r>
          </w:p>
        </w:tc>
        <w:tc>
          <w:tcPr>
            <w:tcW w:w="659" w:type="pct"/>
          </w:tcPr>
          <w:p w14:paraId="25BBC92F" w14:textId="77777777" w:rsidR="00301575" w:rsidRDefault="00301575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892" w:type="pct"/>
          </w:tcPr>
          <w:p w14:paraId="3021E26C" w14:textId="77777777" w:rsidR="00301575" w:rsidRPr="00A45D3B" w:rsidRDefault="00301575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</w:tcPr>
          <w:p w14:paraId="1EF8149D" w14:textId="77777777" w:rsidR="00301575" w:rsidRPr="00A45D3B" w:rsidRDefault="00301575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301575" w:rsidRPr="00A45D3B" w14:paraId="555AAF1E" w14:textId="77777777" w:rsidTr="00A56008">
        <w:trPr>
          <w:trHeight w:val="970"/>
        </w:trPr>
        <w:tc>
          <w:tcPr>
            <w:tcW w:w="613" w:type="pct"/>
          </w:tcPr>
          <w:p w14:paraId="58C4D8B7" w14:textId="4CB4E51B" w:rsidR="00301575" w:rsidRDefault="00B50244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P</w:t>
            </w:r>
            <w:r w:rsidR="00BE7B33">
              <w:rPr>
                <w:rFonts w:hint="eastAsia"/>
                <w:bCs/>
              </w:rPr>
              <w:t>osition</w:t>
            </w:r>
          </w:p>
        </w:tc>
        <w:tc>
          <w:tcPr>
            <w:tcW w:w="1001" w:type="pct"/>
          </w:tcPr>
          <w:p w14:paraId="12BAB6FB" w14:textId="77777777" w:rsidR="00301575" w:rsidRDefault="00301575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539" w:type="pct"/>
          </w:tcPr>
          <w:p w14:paraId="200A6E23" w14:textId="0C47053F" w:rsidR="00301575" w:rsidRDefault="00BE7B33" w:rsidP="00A45D3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Object</w:t>
            </w:r>
          </w:p>
        </w:tc>
        <w:tc>
          <w:tcPr>
            <w:tcW w:w="385" w:type="pct"/>
          </w:tcPr>
          <w:p w14:paraId="4B2FFBF9" w14:textId="47692D7C" w:rsidR="00301575" w:rsidRDefault="00B50244" w:rsidP="00C55A4B">
            <w:pPr>
              <w:pStyle w:val="aff3"/>
              <w:jc w:val="center"/>
              <w:rPr>
                <w:bCs/>
              </w:rPr>
            </w:pPr>
            <w:r>
              <w:rPr>
                <w:bCs/>
              </w:rPr>
              <w:t>True</w:t>
            </w:r>
          </w:p>
        </w:tc>
        <w:tc>
          <w:tcPr>
            <w:tcW w:w="659" w:type="pct"/>
          </w:tcPr>
          <w:p w14:paraId="0AE24F56" w14:textId="77777777" w:rsidR="00301575" w:rsidRDefault="00301575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892" w:type="pct"/>
          </w:tcPr>
          <w:p w14:paraId="270A3B7C" w14:textId="77777777" w:rsidR="00301575" w:rsidRPr="00A45D3B" w:rsidRDefault="00301575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</w:tcPr>
          <w:p w14:paraId="4E98C216" w14:textId="77777777" w:rsidR="00301575" w:rsidRPr="00A45D3B" w:rsidRDefault="00301575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301575" w:rsidRPr="00A45D3B" w14:paraId="51B455EC" w14:textId="77777777" w:rsidTr="00A56008">
        <w:trPr>
          <w:trHeight w:val="970"/>
        </w:trPr>
        <w:tc>
          <w:tcPr>
            <w:tcW w:w="613" w:type="pct"/>
          </w:tcPr>
          <w:p w14:paraId="25CB6BCE" w14:textId="77777777" w:rsidR="00301575" w:rsidRDefault="00301575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01" w:type="pct"/>
          </w:tcPr>
          <w:p w14:paraId="07F37883" w14:textId="6829E27D" w:rsidR="00301575" w:rsidRDefault="00BE7B33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Position</w:t>
            </w:r>
          </w:p>
        </w:tc>
        <w:tc>
          <w:tcPr>
            <w:tcW w:w="539" w:type="pct"/>
          </w:tcPr>
          <w:p w14:paraId="2262DDB5" w14:textId="41FA3E6B" w:rsidR="00301575" w:rsidRDefault="00BE7B33" w:rsidP="00A45D3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Array</w:t>
            </w:r>
            <w:r>
              <w:rPr>
                <w:bCs/>
              </w:rPr>
              <w:t>&lt;Number&gt;</w:t>
            </w:r>
          </w:p>
        </w:tc>
        <w:tc>
          <w:tcPr>
            <w:tcW w:w="385" w:type="pct"/>
          </w:tcPr>
          <w:p w14:paraId="45E0315C" w14:textId="7687AB8F" w:rsidR="00301575" w:rsidRDefault="00B50244" w:rsidP="00C55A4B">
            <w:pPr>
              <w:pStyle w:val="aff3"/>
              <w:jc w:val="center"/>
              <w:rPr>
                <w:bCs/>
              </w:rPr>
            </w:pPr>
            <w:r>
              <w:rPr>
                <w:bCs/>
              </w:rPr>
              <w:t>True</w:t>
            </w:r>
          </w:p>
        </w:tc>
        <w:tc>
          <w:tcPr>
            <w:tcW w:w="659" w:type="pct"/>
          </w:tcPr>
          <w:p w14:paraId="44D270A3" w14:textId="77777777" w:rsidR="00301575" w:rsidRDefault="00301575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892" w:type="pct"/>
          </w:tcPr>
          <w:p w14:paraId="5837EB5D" w14:textId="77777777" w:rsidR="00301575" w:rsidRPr="00A45D3B" w:rsidRDefault="00301575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</w:tcPr>
          <w:p w14:paraId="744D39EE" w14:textId="77777777" w:rsidR="00301575" w:rsidRPr="00A45D3B" w:rsidRDefault="00301575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</w:tbl>
    <w:p w14:paraId="192E7761" w14:textId="6545D93D" w:rsidR="005A2C63" w:rsidRDefault="00BE7B33" w:rsidP="00BE7B33">
      <w:pPr>
        <w:pStyle w:val="4"/>
      </w:pPr>
      <w:r>
        <w:t>L</w:t>
      </w:r>
      <w:r w:rsidR="00A56008">
        <w:rPr>
          <w:rFonts w:hint="eastAsia"/>
        </w:rPr>
        <w:t>INE</w:t>
      </w:r>
    </w:p>
    <w:tbl>
      <w:tblPr>
        <w:tblStyle w:val="-"/>
        <w:tblpPr w:leftFromText="180" w:rightFromText="180" w:vertAnchor="text" w:horzAnchor="page" w:tblpXSpec="center" w:tblpY="735"/>
        <w:tblW w:w="5000" w:type="pct"/>
        <w:tblLook w:val="04A0" w:firstRow="1" w:lastRow="0" w:firstColumn="1" w:lastColumn="0" w:noHBand="0" w:noVBand="1"/>
      </w:tblPr>
      <w:tblGrid>
        <w:gridCol w:w="1488"/>
        <w:gridCol w:w="1744"/>
        <w:gridCol w:w="905"/>
        <w:gridCol w:w="606"/>
        <w:gridCol w:w="844"/>
        <w:gridCol w:w="1339"/>
        <w:gridCol w:w="1371"/>
      </w:tblGrid>
      <w:tr w:rsidR="008F326A" w14:paraId="44F6D401" w14:textId="77777777" w:rsidTr="00A560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70"/>
        </w:trPr>
        <w:tc>
          <w:tcPr>
            <w:tcW w:w="1613" w:type="pct"/>
            <w:gridSpan w:val="2"/>
          </w:tcPr>
          <w:p w14:paraId="68329BFE" w14:textId="77777777" w:rsidR="008F326A" w:rsidRDefault="008F326A" w:rsidP="00C55A4B">
            <w:pPr>
              <w:pStyle w:val="aff3"/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539" w:type="pct"/>
          </w:tcPr>
          <w:p w14:paraId="78975B6D" w14:textId="77777777" w:rsidR="008F326A" w:rsidRDefault="008F326A" w:rsidP="00C55A4B">
            <w:pPr>
              <w:pStyle w:val="aff3"/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385" w:type="pct"/>
          </w:tcPr>
          <w:p w14:paraId="619B63F9" w14:textId="77777777" w:rsidR="008F326A" w:rsidRDefault="008F326A" w:rsidP="00C55A4B">
            <w:pPr>
              <w:pStyle w:val="aff3"/>
              <w:jc w:val="center"/>
            </w:pPr>
            <w:r>
              <w:rPr>
                <w:rFonts w:hint="eastAsia"/>
              </w:rPr>
              <w:t>是否必需</w:t>
            </w:r>
          </w:p>
        </w:tc>
        <w:tc>
          <w:tcPr>
            <w:tcW w:w="659" w:type="pct"/>
          </w:tcPr>
          <w:p w14:paraId="21573F92" w14:textId="77777777" w:rsidR="008F326A" w:rsidRDefault="008F326A" w:rsidP="00C55A4B">
            <w:pPr>
              <w:pStyle w:val="aff3"/>
              <w:jc w:val="center"/>
            </w:pPr>
            <w:r>
              <w:rPr>
                <w:rFonts w:hint="eastAsia"/>
              </w:rPr>
              <w:t>说明</w:t>
            </w:r>
          </w:p>
        </w:tc>
        <w:tc>
          <w:tcPr>
            <w:tcW w:w="892" w:type="pct"/>
          </w:tcPr>
          <w:p w14:paraId="2B2E7E09" w14:textId="77777777" w:rsidR="008F326A" w:rsidRDefault="008F326A" w:rsidP="00C55A4B">
            <w:pPr>
              <w:pStyle w:val="aff3"/>
              <w:jc w:val="center"/>
            </w:pPr>
            <w:r>
              <w:rPr>
                <w:rFonts w:hint="eastAsia"/>
              </w:rPr>
              <w:t>示例</w:t>
            </w:r>
          </w:p>
        </w:tc>
        <w:tc>
          <w:tcPr>
            <w:tcW w:w="912" w:type="pct"/>
          </w:tcPr>
          <w:p w14:paraId="31A5E960" w14:textId="77777777" w:rsidR="008F326A" w:rsidRDefault="008F326A" w:rsidP="00C55A4B">
            <w:pPr>
              <w:pStyle w:val="aff3"/>
              <w:tabs>
                <w:tab w:val="left" w:pos="270"/>
              </w:tabs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8F326A" w:rsidRPr="00A45D3B" w14:paraId="52F7DB83" w14:textId="77777777" w:rsidTr="00A56008">
        <w:trPr>
          <w:trHeight w:val="970"/>
        </w:trPr>
        <w:tc>
          <w:tcPr>
            <w:tcW w:w="613" w:type="pct"/>
          </w:tcPr>
          <w:p w14:paraId="4C2FF2D2" w14:textId="21DE16AC" w:rsidR="008F326A" w:rsidRPr="00A45D3B" w:rsidRDefault="008F326A" w:rsidP="00C55A4B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ColorAndStyle</w:t>
            </w:r>
            <w:proofErr w:type="spellEnd"/>
          </w:p>
        </w:tc>
        <w:tc>
          <w:tcPr>
            <w:tcW w:w="1001" w:type="pct"/>
          </w:tcPr>
          <w:p w14:paraId="66832E90" w14:textId="77777777" w:rsidR="008F326A" w:rsidRPr="00A45D3B" w:rsidRDefault="008F326A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539" w:type="pct"/>
          </w:tcPr>
          <w:p w14:paraId="519E4711" w14:textId="77777777" w:rsidR="008F326A" w:rsidRPr="00A45D3B" w:rsidRDefault="008F326A" w:rsidP="00C55A4B">
            <w:pPr>
              <w:pStyle w:val="aff3"/>
              <w:jc w:val="center"/>
              <w:rPr>
                <w:bCs/>
              </w:rPr>
            </w:pPr>
            <w:r w:rsidRPr="00A45D3B">
              <w:rPr>
                <w:rFonts w:hint="eastAsia"/>
                <w:bCs/>
              </w:rPr>
              <w:t>Object</w:t>
            </w:r>
          </w:p>
        </w:tc>
        <w:tc>
          <w:tcPr>
            <w:tcW w:w="385" w:type="pct"/>
          </w:tcPr>
          <w:p w14:paraId="40194193" w14:textId="77777777" w:rsidR="008F326A" w:rsidRPr="00A45D3B" w:rsidRDefault="008F326A" w:rsidP="00C55A4B">
            <w:pPr>
              <w:pStyle w:val="aff3"/>
              <w:jc w:val="center"/>
              <w:rPr>
                <w:bCs/>
              </w:rPr>
            </w:pPr>
            <w:r w:rsidRPr="00A45D3B">
              <w:rPr>
                <w:rFonts w:hint="eastAsia"/>
                <w:bCs/>
              </w:rPr>
              <w:t>True</w:t>
            </w:r>
          </w:p>
        </w:tc>
        <w:tc>
          <w:tcPr>
            <w:tcW w:w="659" w:type="pct"/>
          </w:tcPr>
          <w:p w14:paraId="23F57B8C" w14:textId="450D5929" w:rsidR="008F326A" w:rsidRPr="00A45D3B" w:rsidRDefault="008F326A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颜色和样式</w:t>
            </w:r>
          </w:p>
        </w:tc>
        <w:tc>
          <w:tcPr>
            <w:tcW w:w="892" w:type="pct"/>
          </w:tcPr>
          <w:p w14:paraId="1B9166DB" w14:textId="77777777" w:rsidR="008F326A" w:rsidRPr="00A45D3B" w:rsidRDefault="008F326A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</w:tcPr>
          <w:p w14:paraId="34238D7E" w14:textId="77777777" w:rsidR="008F326A" w:rsidRPr="00A45D3B" w:rsidRDefault="008F326A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8F326A" w:rsidRPr="00A45D3B" w14:paraId="19E93DBD" w14:textId="77777777" w:rsidTr="00A56008">
        <w:trPr>
          <w:trHeight w:val="970"/>
        </w:trPr>
        <w:tc>
          <w:tcPr>
            <w:tcW w:w="613" w:type="pct"/>
          </w:tcPr>
          <w:p w14:paraId="20284312" w14:textId="77777777" w:rsidR="008F326A" w:rsidRDefault="008F326A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01" w:type="pct"/>
          </w:tcPr>
          <w:p w14:paraId="43A1DC1C" w14:textId="5278409F" w:rsidR="008F326A" w:rsidRPr="00A45D3B" w:rsidRDefault="008F326A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Color</w:t>
            </w:r>
          </w:p>
        </w:tc>
        <w:tc>
          <w:tcPr>
            <w:tcW w:w="539" w:type="pct"/>
          </w:tcPr>
          <w:p w14:paraId="3385FE75" w14:textId="08357FE4" w:rsidR="008F326A" w:rsidRPr="00A45D3B" w:rsidRDefault="008F326A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String</w:t>
            </w:r>
          </w:p>
        </w:tc>
        <w:tc>
          <w:tcPr>
            <w:tcW w:w="385" w:type="pct"/>
          </w:tcPr>
          <w:p w14:paraId="367F91A4" w14:textId="068FD3EB" w:rsidR="008F326A" w:rsidRPr="00A45D3B" w:rsidRDefault="008F326A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True</w:t>
            </w:r>
          </w:p>
        </w:tc>
        <w:tc>
          <w:tcPr>
            <w:tcW w:w="659" w:type="pct"/>
          </w:tcPr>
          <w:p w14:paraId="570310D3" w14:textId="77777777" w:rsidR="008F326A" w:rsidRDefault="008F326A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892" w:type="pct"/>
          </w:tcPr>
          <w:p w14:paraId="2BA95D19" w14:textId="77777777" w:rsidR="008F326A" w:rsidRPr="00A45D3B" w:rsidRDefault="008F326A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</w:tcPr>
          <w:p w14:paraId="1B6557E2" w14:textId="77777777" w:rsidR="008F326A" w:rsidRPr="00A45D3B" w:rsidRDefault="008F326A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8F326A" w:rsidRPr="00A45D3B" w14:paraId="1EC77CD1" w14:textId="77777777" w:rsidTr="00A56008">
        <w:trPr>
          <w:trHeight w:val="970"/>
        </w:trPr>
        <w:tc>
          <w:tcPr>
            <w:tcW w:w="613" w:type="pct"/>
          </w:tcPr>
          <w:p w14:paraId="773050D2" w14:textId="77777777" w:rsidR="008F326A" w:rsidRDefault="008F326A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01" w:type="pct"/>
          </w:tcPr>
          <w:p w14:paraId="13998905" w14:textId="7F40C0C9" w:rsidR="008F326A" w:rsidRPr="00A45D3B" w:rsidRDefault="008F326A" w:rsidP="00C55A4B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L</w:t>
            </w:r>
            <w:r>
              <w:rPr>
                <w:bCs/>
              </w:rPr>
              <w:t>ineStyle</w:t>
            </w:r>
            <w:proofErr w:type="spellEnd"/>
          </w:p>
        </w:tc>
        <w:tc>
          <w:tcPr>
            <w:tcW w:w="539" w:type="pct"/>
          </w:tcPr>
          <w:p w14:paraId="042A519F" w14:textId="77777777" w:rsidR="008F326A" w:rsidRPr="00A45D3B" w:rsidRDefault="008F326A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385" w:type="pct"/>
          </w:tcPr>
          <w:p w14:paraId="6689FB34" w14:textId="7969A372" w:rsidR="008F326A" w:rsidRPr="00A45D3B" w:rsidRDefault="00B50244" w:rsidP="00C55A4B">
            <w:pPr>
              <w:pStyle w:val="aff3"/>
              <w:jc w:val="center"/>
              <w:rPr>
                <w:bCs/>
              </w:rPr>
            </w:pPr>
            <w:r>
              <w:rPr>
                <w:bCs/>
              </w:rPr>
              <w:t>True</w:t>
            </w:r>
          </w:p>
        </w:tc>
        <w:tc>
          <w:tcPr>
            <w:tcW w:w="659" w:type="pct"/>
          </w:tcPr>
          <w:p w14:paraId="5676EDCE" w14:textId="77777777" w:rsidR="008F326A" w:rsidRDefault="008F326A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892" w:type="pct"/>
          </w:tcPr>
          <w:p w14:paraId="2B8DD19A" w14:textId="77777777" w:rsidR="008F326A" w:rsidRPr="00A45D3B" w:rsidRDefault="008F326A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</w:tcPr>
          <w:p w14:paraId="7AAECBA5" w14:textId="77777777" w:rsidR="008F326A" w:rsidRPr="00A45D3B" w:rsidRDefault="008F326A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8F326A" w:rsidRPr="00A45D3B" w14:paraId="62F000E5" w14:textId="77777777" w:rsidTr="00A56008">
        <w:trPr>
          <w:trHeight w:val="970"/>
        </w:trPr>
        <w:tc>
          <w:tcPr>
            <w:tcW w:w="613" w:type="pct"/>
          </w:tcPr>
          <w:p w14:paraId="151DDBF0" w14:textId="77777777" w:rsidR="008F326A" w:rsidRDefault="008F326A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01" w:type="pct"/>
          </w:tcPr>
          <w:p w14:paraId="358B3B50" w14:textId="5F5D6DB5" w:rsidR="008F326A" w:rsidRPr="00A45D3B" w:rsidRDefault="008F326A" w:rsidP="00C55A4B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L</w:t>
            </w:r>
            <w:r>
              <w:rPr>
                <w:bCs/>
              </w:rPr>
              <w:t>ineWidth</w:t>
            </w:r>
            <w:proofErr w:type="spellEnd"/>
          </w:p>
        </w:tc>
        <w:tc>
          <w:tcPr>
            <w:tcW w:w="539" w:type="pct"/>
          </w:tcPr>
          <w:p w14:paraId="396F3D96" w14:textId="77777777" w:rsidR="008F326A" w:rsidRPr="00A45D3B" w:rsidRDefault="008F326A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385" w:type="pct"/>
          </w:tcPr>
          <w:p w14:paraId="7B9A6EF1" w14:textId="32CE2A3D" w:rsidR="008F326A" w:rsidRPr="00A45D3B" w:rsidRDefault="00B50244" w:rsidP="00C55A4B">
            <w:pPr>
              <w:pStyle w:val="aff3"/>
              <w:jc w:val="center"/>
              <w:rPr>
                <w:bCs/>
              </w:rPr>
            </w:pPr>
            <w:r>
              <w:rPr>
                <w:bCs/>
              </w:rPr>
              <w:t>True</w:t>
            </w:r>
          </w:p>
        </w:tc>
        <w:tc>
          <w:tcPr>
            <w:tcW w:w="659" w:type="pct"/>
          </w:tcPr>
          <w:p w14:paraId="6E9F1061" w14:textId="77777777" w:rsidR="008F326A" w:rsidRDefault="008F326A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892" w:type="pct"/>
          </w:tcPr>
          <w:p w14:paraId="67444AC1" w14:textId="77777777" w:rsidR="008F326A" w:rsidRPr="00A45D3B" w:rsidRDefault="008F326A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</w:tcPr>
          <w:p w14:paraId="41F4AF25" w14:textId="77777777" w:rsidR="008F326A" w:rsidRPr="00A45D3B" w:rsidRDefault="008F326A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8F326A" w:rsidRPr="00A45D3B" w14:paraId="31267974" w14:textId="77777777" w:rsidTr="00A56008">
        <w:trPr>
          <w:trHeight w:val="970"/>
        </w:trPr>
        <w:tc>
          <w:tcPr>
            <w:tcW w:w="613" w:type="pct"/>
          </w:tcPr>
          <w:p w14:paraId="0B41F076" w14:textId="79E29736" w:rsidR="008F326A" w:rsidRDefault="008F326A" w:rsidP="00C55A4B">
            <w:pPr>
              <w:pStyle w:val="aff3"/>
              <w:jc w:val="center"/>
              <w:rPr>
                <w:bCs/>
              </w:rPr>
            </w:pPr>
            <w:r>
              <w:rPr>
                <w:bCs/>
              </w:rPr>
              <w:t>Markers</w:t>
            </w:r>
          </w:p>
        </w:tc>
        <w:tc>
          <w:tcPr>
            <w:tcW w:w="1001" w:type="pct"/>
          </w:tcPr>
          <w:p w14:paraId="7BB2A512" w14:textId="77777777" w:rsidR="008F326A" w:rsidRPr="00A45D3B" w:rsidRDefault="008F326A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539" w:type="pct"/>
          </w:tcPr>
          <w:p w14:paraId="0F73AB50" w14:textId="675032C9" w:rsidR="008F326A" w:rsidRPr="00A45D3B" w:rsidRDefault="00B50244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Object</w:t>
            </w:r>
          </w:p>
        </w:tc>
        <w:tc>
          <w:tcPr>
            <w:tcW w:w="385" w:type="pct"/>
          </w:tcPr>
          <w:p w14:paraId="637FD4A2" w14:textId="521DADB8" w:rsidR="008F326A" w:rsidRPr="00A45D3B" w:rsidRDefault="00B50244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True</w:t>
            </w:r>
          </w:p>
        </w:tc>
        <w:tc>
          <w:tcPr>
            <w:tcW w:w="659" w:type="pct"/>
          </w:tcPr>
          <w:p w14:paraId="3A0D2A03" w14:textId="68F6C924" w:rsidR="008F326A" w:rsidRDefault="00B50244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标记</w:t>
            </w:r>
          </w:p>
        </w:tc>
        <w:tc>
          <w:tcPr>
            <w:tcW w:w="892" w:type="pct"/>
          </w:tcPr>
          <w:p w14:paraId="261182CB" w14:textId="77777777" w:rsidR="008F326A" w:rsidRPr="00A45D3B" w:rsidRDefault="008F326A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</w:tcPr>
          <w:p w14:paraId="08D36716" w14:textId="77777777" w:rsidR="008F326A" w:rsidRPr="00A45D3B" w:rsidRDefault="008F326A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8F326A" w:rsidRPr="00A45D3B" w14:paraId="78D82362" w14:textId="77777777" w:rsidTr="00A56008">
        <w:trPr>
          <w:trHeight w:val="970"/>
        </w:trPr>
        <w:tc>
          <w:tcPr>
            <w:tcW w:w="613" w:type="pct"/>
          </w:tcPr>
          <w:p w14:paraId="7886C5BC" w14:textId="77777777" w:rsidR="008F326A" w:rsidRDefault="008F326A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01" w:type="pct"/>
          </w:tcPr>
          <w:p w14:paraId="655CC3CB" w14:textId="3E1BAAA0" w:rsidR="008F326A" w:rsidRPr="00A45D3B" w:rsidRDefault="008F326A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M</w:t>
            </w:r>
            <w:r>
              <w:rPr>
                <w:bCs/>
              </w:rPr>
              <w:t>arker</w:t>
            </w:r>
          </w:p>
        </w:tc>
        <w:tc>
          <w:tcPr>
            <w:tcW w:w="539" w:type="pct"/>
          </w:tcPr>
          <w:p w14:paraId="32D01E62" w14:textId="5C0319CC" w:rsidR="008F326A" w:rsidRPr="00A45D3B" w:rsidRDefault="008F326A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S</w:t>
            </w:r>
            <w:r>
              <w:rPr>
                <w:bCs/>
              </w:rPr>
              <w:t>tring</w:t>
            </w:r>
          </w:p>
        </w:tc>
        <w:tc>
          <w:tcPr>
            <w:tcW w:w="385" w:type="pct"/>
          </w:tcPr>
          <w:p w14:paraId="752A750F" w14:textId="03B79B6E" w:rsidR="008F326A" w:rsidRPr="00A45D3B" w:rsidRDefault="008F326A" w:rsidP="00C55A4B">
            <w:pPr>
              <w:pStyle w:val="aff3"/>
              <w:jc w:val="center"/>
              <w:rPr>
                <w:bCs/>
              </w:rPr>
            </w:pPr>
            <w:r>
              <w:rPr>
                <w:bCs/>
              </w:rPr>
              <w:t>True</w:t>
            </w:r>
          </w:p>
        </w:tc>
        <w:tc>
          <w:tcPr>
            <w:tcW w:w="659" w:type="pct"/>
          </w:tcPr>
          <w:p w14:paraId="78D9AA05" w14:textId="77777777" w:rsidR="008F326A" w:rsidRDefault="008F326A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892" w:type="pct"/>
          </w:tcPr>
          <w:p w14:paraId="515C7F78" w14:textId="77777777" w:rsidR="008F326A" w:rsidRPr="00A45D3B" w:rsidRDefault="008F326A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</w:tcPr>
          <w:p w14:paraId="64930FF5" w14:textId="77777777" w:rsidR="008F326A" w:rsidRPr="00A45D3B" w:rsidRDefault="008F326A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8F326A" w:rsidRPr="00A45D3B" w14:paraId="1428D007" w14:textId="77777777" w:rsidTr="00A56008">
        <w:trPr>
          <w:trHeight w:val="970"/>
        </w:trPr>
        <w:tc>
          <w:tcPr>
            <w:tcW w:w="613" w:type="pct"/>
          </w:tcPr>
          <w:p w14:paraId="08B318B6" w14:textId="77777777" w:rsidR="008F326A" w:rsidRDefault="008F326A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01" w:type="pct"/>
          </w:tcPr>
          <w:p w14:paraId="59C7A9CD" w14:textId="0222ACDD" w:rsidR="008F326A" w:rsidRPr="00A45D3B" w:rsidRDefault="008F326A" w:rsidP="00C55A4B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M</w:t>
            </w:r>
            <w:r>
              <w:rPr>
                <w:bCs/>
              </w:rPr>
              <w:t>arkerSize</w:t>
            </w:r>
            <w:proofErr w:type="spellEnd"/>
          </w:p>
        </w:tc>
        <w:tc>
          <w:tcPr>
            <w:tcW w:w="539" w:type="pct"/>
          </w:tcPr>
          <w:p w14:paraId="5BC9F357" w14:textId="3B56B7C0" w:rsidR="008F326A" w:rsidRPr="00A45D3B" w:rsidRDefault="008F326A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N</w:t>
            </w:r>
            <w:r>
              <w:rPr>
                <w:bCs/>
              </w:rPr>
              <w:t>umber</w:t>
            </w:r>
          </w:p>
        </w:tc>
        <w:tc>
          <w:tcPr>
            <w:tcW w:w="385" w:type="pct"/>
          </w:tcPr>
          <w:p w14:paraId="6D893096" w14:textId="29B33FF0" w:rsidR="008F326A" w:rsidRPr="00A45D3B" w:rsidRDefault="00B50244" w:rsidP="00C55A4B">
            <w:pPr>
              <w:pStyle w:val="aff3"/>
              <w:jc w:val="center"/>
              <w:rPr>
                <w:bCs/>
              </w:rPr>
            </w:pPr>
            <w:r>
              <w:rPr>
                <w:bCs/>
              </w:rPr>
              <w:t>True</w:t>
            </w:r>
          </w:p>
        </w:tc>
        <w:tc>
          <w:tcPr>
            <w:tcW w:w="659" w:type="pct"/>
          </w:tcPr>
          <w:p w14:paraId="4319DE7B" w14:textId="77777777" w:rsidR="008F326A" w:rsidRDefault="008F326A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892" w:type="pct"/>
          </w:tcPr>
          <w:p w14:paraId="5278F56A" w14:textId="77777777" w:rsidR="008F326A" w:rsidRPr="00A45D3B" w:rsidRDefault="008F326A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</w:tcPr>
          <w:p w14:paraId="056BD075" w14:textId="77777777" w:rsidR="008F326A" w:rsidRPr="00A45D3B" w:rsidRDefault="008F326A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8F326A" w:rsidRPr="00A45D3B" w14:paraId="116FF80F" w14:textId="77777777" w:rsidTr="00A56008">
        <w:trPr>
          <w:trHeight w:val="970"/>
        </w:trPr>
        <w:tc>
          <w:tcPr>
            <w:tcW w:w="613" w:type="pct"/>
          </w:tcPr>
          <w:p w14:paraId="43109145" w14:textId="77777777" w:rsidR="008F326A" w:rsidRDefault="008F326A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01" w:type="pct"/>
          </w:tcPr>
          <w:p w14:paraId="6DA1D80F" w14:textId="34CFEAF4" w:rsidR="008F326A" w:rsidRPr="00A45D3B" w:rsidRDefault="008F326A" w:rsidP="00C55A4B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M</w:t>
            </w:r>
            <w:r>
              <w:rPr>
                <w:bCs/>
              </w:rPr>
              <w:t>arkerEdgeColor</w:t>
            </w:r>
            <w:proofErr w:type="spellEnd"/>
          </w:p>
        </w:tc>
        <w:tc>
          <w:tcPr>
            <w:tcW w:w="539" w:type="pct"/>
          </w:tcPr>
          <w:p w14:paraId="74EAA90A" w14:textId="5F757126" w:rsidR="008F326A" w:rsidRPr="00A45D3B" w:rsidRDefault="008F326A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S</w:t>
            </w:r>
            <w:r>
              <w:rPr>
                <w:bCs/>
              </w:rPr>
              <w:t>tring</w:t>
            </w:r>
          </w:p>
        </w:tc>
        <w:tc>
          <w:tcPr>
            <w:tcW w:w="385" w:type="pct"/>
          </w:tcPr>
          <w:p w14:paraId="6963CC8E" w14:textId="3B107997" w:rsidR="008F326A" w:rsidRPr="00A45D3B" w:rsidRDefault="00B50244" w:rsidP="00C55A4B">
            <w:pPr>
              <w:pStyle w:val="aff3"/>
              <w:jc w:val="center"/>
              <w:rPr>
                <w:bCs/>
              </w:rPr>
            </w:pPr>
            <w:r>
              <w:rPr>
                <w:bCs/>
              </w:rPr>
              <w:t>True</w:t>
            </w:r>
          </w:p>
        </w:tc>
        <w:tc>
          <w:tcPr>
            <w:tcW w:w="659" w:type="pct"/>
          </w:tcPr>
          <w:p w14:paraId="34AB6164" w14:textId="77777777" w:rsidR="008F326A" w:rsidRDefault="008F326A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892" w:type="pct"/>
          </w:tcPr>
          <w:p w14:paraId="2DC41232" w14:textId="77777777" w:rsidR="008F326A" w:rsidRPr="00A45D3B" w:rsidRDefault="008F326A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</w:tcPr>
          <w:p w14:paraId="55FACBF9" w14:textId="77777777" w:rsidR="008F326A" w:rsidRPr="00A45D3B" w:rsidRDefault="008F326A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8F326A" w:rsidRPr="00A45D3B" w14:paraId="61D7CD5C" w14:textId="77777777" w:rsidTr="00A56008">
        <w:trPr>
          <w:trHeight w:val="970"/>
        </w:trPr>
        <w:tc>
          <w:tcPr>
            <w:tcW w:w="613" w:type="pct"/>
          </w:tcPr>
          <w:p w14:paraId="09451761" w14:textId="77777777" w:rsidR="008F326A" w:rsidRDefault="008F326A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01" w:type="pct"/>
          </w:tcPr>
          <w:p w14:paraId="3A9E99BD" w14:textId="2DDD6E45" w:rsidR="008F326A" w:rsidRDefault="008F326A" w:rsidP="00C55A4B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M</w:t>
            </w:r>
            <w:r>
              <w:rPr>
                <w:bCs/>
              </w:rPr>
              <w:t>arkerFaceColor</w:t>
            </w:r>
            <w:proofErr w:type="spellEnd"/>
          </w:p>
        </w:tc>
        <w:tc>
          <w:tcPr>
            <w:tcW w:w="539" w:type="pct"/>
          </w:tcPr>
          <w:p w14:paraId="717CB5A8" w14:textId="034F73DC" w:rsidR="008F326A" w:rsidRDefault="008F326A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S</w:t>
            </w:r>
            <w:r>
              <w:rPr>
                <w:bCs/>
              </w:rPr>
              <w:t>tring</w:t>
            </w:r>
          </w:p>
        </w:tc>
        <w:tc>
          <w:tcPr>
            <w:tcW w:w="385" w:type="pct"/>
          </w:tcPr>
          <w:p w14:paraId="5851F19B" w14:textId="0C34C051" w:rsidR="008F326A" w:rsidRPr="00A45D3B" w:rsidRDefault="00B50244" w:rsidP="00C55A4B">
            <w:pPr>
              <w:pStyle w:val="aff3"/>
              <w:jc w:val="center"/>
              <w:rPr>
                <w:bCs/>
              </w:rPr>
            </w:pPr>
            <w:r>
              <w:rPr>
                <w:bCs/>
              </w:rPr>
              <w:t>True</w:t>
            </w:r>
          </w:p>
        </w:tc>
        <w:tc>
          <w:tcPr>
            <w:tcW w:w="659" w:type="pct"/>
          </w:tcPr>
          <w:p w14:paraId="5AAE9FA6" w14:textId="77777777" w:rsidR="008F326A" w:rsidRDefault="008F326A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892" w:type="pct"/>
          </w:tcPr>
          <w:p w14:paraId="782F830F" w14:textId="77777777" w:rsidR="008F326A" w:rsidRPr="00A45D3B" w:rsidRDefault="008F326A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</w:tcPr>
          <w:p w14:paraId="51C3DBE5" w14:textId="77777777" w:rsidR="008F326A" w:rsidRPr="00A45D3B" w:rsidRDefault="008F326A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B50244" w:rsidRPr="00A45D3B" w14:paraId="52DDEF8E" w14:textId="77777777" w:rsidTr="00A56008">
        <w:trPr>
          <w:trHeight w:val="970"/>
        </w:trPr>
        <w:tc>
          <w:tcPr>
            <w:tcW w:w="613" w:type="pct"/>
          </w:tcPr>
          <w:p w14:paraId="50E582CE" w14:textId="0C513A90" w:rsidR="00B50244" w:rsidRDefault="00B50244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L</w:t>
            </w:r>
            <w:r>
              <w:rPr>
                <w:bCs/>
              </w:rPr>
              <w:t>egend</w:t>
            </w:r>
          </w:p>
        </w:tc>
        <w:tc>
          <w:tcPr>
            <w:tcW w:w="1001" w:type="pct"/>
          </w:tcPr>
          <w:p w14:paraId="0FD807BC" w14:textId="77777777" w:rsidR="00B50244" w:rsidRDefault="00B50244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539" w:type="pct"/>
          </w:tcPr>
          <w:p w14:paraId="6DAD642D" w14:textId="5511E270" w:rsidR="00B50244" w:rsidRDefault="00B50244" w:rsidP="00C55A4B">
            <w:pPr>
              <w:pStyle w:val="aff3"/>
              <w:jc w:val="center"/>
              <w:rPr>
                <w:bCs/>
              </w:rPr>
            </w:pPr>
            <w:r>
              <w:rPr>
                <w:bCs/>
              </w:rPr>
              <w:t>Object</w:t>
            </w:r>
          </w:p>
        </w:tc>
        <w:tc>
          <w:tcPr>
            <w:tcW w:w="385" w:type="pct"/>
          </w:tcPr>
          <w:p w14:paraId="2FE90AFC" w14:textId="6A756D3C" w:rsidR="00B50244" w:rsidRPr="00A45D3B" w:rsidRDefault="00B50244" w:rsidP="00C55A4B">
            <w:pPr>
              <w:pStyle w:val="aff3"/>
              <w:jc w:val="center"/>
              <w:rPr>
                <w:bCs/>
              </w:rPr>
            </w:pPr>
            <w:r>
              <w:rPr>
                <w:bCs/>
              </w:rPr>
              <w:t>True</w:t>
            </w:r>
          </w:p>
        </w:tc>
        <w:tc>
          <w:tcPr>
            <w:tcW w:w="659" w:type="pct"/>
          </w:tcPr>
          <w:p w14:paraId="1BC13B1B" w14:textId="77777777" w:rsidR="00B50244" w:rsidRDefault="00B50244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892" w:type="pct"/>
          </w:tcPr>
          <w:p w14:paraId="5F0538FF" w14:textId="77777777" w:rsidR="00B50244" w:rsidRPr="00A45D3B" w:rsidRDefault="00B50244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</w:tcPr>
          <w:p w14:paraId="666885B2" w14:textId="77777777" w:rsidR="00B50244" w:rsidRPr="00A45D3B" w:rsidRDefault="00B50244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B50244" w:rsidRPr="00A45D3B" w14:paraId="6864B6F8" w14:textId="77777777" w:rsidTr="00A56008">
        <w:trPr>
          <w:trHeight w:val="970"/>
        </w:trPr>
        <w:tc>
          <w:tcPr>
            <w:tcW w:w="613" w:type="pct"/>
          </w:tcPr>
          <w:p w14:paraId="0BC5DB13" w14:textId="77777777" w:rsidR="00B50244" w:rsidRDefault="00B50244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001" w:type="pct"/>
          </w:tcPr>
          <w:p w14:paraId="407214B6" w14:textId="06E0DE9D" w:rsidR="00B50244" w:rsidRDefault="00B50244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D</w:t>
            </w:r>
            <w:r>
              <w:rPr>
                <w:bCs/>
              </w:rPr>
              <w:t>isplayName</w:t>
            </w:r>
          </w:p>
        </w:tc>
        <w:tc>
          <w:tcPr>
            <w:tcW w:w="539" w:type="pct"/>
          </w:tcPr>
          <w:p w14:paraId="7391556B" w14:textId="1D4CD963" w:rsidR="00B50244" w:rsidRDefault="00B50244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S</w:t>
            </w:r>
            <w:r>
              <w:rPr>
                <w:bCs/>
              </w:rPr>
              <w:t>tring</w:t>
            </w:r>
          </w:p>
        </w:tc>
        <w:tc>
          <w:tcPr>
            <w:tcW w:w="385" w:type="pct"/>
          </w:tcPr>
          <w:p w14:paraId="2986D8C4" w14:textId="484101ED" w:rsidR="00B50244" w:rsidRPr="00A45D3B" w:rsidRDefault="00B50244" w:rsidP="00C55A4B">
            <w:pPr>
              <w:pStyle w:val="aff3"/>
              <w:jc w:val="center"/>
              <w:rPr>
                <w:bCs/>
              </w:rPr>
            </w:pPr>
            <w:r>
              <w:rPr>
                <w:bCs/>
              </w:rPr>
              <w:t>True</w:t>
            </w:r>
          </w:p>
        </w:tc>
        <w:tc>
          <w:tcPr>
            <w:tcW w:w="659" w:type="pct"/>
          </w:tcPr>
          <w:p w14:paraId="3536AA73" w14:textId="77777777" w:rsidR="00B50244" w:rsidRDefault="00B50244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892" w:type="pct"/>
          </w:tcPr>
          <w:p w14:paraId="0D35D00D" w14:textId="77777777" w:rsidR="00B50244" w:rsidRPr="00A45D3B" w:rsidRDefault="00B50244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12" w:type="pct"/>
          </w:tcPr>
          <w:p w14:paraId="647B4721" w14:textId="77777777" w:rsidR="00B50244" w:rsidRPr="00A45D3B" w:rsidRDefault="00B50244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</w:tbl>
    <w:p w14:paraId="39DF952A" w14:textId="3F123605" w:rsidR="00A56008" w:rsidRPr="00A56008" w:rsidRDefault="00A56008" w:rsidP="00A56008">
      <w:pPr>
        <w:pStyle w:val="4"/>
      </w:pPr>
      <w:r>
        <w:rPr>
          <w:rFonts w:hint="eastAsia"/>
        </w:rPr>
        <w:t>TEXT</w:t>
      </w:r>
    </w:p>
    <w:tbl>
      <w:tblPr>
        <w:tblStyle w:val="-"/>
        <w:tblpPr w:leftFromText="180" w:rightFromText="180" w:vertAnchor="text" w:horzAnchor="page" w:tblpXSpec="center" w:tblpY="735"/>
        <w:tblW w:w="5550" w:type="pct"/>
        <w:tblLayout w:type="fixed"/>
        <w:tblLook w:val="04A0" w:firstRow="1" w:lastRow="0" w:firstColumn="1" w:lastColumn="0" w:noHBand="0" w:noVBand="1"/>
      </w:tblPr>
      <w:tblGrid>
        <w:gridCol w:w="1129"/>
        <w:gridCol w:w="1843"/>
        <w:gridCol w:w="992"/>
        <w:gridCol w:w="710"/>
        <w:gridCol w:w="1214"/>
        <w:gridCol w:w="1643"/>
        <w:gridCol w:w="1679"/>
      </w:tblGrid>
      <w:tr w:rsidR="00B50244" w14:paraId="20964CF1" w14:textId="77777777" w:rsidTr="00C55A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70"/>
        </w:trPr>
        <w:tc>
          <w:tcPr>
            <w:tcW w:w="2972" w:type="dxa"/>
            <w:gridSpan w:val="2"/>
          </w:tcPr>
          <w:p w14:paraId="5424631C" w14:textId="77777777" w:rsidR="00B50244" w:rsidRDefault="00B50244" w:rsidP="00C55A4B">
            <w:pPr>
              <w:pStyle w:val="aff3"/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992" w:type="dxa"/>
          </w:tcPr>
          <w:p w14:paraId="12FB03B0" w14:textId="77777777" w:rsidR="00B50244" w:rsidRDefault="00B50244" w:rsidP="00C55A4B">
            <w:pPr>
              <w:pStyle w:val="aff3"/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710" w:type="dxa"/>
          </w:tcPr>
          <w:p w14:paraId="42C93A99" w14:textId="77777777" w:rsidR="00B50244" w:rsidRDefault="00B50244" w:rsidP="00C55A4B">
            <w:pPr>
              <w:pStyle w:val="aff3"/>
              <w:jc w:val="center"/>
            </w:pPr>
            <w:r>
              <w:rPr>
                <w:rFonts w:hint="eastAsia"/>
              </w:rPr>
              <w:t>是否必需</w:t>
            </w:r>
          </w:p>
        </w:tc>
        <w:tc>
          <w:tcPr>
            <w:tcW w:w="1214" w:type="dxa"/>
          </w:tcPr>
          <w:p w14:paraId="3CD9DA3F" w14:textId="77777777" w:rsidR="00B50244" w:rsidRDefault="00B50244" w:rsidP="00C55A4B">
            <w:pPr>
              <w:pStyle w:val="aff3"/>
              <w:jc w:val="center"/>
            </w:pPr>
            <w:r>
              <w:rPr>
                <w:rFonts w:hint="eastAsia"/>
              </w:rPr>
              <w:t>说明</w:t>
            </w:r>
          </w:p>
        </w:tc>
        <w:tc>
          <w:tcPr>
            <w:tcW w:w="1643" w:type="dxa"/>
          </w:tcPr>
          <w:p w14:paraId="0C96747D" w14:textId="77777777" w:rsidR="00B50244" w:rsidRDefault="00B50244" w:rsidP="00C55A4B">
            <w:pPr>
              <w:pStyle w:val="aff3"/>
              <w:jc w:val="center"/>
            </w:pPr>
            <w:r>
              <w:rPr>
                <w:rFonts w:hint="eastAsia"/>
              </w:rPr>
              <w:t>示例</w:t>
            </w:r>
          </w:p>
        </w:tc>
        <w:tc>
          <w:tcPr>
            <w:tcW w:w="1679" w:type="dxa"/>
          </w:tcPr>
          <w:p w14:paraId="02FF8B79" w14:textId="77777777" w:rsidR="00B50244" w:rsidRDefault="00B50244" w:rsidP="00C55A4B">
            <w:pPr>
              <w:pStyle w:val="aff3"/>
              <w:tabs>
                <w:tab w:val="left" w:pos="270"/>
              </w:tabs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B50244" w:rsidRPr="00A45D3B" w14:paraId="2EF05971" w14:textId="77777777" w:rsidTr="00C55A4B">
        <w:trPr>
          <w:trHeight w:val="970"/>
        </w:trPr>
        <w:tc>
          <w:tcPr>
            <w:tcW w:w="1129" w:type="dxa"/>
          </w:tcPr>
          <w:p w14:paraId="411284EE" w14:textId="15B4A00E" w:rsidR="00B50244" w:rsidRPr="00A45D3B" w:rsidRDefault="006D4C88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Text</w:t>
            </w:r>
          </w:p>
        </w:tc>
        <w:tc>
          <w:tcPr>
            <w:tcW w:w="1843" w:type="dxa"/>
          </w:tcPr>
          <w:p w14:paraId="7E8284F6" w14:textId="77777777" w:rsidR="00B50244" w:rsidRPr="00A45D3B" w:rsidRDefault="00B50244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92" w:type="dxa"/>
          </w:tcPr>
          <w:p w14:paraId="7033BDC9" w14:textId="77777777" w:rsidR="00B50244" w:rsidRPr="00A45D3B" w:rsidRDefault="00B50244" w:rsidP="00C55A4B">
            <w:pPr>
              <w:pStyle w:val="aff3"/>
              <w:jc w:val="center"/>
              <w:rPr>
                <w:bCs/>
              </w:rPr>
            </w:pPr>
            <w:r w:rsidRPr="00A45D3B">
              <w:rPr>
                <w:rFonts w:hint="eastAsia"/>
                <w:bCs/>
              </w:rPr>
              <w:t>Object</w:t>
            </w:r>
          </w:p>
        </w:tc>
        <w:tc>
          <w:tcPr>
            <w:tcW w:w="710" w:type="dxa"/>
          </w:tcPr>
          <w:p w14:paraId="0C04C1EE" w14:textId="77777777" w:rsidR="00B50244" w:rsidRPr="00A45D3B" w:rsidRDefault="00B50244" w:rsidP="00C55A4B">
            <w:pPr>
              <w:pStyle w:val="aff3"/>
              <w:jc w:val="center"/>
              <w:rPr>
                <w:bCs/>
              </w:rPr>
            </w:pPr>
            <w:r w:rsidRPr="00A45D3B">
              <w:rPr>
                <w:rFonts w:hint="eastAsia"/>
                <w:bCs/>
              </w:rPr>
              <w:t>True</w:t>
            </w:r>
          </w:p>
        </w:tc>
        <w:tc>
          <w:tcPr>
            <w:tcW w:w="1214" w:type="dxa"/>
          </w:tcPr>
          <w:p w14:paraId="2D908F52" w14:textId="7747B85F" w:rsidR="00B50244" w:rsidRPr="00A45D3B" w:rsidRDefault="006D4C88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文本</w:t>
            </w:r>
          </w:p>
        </w:tc>
        <w:tc>
          <w:tcPr>
            <w:tcW w:w="1643" w:type="dxa"/>
          </w:tcPr>
          <w:p w14:paraId="1DD6F7AF" w14:textId="77777777" w:rsidR="00B50244" w:rsidRPr="00A45D3B" w:rsidRDefault="00B50244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79" w:type="dxa"/>
          </w:tcPr>
          <w:p w14:paraId="5AE8C592" w14:textId="77777777" w:rsidR="00B50244" w:rsidRPr="00A45D3B" w:rsidRDefault="00B50244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6D4C88" w:rsidRPr="00A45D3B" w14:paraId="650CEC18" w14:textId="77777777" w:rsidTr="00C55A4B">
        <w:trPr>
          <w:trHeight w:val="970"/>
        </w:trPr>
        <w:tc>
          <w:tcPr>
            <w:tcW w:w="1129" w:type="dxa"/>
          </w:tcPr>
          <w:p w14:paraId="00DDEC26" w14:textId="77777777" w:rsidR="006D4C88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843" w:type="dxa"/>
          </w:tcPr>
          <w:p w14:paraId="5CB9227A" w14:textId="72895198" w:rsidR="006D4C88" w:rsidRPr="00A45D3B" w:rsidRDefault="006D4C88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String</w:t>
            </w:r>
          </w:p>
        </w:tc>
        <w:tc>
          <w:tcPr>
            <w:tcW w:w="992" w:type="dxa"/>
          </w:tcPr>
          <w:p w14:paraId="456C96C3" w14:textId="2F9CA7FE" w:rsidR="006D4C88" w:rsidRPr="00A45D3B" w:rsidRDefault="006D4C88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String</w:t>
            </w:r>
          </w:p>
        </w:tc>
        <w:tc>
          <w:tcPr>
            <w:tcW w:w="710" w:type="dxa"/>
          </w:tcPr>
          <w:p w14:paraId="71E0801E" w14:textId="43FAD1A9" w:rsidR="006D4C88" w:rsidRPr="00A45D3B" w:rsidRDefault="006D4C88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True</w:t>
            </w:r>
          </w:p>
        </w:tc>
        <w:tc>
          <w:tcPr>
            <w:tcW w:w="1214" w:type="dxa"/>
          </w:tcPr>
          <w:p w14:paraId="4C9FF177" w14:textId="77777777" w:rsidR="006D4C88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43" w:type="dxa"/>
          </w:tcPr>
          <w:p w14:paraId="2EFF31BB" w14:textId="77777777" w:rsidR="006D4C88" w:rsidRPr="00A45D3B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79" w:type="dxa"/>
          </w:tcPr>
          <w:p w14:paraId="0F23A210" w14:textId="77777777" w:rsidR="006D4C88" w:rsidRPr="00A45D3B" w:rsidRDefault="006D4C88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6D4C88" w:rsidRPr="00A45D3B" w14:paraId="59C271B6" w14:textId="77777777" w:rsidTr="00C55A4B">
        <w:trPr>
          <w:trHeight w:val="970"/>
        </w:trPr>
        <w:tc>
          <w:tcPr>
            <w:tcW w:w="1129" w:type="dxa"/>
          </w:tcPr>
          <w:p w14:paraId="7A31F7B5" w14:textId="77777777" w:rsidR="006D4C88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843" w:type="dxa"/>
          </w:tcPr>
          <w:p w14:paraId="69F8E1EC" w14:textId="6F261D5D" w:rsidR="006D4C88" w:rsidRPr="00A45D3B" w:rsidRDefault="006D4C88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Color</w:t>
            </w:r>
          </w:p>
        </w:tc>
        <w:tc>
          <w:tcPr>
            <w:tcW w:w="992" w:type="dxa"/>
          </w:tcPr>
          <w:p w14:paraId="0C000EA7" w14:textId="2002AD9E" w:rsidR="006D4C88" w:rsidRPr="00A45D3B" w:rsidRDefault="006D4C88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String</w:t>
            </w:r>
          </w:p>
        </w:tc>
        <w:tc>
          <w:tcPr>
            <w:tcW w:w="710" w:type="dxa"/>
          </w:tcPr>
          <w:p w14:paraId="793ED011" w14:textId="32A4FA06" w:rsidR="006D4C88" w:rsidRPr="00A45D3B" w:rsidRDefault="006D4C88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True</w:t>
            </w:r>
          </w:p>
        </w:tc>
        <w:tc>
          <w:tcPr>
            <w:tcW w:w="1214" w:type="dxa"/>
          </w:tcPr>
          <w:p w14:paraId="79C10D3D" w14:textId="77777777" w:rsidR="006D4C88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43" w:type="dxa"/>
          </w:tcPr>
          <w:p w14:paraId="773FC2E1" w14:textId="77777777" w:rsidR="006D4C88" w:rsidRPr="00A45D3B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79" w:type="dxa"/>
          </w:tcPr>
          <w:p w14:paraId="64242593" w14:textId="77777777" w:rsidR="006D4C88" w:rsidRPr="00A45D3B" w:rsidRDefault="006D4C88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6D4C88" w:rsidRPr="00A45D3B" w14:paraId="04D70DE0" w14:textId="77777777" w:rsidTr="00C55A4B">
        <w:trPr>
          <w:trHeight w:val="970"/>
        </w:trPr>
        <w:tc>
          <w:tcPr>
            <w:tcW w:w="1129" w:type="dxa"/>
          </w:tcPr>
          <w:p w14:paraId="602945E5" w14:textId="1E301F07" w:rsidR="006D4C88" w:rsidRDefault="006D4C88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Font</w:t>
            </w:r>
          </w:p>
        </w:tc>
        <w:tc>
          <w:tcPr>
            <w:tcW w:w="1843" w:type="dxa"/>
          </w:tcPr>
          <w:p w14:paraId="2A6B5F2C" w14:textId="77777777" w:rsidR="006D4C88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92" w:type="dxa"/>
          </w:tcPr>
          <w:p w14:paraId="742EF3EC" w14:textId="4B164DAB" w:rsidR="006D4C88" w:rsidRDefault="006D4C88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Object</w:t>
            </w:r>
          </w:p>
        </w:tc>
        <w:tc>
          <w:tcPr>
            <w:tcW w:w="710" w:type="dxa"/>
          </w:tcPr>
          <w:p w14:paraId="485095E0" w14:textId="4D9B9652" w:rsidR="006D4C88" w:rsidRPr="00A45D3B" w:rsidRDefault="006D4C88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True</w:t>
            </w:r>
          </w:p>
        </w:tc>
        <w:tc>
          <w:tcPr>
            <w:tcW w:w="1214" w:type="dxa"/>
          </w:tcPr>
          <w:p w14:paraId="56929701" w14:textId="77777777" w:rsidR="006D4C88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43" w:type="dxa"/>
          </w:tcPr>
          <w:p w14:paraId="50B7D907" w14:textId="77777777" w:rsidR="006D4C88" w:rsidRPr="00A45D3B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79" w:type="dxa"/>
          </w:tcPr>
          <w:p w14:paraId="380DCF50" w14:textId="77777777" w:rsidR="006D4C88" w:rsidRPr="00A45D3B" w:rsidRDefault="006D4C88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6D4C88" w:rsidRPr="00A45D3B" w14:paraId="2214C8D1" w14:textId="77777777" w:rsidTr="00C55A4B">
        <w:trPr>
          <w:trHeight w:val="970"/>
        </w:trPr>
        <w:tc>
          <w:tcPr>
            <w:tcW w:w="1129" w:type="dxa"/>
          </w:tcPr>
          <w:p w14:paraId="4540C7E1" w14:textId="77777777" w:rsidR="006D4C88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843" w:type="dxa"/>
          </w:tcPr>
          <w:p w14:paraId="6140D7C8" w14:textId="6BA46EEE" w:rsidR="006D4C88" w:rsidRDefault="006D4C88" w:rsidP="00C55A4B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FontName</w:t>
            </w:r>
            <w:proofErr w:type="spellEnd"/>
          </w:p>
        </w:tc>
        <w:tc>
          <w:tcPr>
            <w:tcW w:w="992" w:type="dxa"/>
          </w:tcPr>
          <w:p w14:paraId="0FA2F3B8" w14:textId="6E01BF47" w:rsidR="006D4C88" w:rsidRDefault="006D4C88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String</w:t>
            </w:r>
          </w:p>
        </w:tc>
        <w:tc>
          <w:tcPr>
            <w:tcW w:w="710" w:type="dxa"/>
          </w:tcPr>
          <w:p w14:paraId="796C8812" w14:textId="13998905" w:rsidR="006D4C88" w:rsidRPr="00A45D3B" w:rsidRDefault="006D4C88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True</w:t>
            </w:r>
          </w:p>
        </w:tc>
        <w:tc>
          <w:tcPr>
            <w:tcW w:w="1214" w:type="dxa"/>
          </w:tcPr>
          <w:p w14:paraId="53AD1D83" w14:textId="77777777" w:rsidR="006D4C88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43" w:type="dxa"/>
          </w:tcPr>
          <w:p w14:paraId="335217E9" w14:textId="77777777" w:rsidR="006D4C88" w:rsidRPr="00A45D3B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79" w:type="dxa"/>
          </w:tcPr>
          <w:p w14:paraId="6F6C2001" w14:textId="77777777" w:rsidR="006D4C88" w:rsidRPr="00A45D3B" w:rsidRDefault="006D4C88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6D4C88" w:rsidRPr="00A45D3B" w14:paraId="0B5750EC" w14:textId="77777777" w:rsidTr="00C55A4B">
        <w:trPr>
          <w:trHeight w:val="970"/>
        </w:trPr>
        <w:tc>
          <w:tcPr>
            <w:tcW w:w="1129" w:type="dxa"/>
          </w:tcPr>
          <w:p w14:paraId="23F04076" w14:textId="77777777" w:rsidR="006D4C88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843" w:type="dxa"/>
          </w:tcPr>
          <w:p w14:paraId="52E5A93C" w14:textId="2F009B4A" w:rsidR="006D4C88" w:rsidRDefault="006D4C88" w:rsidP="00C55A4B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FontAngel</w:t>
            </w:r>
            <w:proofErr w:type="spellEnd"/>
          </w:p>
        </w:tc>
        <w:tc>
          <w:tcPr>
            <w:tcW w:w="992" w:type="dxa"/>
          </w:tcPr>
          <w:p w14:paraId="4F9A4FBE" w14:textId="499CD5EE" w:rsidR="006D4C88" w:rsidRDefault="006D4C88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Boolean</w:t>
            </w:r>
          </w:p>
        </w:tc>
        <w:tc>
          <w:tcPr>
            <w:tcW w:w="710" w:type="dxa"/>
          </w:tcPr>
          <w:p w14:paraId="6DF209E8" w14:textId="53A3B207" w:rsidR="006D4C88" w:rsidRPr="00A45D3B" w:rsidRDefault="006D4C88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True</w:t>
            </w:r>
          </w:p>
        </w:tc>
        <w:tc>
          <w:tcPr>
            <w:tcW w:w="1214" w:type="dxa"/>
          </w:tcPr>
          <w:p w14:paraId="7972F9F8" w14:textId="77777777" w:rsidR="006D4C88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43" w:type="dxa"/>
          </w:tcPr>
          <w:p w14:paraId="4AECA67D" w14:textId="77777777" w:rsidR="006D4C88" w:rsidRPr="00A45D3B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79" w:type="dxa"/>
          </w:tcPr>
          <w:p w14:paraId="73BBEBF0" w14:textId="77777777" w:rsidR="006D4C88" w:rsidRPr="00A45D3B" w:rsidRDefault="006D4C88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6D4C88" w:rsidRPr="00A45D3B" w14:paraId="6724C4DB" w14:textId="77777777" w:rsidTr="00C55A4B">
        <w:trPr>
          <w:trHeight w:val="970"/>
        </w:trPr>
        <w:tc>
          <w:tcPr>
            <w:tcW w:w="1129" w:type="dxa"/>
          </w:tcPr>
          <w:p w14:paraId="71E0B9FD" w14:textId="77777777" w:rsidR="006D4C88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843" w:type="dxa"/>
          </w:tcPr>
          <w:p w14:paraId="554C0F87" w14:textId="63B76456" w:rsidR="006D4C88" w:rsidRDefault="006D4C88" w:rsidP="00C55A4B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FontWeight</w:t>
            </w:r>
            <w:proofErr w:type="spellEnd"/>
          </w:p>
        </w:tc>
        <w:tc>
          <w:tcPr>
            <w:tcW w:w="992" w:type="dxa"/>
          </w:tcPr>
          <w:p w14:paraId="61FC882E" w14:textId="679A20C2" w:rsidR="006D4C88" w:rsidRDefault="006D4C88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Boolean</w:t>
            </w:r>
          </w:p>
        </w:tc>
        <w:tc>
          <w:tcPr>
            <w:tcW w:w="710" w:type="dxa"/>
          </w:tcPr>
          <w:p w14:paraId="30013A42" w14:textId="41AA4619" w:rsidR="006D4C88" w:rsidRDefault="006D4C88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True</w:t>
            </w:r>
          </w:p>
        </w:tc>
        <w:tc>
          <w:tcPr>
            <w:tcW w:w="1214" w:type="dxa"/>
          </w:tcPr>
          <w:p w14:paraId="3A24BEE2" w14:textId="77777777" w:rsidR="006D4C88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43" w:type="dxa"/>
          </w:tcPr>
          <w:p w14:paraId="2EBBB3D4" w14:textId="77777777" w:rsidR="006D4C88" w:rsidRPr="00A45D3B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79" w:type="dxa"/>
          </w:tcPr>
          <w:p w14:paraId="71EE89AE" w14:textId="77777777" w:rsidR="006D4C88" w:rsidRPr="00A45D3B" w:rsidRDefault="006D4C88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6D4C88" w:rsidRPr="00A45D3B" w14:paraId="744C59B8" w14:textId="77777777" w:rsidTr="00C55A4B">
        <w:trPr>
          <w:trHeight w:val="970"/>
        </w:trPr>
        <w:tc>
          <w:tcPr>
            <w:tcW w:w="1129" w:type="dxa"/>
          </w:tcPr>
          <w:p w14:paraId="1553FD0C" w14:textId="77777777" w:rsidR="006D4C88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843" w:type="dxa"/>
          </w:tcPr>
          <w:p w14:paraId="521F6949" w14:textId="1661D561" w:rsidR="006D4C88" w:rsidRDefault="006D4C88" w:rsidP="00C55A4B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FontSize</w:t>
            </w:r>
            <w:proofErr w:type="spellEnd"/>
          </w:p>
        </w:tc>
        <w:tc>
          <w:tcPr>
            <w:tcW w:w="992" w:type="dxa"/>
          </w:tcPr>
          <w:p w14:paraId="1A16EAA4" w14:textId="56D2E305" w:rsidR="006D4C88" w:rsidRDefault="006D4C88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Number</w:t>
            </w:r>
          </w:p>
        </w:tc>
        <w:tc>
          <w:tcPr>
            <w:tcW w:w="710" w:type="dxa"/>
          </w:tcPr>
          <w:p w14:paraId="7C34563D" w14:textId="1F20A98A" w:rsidR="006D4C88" w:rsidRDefault="006D4C88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True</w:t>
            </w:r>
          </w:p>
        </w:tc>
        <w:tc>
          <w:tcPr>
            <w:tcW w:w="1214" w:type="dxa"/>
          </w:tcPr>
          <w:p w14:paraId="7EDD58FE" w14:textId="77777777" w:rsidR="006D4C88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43" w:type="dxa"/>
          </w:tcPr>
          <w:p w14:paraId="0CAC0BC7" w14:textId="77777777" w:rsidR="006D4C88" w:rsidRPr="00A45D3B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79" w:type="dxa"/>
          </w:tcPr>
          <w:p w14:paraId="3F4C7C61" w14:textId="77777777" w:rsidR="006D4C88" w:rsidRPr="00A45D3B" w:rsidRDefault="006D4C88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6D4C88" w:rsidRPr="00A45D3B" w14:paraId="04CFDFB7" w14:textId="77777777" w:rsidTr="00C55A4B">
        <w:trPr>
          <w:trHeight w:val="970"/>
        </w:trPr>
        <w:tc>
          <w:tcPr>
            <w:tcW w:w="1129" w:type="dxa"/>
          </w:tcPr>
          <w:p w14:paraId="7A3AB72F" w14:textId="31A510D8" w:rsidR="006D4C88" w:rsidRDefault="006D4C88" w:rsidP="00C55A4B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TextBox</w:t>
            </w:r>
            <w:proofErr w:type="spellEnd"/>
          </w:p>
        </w:tc>
        <w:tc>
          <w:tcPr>
            <w:tcW w:w="1843" w:type="dxa"/>
          </w:tcPr>
          <w:p w14:paraId="399286A7" w14:textId="77777777" w:rsidR="006D4C88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92" w:type="dxa"/>
          </w:tcPr>
          <w:p w14:paraId="454482D1" w14:textId="103D3AF8" w:rsidR="006D4C88" w:rsidRDefault="006D4C88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Object</w:t>
            </w:r>
          </w:p>
        </w:tc>
        <w:tc>
          <w:tcPr>
            <w:tcW w:w="710" w:type="dxa"/>
          </w:tcPr>
          <w:p w14:paraId="705B7712" w14:textId="39A6F1DB" w:rsidR="006D4C88" w:rsidRDefault="006D4C88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True</w:t>
            </w:r>
          </w:p>
        </w:tc>
        <w:tc>
          <w:tcPr>
            <w:tcW w:w="1214" w:type="dxa"/>
          </w:tcPr>
          <w:p w14:paraId="7FF3E3FF" w14:textId="77777777" w:rsidR="006D4C88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43" w:type="dxa"/>
          </w:tcPr>
          <w:p w14:paraId="4A7EB495" w14:textId="77777777" w:rsidR="006D4C88" w:rsidRPr="00A45D3B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79" w:type="dxa"/>
          </w:tcPr>
          <w:p w14:paraId="79E29736" w14:textId="77777777" w:rsidR="006D4C88" w:rsidRPr="00A45D3B" w:rsidRDefault="006D4C88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6D4C88" w:rsidRPr="00A45D3B" w14:paraId="68370DFA" w14:textId="77777777" w:rsidTr="00C55A4B">
        <w:trPr>
          <w:trHeight w:val="970"/>
        </w:trPr>
        <w:tc>
          <w:tcPr>
            <w:tcW w:w="1129" w:type="dxa"/>
          </w:tcPr>
          <w:p w14:paraId="77335248" w14:textId="77777777" w:rsidR="006D4C88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843" w:type="dxa"/>
          </w:tcPr>
          <w:p w14:paraId="06E895C9" w14:textId="00FFDD2F" w:rsidR="006D4C88" w:rsidRDefault="006D4C88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Rotation</w:t>
            </w:r>
          </w:p>
        </w:tc>
        <w:tc>
          <w:tcPr>
            <w:tcW w:w="992" w:type="dxa"/>
          </w:tcPr>
          <w:p w14:paraId="23C6FCCA" w14:textId="357FD146" w:rsidR="006D4C88" w:rsidRDefault="006D4C88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Number</w:t>
            </w:r>
          </w:p>
        </w:tc>
        <w:tc>
          <w:tcPr>
            <w:tcW w:w="710" w:type="dxa"/>
          </w:tcPr>
          <w:p w14:paraId="23DC90C6" w14:textId="4EE66B9A" w:rsidR="006D4C88" w:rsidRDefault="006D4C88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True</w:t>
            </w:r>
          </w:p>
        </w:tc>
        <w:tc>
          <w:tcPr>
            <w:tcW w:w="1214" w:type="dxa"/>
          </w:tcPr>
          <w:p w14:paraId="5FAAC907" w14:textId="77777777" w:rsidR="006D4C88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43" w:type="dxa"/>
          </w:tcPr>
          <w:p w14:paraId="35EF0E39" w14:textId="77777777" w:rsidR="006D4C88" w:rsidRPr="00A45D3B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79" w:type="dxa"/>
          </w:tcPr>
          <w:p w14:paraId="2F018423" w14:textId="77777777" w:rsidR="006D4C88" w:rsidRPr="00A45D3B" w:rsidRDefault="006D4C88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6D4C88" w:rsidRPr="00A45D3B" w14:paraId="5D9DDA58" w14:textId="77777777" w:rsidTr="00C55A4B">
        <w:trPr>
          <w:trHeight w:val="970"/>
        </w:trPr>
        <w:tc>
          <w:tcPr>
            <w:tcW w:w="1129" w:type="dxa"/>
          </w:tcPr>
          <w:p w14:paraId="70824894" w14:textId="77777777" w:rsidR="006D4C88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843" w:type="dxa"/>
          </w:tcPr>
          <w:p w14:paraId="5127385F" w14:textId="495C6A8D" w:rsidR="006D4C88" w:rsidRDefault="006D4C88" w:rsidP="00C55A4B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EdgeColor</w:t>
            </w:r>
            <w:proofErr w:type="spellEnd"/>
          </w:p>
        </w:tc>
        <w:tc>
          <w:tcPr>
            <w:tcW w:w="992" w:type="dxa"/>
          </w:tcPr>
          <w:p w14:paraId="68AA6FD9" w14:textId="00CC3223" w:rsidR="006D4C88" w:rsidRDefault="006D4C88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String</w:t>
            </w:r>
          </w:p>
        </w:tc>
        <w:tc>
          <w:tcPr>
            <w:tcW w:w="710" w:type="dxa"/>
          </w:tcPr>
          <w:p w14:paraId="6D91C1C7" w14:textId="77777777" w:rsidR="006D4C88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214" w:type="dxa"/>
          </w:tcPr>
          <w:p w14:paraId="0BC3E95B" w14:textId="77777777" w:rsidR="006D4C88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43" w:type="dxa"/>
          </w:tcPr>
          <w:p w14:paraId="75DBF77C" w14:textId="77777777" w:rsidR="006D4C88" w:rsidRPr="00A45D3B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79" w:type="dxa"/>
          </w:tcPr>
          <w:p w14:paraId="12B24F6E" w14:textId="77777777" w:rsidR="006D4C88" w:rsidRPr="00A45D3B" w:rsidRDefault="006D4C88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6D4C88" w:rsidRPr="00A45D3B" w14:paraId="5B66FE42" w14:textId="77777777" w:rsidTr="00C55A4B">
        <w:trPr>
          <w:trHeight w:val="970"/>
        </w:trPr>
        <w:tc>
          <w:tcPr>
            <w:tcW w:w="1129" w:type="dxa"/>
          </w:tcPr>
          <w:p w14:paraId="2EA4E753" w14:textId="77777777" w:rsidR="006D4C88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843" w:type="dxa"/>
          </w:tcPr>
          <w:p w14:paraId="074B3944" w14:textId="314246F6" w:rsidR="006D4C88" w:rsidRDefault="006D4C88" w:rsidP="00C55A4B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BackgroundColor</w:t>
            </w:r>
            <w:proofErr w:type="spellEnd"/>
          </w:p>
        </w:tc>
        <w:tc>
          <w:tcPr>
            <w:tcW w:w="992" w:type="dxa"/>
          </w:tcPr>
          <w:p w14:paraId="6BE09E92" w14:textId="5069938B" w:rsidR="006D4C88" w:rsidRDefault="006D4C88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String</w:t>
            </w:r>
          </w:p>
        </w:tc>
        <w:tc>
          <w:tcPr>
            <w:tcW w:w="710" w:type="dxa"/>
          </w:tcPr>
          <w:p w14:paraId="23304213" w14:textId="77777777" w:rsidR="006D4C88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214" w:type="dxa"/>
          </w:tcPr>
          <w:p w14:paraId="0D639046" w14:textId="77777777" w:rsidR="006D4C88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43" w:type="dxa"/>
          </w:tcPr>
          <w:p w14:paraId="3FA277D7" w14:textId="77777777" w:rsidR="006D4C88" w:rsidRPr="00A45D3B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79" w:type="dxa"/>
          </w:tcPr>
          <w:p w14:paraId="56DC459A" w14:textId="77777777" w:rsidR="006D4C88" w:rsidRPr="00A45D3B" w:rsidRDefault="006D4C88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6D4C88" w:rsidRPr="00A45D3B" w14:paraId="18CC991C" w14:textId="77777777" w:rsidTr="00C55A4B">
        <w:trPr>
          <w:trHeight w:val="970"/>
        </w:trPr>
        <w:tc>
          <w:tcPr>
            <w:tcW w:w="1129" w:type="dxa"/>
          </w:tcPr>
          <w:p w14:paraId="1AC6A63F" w14:textId="77777777" w:rsidR="006D4C88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843" w:type="dxa"/>
          </w:tcPr>
          <w:p w14:paraId="51E47CED" w14:textId="2012757C" w:rsidR="006D4C88" w:rsidRDefault="006D4C88" w:rsidP="00C55A4B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LineStyle</w:t>
            </w:r>
            <w:proofErr w:type="spellEnd"/>
          </w:p>
        </w:tc>
        <w:tc>
          <w:tcPr>
            <w:tcW w:w="992" w:type="dxa"/>
          </w:tcPr>
          <w:p w14:paraId="45997939" w14:textId="2FA00C14" w:rsidR="006D4C88" w:rsidRDefault="006D4C88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String</w:t>
            </w:r>
          </w:p>
        </w:tc>
        <w:tc>
          <w:tcPr>
            <w:tcW w:w="710" w:type="dxa"/>
          </w:tcPr>
          <w:p w14:paraId="2BCC537A" w14:textId="77777777" w:rsidR="006D4C88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214" w:type="dxa"/>
          </w:tcPr>
          <w:p w14:paraId="58AB4C01" w14:textId="77777777" w:rsidR="006D4C88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43" w:type="dxa"/>
          </w:tcPr>
          <w:p w14:paraId="3E8FB6A7" w14:textId="77777777" w:rsidR="006D4C88" w:rsidRPr="00A45D3B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79" w:type="dxa"/>
          </w:tcPr>
          <w:p w14:paraId="2A5EFAE9" w14:textId="77777777" w:rsidR="006D4C88" w:rsidRPr="00A45D3B" w:rsidRDefault="006D4C88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6D4C88" w:rsidRPr="00A45D3B" w14:paraId="3C8DC250" w14:textId="77777777" w:rsidTr="00C55A4B">
        <w:trPr>
          <w:trHeight w:val="970"/>
        </w:trPr>
        <w:tc>
          <w:tcPr>
            <w:tcW w:w="1129" w:type="dxa"/>
          </w:tcPr>
          <w:p w14:paraId="3124C00D" w14:textId="77777777" w:rsidR="006D4C88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843" w:type="dxa"/>
          </w:tcPr>
          <w:p w14:paraId="69E88C8F" w14:textId="538F0095" w:rsidR="006D4C88" w:rsidRDefault="006D4C88" w:rsidP="00C55A4B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LineWidth</w:t>
            </w:r>
            <w:proofErr w:type="spellEnd"/>
          </w:p>
        </w:tc>
        <w:tc>
          <w:tcPr>
            <w:tcW w:w="992" w:type="dxa"/>
          </w:tcPr>
          <w:p w14:paraId="196541FD" w14:textId="65EB23D0" w:rsidR="006D4C88" w:rsidRDefault="006D4C88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Number</w:t>
            </w:r>
          </w:p>
        </w:tc>
        <w:tc>
          <w:tcPr>
            <w:tcW w:w="710" w:type="dxa"/>
          </w:tcPr>
          <w:p w14:paraId="5CA139EF" w14:textId="77777777" w:rsidR="006D4C88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214" w:type="dxa"/>
          </w:tcPr>
          <w:p w14:paraId="30387A6A" w14:textId="77777777" w:rsidR="006D4C88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43" w:type="dxa"/>
          </w:tcPr>
          <w:p w14:paraId="01BD0044" w14:textId="77777777" w:rsidR="006D4C88" w:rsidRPr="00A45D3B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79" w:type="dxa"/>
          </w:tcPr>
          <w:p w14:paraId="4ABFD651" w14:textId="77777777" w:rsidR="006D4C88" w:rsidRPr="00A45D3B" w:rsidRDefault="006D4C88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6D4C88" w:rsidRPr="00A45D3B" w14:paraId="72705D27" w14:textId="77777777" w:rsidTr="00C55A4B">
        <w:trPr>
          <w:trHeight w:val="970"/>
        </w:trPr>
        <w:tc>
          <w:tcPr>
            <w:tcW w:w="1129" w:type="dxa"/>
          </w:tcPr>
          <w:p w14:paraId="2F75DDAD" w14:textId="77777777" w:rsidR="006D4C88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843" w:type="dxa"/>
          </w:tcPr>
          <w:p w14:paraId="57C5F6CF" w14:textId="15DE4AA6" w:rsidR="006D4C88" w:rsidRDefault="006D4C88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Margin</w:t>
            </w:r>
          </w:p>
        </w:tc>
        <w:tc>
          <w:tcPr>
            <w:tcW w:w="992" w:type="dxa"/>
          </w:tcPr>
          <w:p w14:paraId="609A4F8B" w14:textId="227E2A81" w:rsidR="006D4C88" w:rsidRDefault="006D4C88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N</w:t>
            </w:r>
            <w:r>
              <w:rPr>
                <w:bCs/>
              </w:rPr>
              <w:t>u</w:t>
            </w:r>
            <w:r>
              <w:rPr>
                <w:rFonts w:hint="eastAsia"/>
                <w:bCs/>
              </w:rPr>
              <w:t>mber</w:t>
            </w:r>
          </w:p>
        </w:tc>
        <w:tc>
          <w:tcPr>
            <w:tcW w:w="710" w:type="dxa"/>
          </w:tcPr>
          <w:p w14:paraId="1AEA7A5D" w14:textId="77777777" w:rsidR="006D4C88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214" w:type="dxa"/>
          </w:tcPr>
          <w:p w14:paraId="306506B8" w14:textId="77777777" w:rsidR="006D4C88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43" w:type="dxa"/>
          </w:tcPr>
          <w:p w14:paraId="2EBF9EE1" w14:textId="77777777" w:rsidR="006D4C88" w:rsidRPr="00A45D3B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79" w:type="dxa"/>
          </w:tcPr>
          <w:p w14:paraId="083EF602" w14:textId="77777777" w:rsidR="006D4C88" w:rsidRPr="00A45D3B" w:rsidRDefault="006D4C88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6D4C88" w:rsidRPr="00A45D3B" w14:paraId="12000C0E" w14:textId="77777777" w:rsidTr="00C55A4B">
        <w:trPr>
          <w:trHeight w:val="970"/>
        </w:trPr>
        <w:tc>
          <w:tcPr>
            <w:tcW w:w="1129" w:type="dxa"/>
          </w:tcPr>
          <w:p w14:paraId="11050A47" w14:textId="468DD638" w:rsidR="006D4C88" w:rsidRDefault="006D4C88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Position</w:t>
            </w:r>
          </w:p>
        </w:tc>
        <w:tc>
          <w:tcPr>
            <w:tcW w:w="1843" w:type="dxa"/>
          </w:tcPr>
          <w:p w14:paraId="0967FF1E" w14:textId="77777777" w:rsidR="006D4C88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92" w:type="dxa"/>
          </w:tcPr>
          <w:p w14:paraId="75B2D3A6" w14:textId="325EDE00" w:rsidR="006D4C88" w:rsidRDefault="006D4C88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Object</w:t>
            </w:r>
          </w:p>
        </w:tc>
        <w:tc>
          <w:tcPr>
            <w:tcW w:w="710" w:type="dxa"/>
          </w:tcPr>
          <w:p w14:paraId="686E7885" w14:textId="77777777" w:rsidR="006D4C88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214" w:type="dxa"/>
          </w:tcPr>
          <w:p w14:paraId="711271D6" w14:textId="77777777" w:rsidR="006D4C88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43" w:type="dxa"/>
          </w:tcPr>
          <w:p w14:paraId="6BA611AE" w14:textId="77777777" w:rsidR="006D4C88" w:rsidRPr="00A45D3B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79" w:type="dxa"/>
          </w:tcPr>
          <w:p w14:paraId="5D0132A0" w14:textId="77777777" w:rsidR="006D4C88" w:rsidRPr="00A45D3B" w:rsidRDefault="006D4C88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6D4C88" w:rsidRPr="00A45D3B" w14:paraId="440AD240" w14:textId="77777777" w:rsidTr="00C55A4B">
        <w:trPr>
          <w:trHeight w:val="970"/>
        </w:trPr>
        <w:tc>
          <w:tcPr>
            <w:tcW w:w="1129" w:type="dxa"/>
          </w:tcPr>
          <w:p w14:paraId="4D25D07C" w14:textId="77777777" w:rsidR="006D4C88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843" w:type="dxa"/>
          </w:tcPr>
          <w:p w14:paraId="3EBBF538" w14:textId="37FA974C" w:rsidR="006D4C88" w:rsidRDefault="006D4C88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Position</w:t>
            </w:r>
          </w:p>
        </w:tc>
        <w:tc>
          <w:tcPr>
            <w:tcW w:w="992" w:type="dxa"/>
          </w:tcPr>
          <w:p w14:paraId="4BBB4CD2" w14:textId="64AAE77F" w:rsidR="006D4C88" w:rsidRDefault="006D4C88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Array</w:t>
            </w:r>
            <w:r>
              <w:rPr>
                <w:bCs/>
              </w:rPr>
              <w:t>&lt;Number&gt;</w:t>
            </w:r>
          </w:p>
        </w:tc>
        <w:tc>
          <w:tcPr>
            <w:tcW w:w="710" w:type="dxa"/>
          </w:tcPr>
          <w:p w14:paraId="6B7EE835" w14:textId="77777777" w:rsidR="006D4C88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214" w:type="dxa"/>
          </w:tcPr>
          <w:p w14:paraId="7E9F23E0" w14:textId="77777777" w:rsidR="006D4C88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43" w:type="dxa"/>
          </w:tcPr>
          <w:p w14:paraId="3A30347F" w14:textId="77777777" w:rsidR="006D4C88" w:rsidRPr="00A45D3B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79" w:type="dxa"/>
          </w:tcPr>
          <w:p w14:paraId="665ACA2B" w14:textId="77777777" w:rsidR="006D4C88" w:rsidRPr="00A45D3B" w:rsidRDefault="006D4C88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6D4C88" w:rsidRPr="00A45D3B" w14:paraId="35A61DC7" w14:textId="77777777" w:rsidTr="00C55A4B">
        <w:trPr>
          <w:trHeight w:val="970"/>
        </w:trPr>
        <w:tc>
          <w:tcPr>
            <w:tcW w:w="1129" w:type="dxa"/>
          </w:tcPr>
          <w:p w14:paraId="32D4D0C5" w14:textId="77777777" w:rsidR="006D4C88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843" w:type="dxa"/>
          </w:tcPr>
          <w:p w14:paraId="2959EC8F" w14:textId="2DC6BE5F" w:rsidR="006D4C88" w:rsidRDefault="006D4C88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U</w:t>
            </w:r>
            <w:r>
              <w:rPr>
                <w:bCs/>
              </w:rPr>
              <w:t>nits</w:t>
            </w:r>
          </w:p>
        </w:tc>
        <w:tc>
          <w:tcPr>
            <w:tcW w:w="992" w:type="dxa"/>
          </w:tcPr>
          <w:p w14:paraId="79D4FF5D" w14:textId="3DB1ABA0" w:rsidR="006D4C88" w:rsidRDefault="006D4C88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S</w:t>
            </w:r>
            <w:r>
              <w:rPr>
                <w:bCs/>
              </w:rPr>
              <w:t>tring</w:t>
            </w:r>
          </w:p>
        </w:tc>
        <w:tc>
          <w:tcPr>
            <w:tcW w:w="710" w:type="dxa"/>
          </w:tcPr>
          <w:p w14:paraId="7B5595AE" w14:textId="77777777" w:rsidR="006D4C88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214" w:type="dxa"/>
          </w:tcPr>
          <w:p w14:paraId="1D5C4101" w14:textId="77777777" w:rsidR="006D4C88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43" w:type="dxa"/>
          </w:tcPr>
          <w:p w14:paraId="77368286" w14:textId="77777777" w:rsidR="006D4C88" w:rsidRPr="00A45D3B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79" w:type="dxa"/>
          </w:tcPr>
          <w:p w14:paraId="013A539B" w14:textId="77777777" w:rsidR="006D4C88" w:rsidRPr="00A45D3B" w:rsidRDefault="006D4C88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6D4C88" w:rsidRPr="00A45D3B" w14:paraId="39657F1B" w14:textId="77777777" w:rsidTr="00C55A4B">
        <w:trPr>
          <w:trHeight w:val="970"/>
        </w:trPr>
        <w:tc>
          <w:tcPr>
            <w:tcW w:w="1129" w:type="dxa"/>
          </w:tcPr>
          <w:p w14:paraId="3425CF9A" w14:textId="77777777" w:rsidR="006D4C88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843" w:type="dxa"/>
          </w:tcPr>
          <w:p w14:paraId="299A1AB8" w14:textId="3FE4D15F" w:rsidR="006D4C88" w:rsidRDefault="006D4C88" w:rsidP="00C55A4B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H</w:t>
            </w:r>
            <w:r>
              <w:rPr>
                <w:bCs/>
              </w:rPr>
              <w:t>orizontalAlignment</w:t>
            </w:r>
            <w:proofErr w:type="spellEnd"/>
          </w:p>
        </w:tc>
        <w:tc>
          <w:tcPr>
            <w:tcW w:w="992" w:type="dxa"/>
          </w:tcPr>
          <w:p w14:paraId="17FFBB2B" w14:textId="70B87C11" w:rsidR="006D4C88" w:rsidRDefault="006D4C88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S</w:t>
            </w:r>
            <w:r>
              <w:rPr>
                <w:bCs/>
              </w:rPr>
              <w:t>tring</w:t>
            </w:r>
          </w:p>
        </w:tc>
        <w:tc>
          <w:tcPr>
            <w:tcW w:w="710" w:type="dxa"/>
          </w:tcPr>
          <w:p w14:paraId="48BC2E8C" w14:textId="77777777" w:rsidR="006D4C88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214" w:type="dxa"/>
          </w:tcPr>
          <w:p w14:paraId="76528719" w14:textId="77777777" w:rsidR="006D4C88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43" w:type="dxa"/>
          </w:tcPr>
          <w:p w14:paraId="5715CCE8" w14:textId="77777777" w:rsidR="006D4C88" w:rsidRPr="00A45D3B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79" w:type="dxa"/>
          </w:tcPr>
          <w:p w14:paraId="7A62BFD0" w14:textId="77777777" w:rsidR="006D4C88" w:rsidRPr="00A45D3B" w:rsidRDefault="006D4C88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6D4C88" w:rsidRPr="00A45D3B" w14:paraId="3D2D3038" w14:textId="77777777" w:rsidTr="00C55A4B">
        <w:trPr>
          <w:trHeight w:val="970"/>
        </w:trPr>
        <w:tc>
          <w:tcPr>
            <w:tcW w:w="1129" w:type="dxa"/>
          </w:tcPr>
          <w:p w14:paraId="36E59735" w14:textId="77777777" w:rsidR="006D4C88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843" w:type="dxa"/>
          </w:tcPr>
          <w:p w14:paraId="20E69E27" w14:textId="6CFE1845" w:rsidR="006D4C88" w:rsidRDefault="006D4C88" w:rsidP="00C55A4B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V</w:t>
            </w:r>
            <w:r>
              <w:rPr>
                <w:bCs/>
              </w:rPr>
              <w:t>erticalAlignment</w:t>
            </w:r>
            <w:proofErr w:type="spellEnd"/>
          </w:p>
        </w:tc>
        <w:tc>
          <w:tcPr>
            <w:tcW w:w="992" w:type="dxa"/>
          </w:tcPr>
          <w:p w14:paraId="4A4E0619" w14:textId="1553683C" w:rsidR="006D4C88" w:rsidRDefault="006D4C88" w:rsidP="00C55A4B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S</w:t>
            </w:r>
            <w:r>
              <w:rPr>
                <w:bCs/>
              </w:rPr>
              <w:t>tring</w:t>
            </w:r>
          </w:p>
        </w:tc>
        <w:tc>
          <w:tcPr>
            <w:tcW w:w="710" w:type="dxa"/>
          </w:tcPr>
          <w:p w14:paraId="2E4CD54F" w14:textId="77777777" w:rsidR="006D4C88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214" w:type="dxa"/>
          </w:tcPr>
          <w:p w14:paraId="54A00493" w14:textId="77777777" w:rsidR="006D4C88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43" w:type="dxa"/>
          </w:tcPr>
          <w:p w14:paraId="19DC632E" w14:textId="77777777" w:rsidR="006D4C88" w:rsidRPr="00A45D3B" w:rsidRDefault="006D4C88" w:rsidP="00C55A4B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79" w:type="dxa"/>
          </w:tcPr>
          <w:p w14:paraId="36D5A524" w14:textId="77777777" w:rsidR="006D4C88" w:rsidRPr="00A45D3B" w:rsidRDefault="006D4C88" w:rsidP="00C55A4B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</w:tbl>
    <w:p w14:paraId="4B01036D" w14:textId="619CD08C" w:rsidR="00BE7B33" w:rsidRDefault="00BE7B33" w:rsidP="00A56008"/>
    <w:p w14:paraId="68F6C924" w14:textId="035ED0F7" w:rsidR="00B50244" w:rsidRDefault="006D4C88" w:rsidP="00B50244">
      <w:pPr>
        <w:pStyle w:val="4"/>
      </w:pPr>
      <w:r>
        <w:rPr>
          <w:rFonts w:hint="eastAsia"/>
        </w:rPr>
        <w:t>L</w:t>
      </w:r>
      <w:r>
        <w:t>EGEND</w:t>
      </w:r>
    </w:p>
    <w:tbl>
      <w:tblPr>
        <w:tblStyle w:val="-"/>
        <w:tblpPr w:leftFromText="180" w:rightFromText="180" w:vertAnchor="text" w:horzAnchor="margin" w:tblpXSpec="center" w:tblpY="287"/>
        <w:tblW w:w="5550" w:type="pct"/>
        <w:jc w:val="left"/>
        <w:tblLayout w:type="fixed"/>
        <w:tblLook w:val="04A0" w:firstRow="1" w:lastRow="0" w:firstColumn="1" w:lastColumn="0" w:noHBand="0" w:noVBand="1"/>
      </w:tblPr>
      <w:tblGrid>
        <w:gridCol w:w="1129"/>
        <w:gridCol w:w="1843"/>
        <w:gridCol w:w="992"/>
        <w:gridCol w:w="710"/>
        <w:gridCol w:w="1214"/>
        <w:gridCol w:w="1643"/>
        <w:gridCol w:w="1679"/>
      </w:tblGrid>
      <w:tr w:rsidR="00B50244" w14:paraId="060142BB" w14:textId="77777777" w:rsidTr="00B50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70"/>
          <w:jc w:val="left"/>
        </w:trPr>
        <w:tc>
          <w:tcPr>
            <w:tcW w:w="2972" w:type="dxa"/>
            <w:gridSpan w:val="2"/>
          </w:tcPr>
          <w:p w14:paraId="4379BED3" w14:textId="77777777" w:rsidR="00B50244" w:rsidRDefault="00B50244" w:rsidP="00B50244">
            <w:pPr>
              <w:pStyle w:val="aff3"/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992" w:type="dxa"/>
          </w:tcPr>
          <w:p w14:paraId="309A8E74" w14:textId="77777777" w:rsidR="00B50244" w:rsidRDefault="00B50244" w:rsidP="00B50244">
            <w:pPr>
              <w:pStyle w:val="aff3"/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710" w:type="dxa"/>
          </w:tcPr>
          <w:p w14:paraId="3457BDE6" w14:textId="77777777" w:rsidR="00B50244" w:rsidRDefault="00B50244" w:rsidP="00B50244">
            <w:pPr>
              <w:pStyle w:val="aff3"/>
              <w:jc w:val="center"/>
            </w:pPr>
            <w:r>
              <w:rPr>
                <w:rFonts w:hint="eastAsia"/>
              </w:rPr>
              <w:t>是否必需</w:t>
            </w:r>
          </w:p>
        </w:tc>
        <w:tc>
          <w:tcPr>
            <w:tcW w:w="1214" w:type="dxa"/>
          </w:tcPr>
          <w:p w14:paraId="251CFE84" w14:textId="77777777" w:rsidR="00B50244" w:rsidRDefault="00B50244" w:rsidP="00B50244">
            <w:pPr>
              <w:pStyle w:val="aff3"/>
              <w:jc w:val="center"/>
            </w:pPr>
            <w:r>
              <w:rPr>
                <w:rFonts w:hint="eastAsia"/>
              </w:rPr>
              <w:t>说明</w:t>
            </w:r>
          </w:p>
        </w:tc>
        <w:tc>
          <w:tcPr>
            <w:tcW w:w="1643" w:type="dxa"/>
          </w:tcPr>
          <w:p w14:paraId="645CDF40" w14:textId="77777777" w:rsidR="00B50244" w:rsidRDefault="00B50244" w:rsidP="00B50244">
            <w:pPr>
              <w:pStyle w:val="aff3"/>
              <w:jc w:val="center"/>
            </w:pPr>
            <w:r>
              <w:rPr>
                <w:rFonts w:hint="eastAsia"/>
              </w:rPr>
              <w:t>示例</w:t>
            </w:r>
          </w:p>
        </w:tc>
        <w:tc>
          <w:tcPr>
            <w:tcW w:w="1679" w:type="dxa"/>
          </w:tcPr>
          <w:p w14:paraId="59ED7729" w14:textId="77777777" w:rsidR="00B50244" w:rsidRDefault="00B50244" w:rsidP="00B50244">
            <w:pPr>
              <w:pStyle w:val="aff3"/>
              <w:tabs>
                <w:tab w:val="left" w:pos="270"/>
              </w:tabs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B50244" w:rsidRPr="00A45D3B" w14:paraId="47D4AE4E" w14:textId="77777777" w:rsidTr="00B50244">
        <w:trPr>
          <w:trHeight w:val="970"/>
          <w:jc w:val="left"/>
        </w:trPr>
        <w:tc>
          <w:tcPr>
            <w:tcW w:w="1129" w:type="dxa"/>
          </w:tcPr>
          <w:p w14:paraId="7969A372" w14:textId="74ED3198" w:rsidR="00B50244" w:rsidRPr="00A45D3B" w:rsidRDefault="006D4C88" w:rsidP="00B50244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PositionAndLayout</w:t>
            </w:r>
            <w:proofErr w:type="spellEnd"/>
          </w:p>
        </w:tc>
        <w:tc>
          <w:tcPr>
            <w:tcW w:w="1843" w:type="dxa"/>
          </w:tcPr>
          <w:p w14:paraId="64B0505C" w14:textId="77777777" w:rsidR="00B50244" w:rsidRPr="00A45D3B" w:rsidRDefault="00B50244" w:rsidP="00B50244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92" w:type="dxa"/>
          </w:tcPr>
          <w:p w14:paraId="5B07D4AD" w14:textId="77777777" w:rsidR="00B50244" w:rsidRPr="00A45D3B" w:rsidRDefault="00B50244" w:rsidP="00B50244">
            <w:pPr>
              <w:pStyle w:val="aff3"/>
              <w:jc w:val="center"/>
              <w:rPr>
                <w:bCs/>
              </w:rPr>
            </w:pPr>
            <w:r w:rsidRPr="00A45D3B">
              <w:rPr>
                <w:rFonts w:hint="eastAsia"/>
                <w:bCs/>
              </w:rPr>
              <w:t>Object</w:t>
            </w:r>
          </w:p>
        </w:tc>
        <w:tc>
          <w:tcPr>
            <w:tcW w:w="710" w:type="dxa"/>
          </w:tcPr>
          <w:p w14:paraId="5676E955" w14:textId="77777777" w:rsidR="00B50244" w:rsidRPr="00A45D3B" w:rsidRDefault="00B50244" w:rsidP="00B50244">
            <w:pPr>
              <w:pStyle w:val="aff3"/>
              <w:jc w:val="center"/>
              <w:rPr>
                <w:bCs/>
              </w:rPr>
            </w:pPr>
            <w:r w:rsidRPr="00A45D3B">
              <w:rPr>
                <w:rFonts w:hint="eastAsia"/>
                <w:bCs/>
              </w:rPr>
              <w:t>True</w:t>
            </w:r>
          </w:p>
        </w:tc>
        <w:tc>
          <w:tcPr>
            <w:tcW w:w="1214" w:type="dxa"/>
          </w:tcPr>
          <w:p w14:paraId="2AE23EB7" w14:textId="08497B69" w:rsidR="00B50244" w:rsidRPr="00A45D3B" w:rsidRDefault="006D4C88" w:rsidP="00B50244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位置和布局</w:t>
            </w:r>
          </w:p>
        </w:tc>
        <w:tc>
          <w:tcPr>
            <w:tcW w:w="1643" w:type="dxa"/>
          </w:tcPr>
          <w:p w14:paraId="448CCE58" w14:textId="77777777" w:rsidR="00B50244" w:rsidRPr="00A45D3B" w:rsidRDefault="00B50244" w:rsidP="00B50244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79" w:type="dxa"/>
          </w:tcPr>
          <w:p w14:paraId="68D4D3F8" w14:textId="77777777" w:rsidR="00B50244" w:rsidRPr="00A45D3B" w:rsidRDefault="00B50244" w:rsidP="00B50244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6D4C88" w:rsidRPr="00A45D3B" w14:paraId="0E53573C" w14:textId="77777777" w:rsidTr="00B50244">
        <w:trPr>
          <w:trHeight w:val="970"/>
          <w:jc w:val="left"/>
        </w:trPr>
        <w:tc>
          <w:tcPr>
            <w:tcW w:w="1129" w:type="dxa"/>
          </w:tcPr>
          <w:p w14:paraId="0ED7B5F7" w14:textId="77777777" w:rsidR="006D4C88" w:rsidRDefault="006D4C88" w:rsidP="00B50244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843" w:type="dxa"/>
          </w:tcPr>
          <w:p w14:paraId="046C8E8A" w14:textId="27E2E418" w:rsidR="006D4C88" w:rsidRPr="00A45D3B" w:rsidRDefault="006D4C88" w:rsidP="00B50244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Location</w:t>
            </w:r>
          </w:p>
        </w:tc>
        <w:tc>
          <w:tcPr>
            <w:tcW w:w="992" w:type="dxa"/>
          </w:tcPr>
          <w:p w14:paraId="53A4F463" w14:textId="3464116D" w:rsidR="006D4C88" w:rsidRPr="00A45D3B" w:rsidRDefault="006D4C88" w:rsidP="00B50244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String</w:t>
            </w:r>
          </w:p>
        </w:tc>
        <w:tc>
          <w:tcPr>
            <w:tcW w:w="710" w:type="dxa"/>
          </w:tcPr>
          <w:p w14:paraId="7A4052E7" w14:textId="54E2496D" w:rsidR="006D4C88" w:rsidRPr="00A45D3B" w:rsidRDefault="006D4C88" w:rsidP="00B50244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True</w:t>
            </w:r>
          </w:p>
        </w:tc>
        <w:tc>
          <w:tcPr>
            <w:tcW w:w="1214" w:type="dxa"/>
          </w:tcPr>
          <w:p w14:paraId="10B95910" w14:textId="77777777" w:rsidR="006D4C88" w:rsidRDefault="006D4C88" w:rsidP="00B50244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43" w:type="dxa"/>
          </w:tcPr>
          <w:p w14:paraId="319A7914" w14:textId="77777777" w:rsidR="006D4C88" w:rsidRPr="00A45D3B" w:rsidRDefault="006D4C88" w:rsidP="00B50244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79" w:type="dxa"/>
          </w:tcPr>
          <w:p w14:paraId="0E23CBEF" w14:textId="77777777" w:rsidR="006D4C88" w:rsidRPr="00A45D3B" w:rsidRDefault="006D4C88" w:rsidP="00B50244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6D4C88" w:rsidRPr="00A45D3B" w14:paraId="2177EC6A" w14:textId="77777777" w:rsidTr="00B50244">
        <w:trPr>
          <w:trHeight w:val="970"/>
          <w:jc w:val="left"/>
        </w:trPr>
        <w:tc>
          <w:tcPr>
            <w:tcW w:w="1129" w:type="dxa"/>
          </w:tcPr>
          <w:p w14:paraId="08DF1017" w14:textId="77777777" w:rsidR="006D4C88" w:rsidRDefault="006D4C88" w:rsidP="00B50244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843" w:type="dxa"/>
          </w:tcPr>
          <w:p w14:paraId="7078F6E1" w14:textId="01DBD396" w:rsidR="006D4C88" w:rsidRPr="00A45D3B" w:rsidRDefault="007E16F6" w:rsidP="00B50244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Orientation</w:t>
            </w:r>
          </w:p>
        </w:tc>
        <w:tc>
          <w:tcPr>
            <w:tcW w:w="992" w:type="dxa"/>
          </w:tcPr>
          <w:p w14:paraId="6BA3FC3D" w14:textId="686348EC" w:rsidR="006D4C88" w:rsidRPr="00A45D3B" w:rsidRDefault="007E16F6" w:rsidP="00B50244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String</w:t>
            </w:r>
          </w:p>
        </w:tc>
        <w:tc>
          <w:tcPr>
            <w:tcW w:w="710" w:type="dxa"/>
          </w:tcPr>
          <w:p w14:paraId="0D109C96" w14:textId="694D61A9" w:rsidR="006D4C88" w:rsidRPr="00A45D3B" w:rsidRDefault="007E16F6" w:rsidP="00B50244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True</w:t>
            </w:r>
          </w:p>
        </w:tc>
        <w:tc>
          <w:tcPr>
            <w:tcW w:w="1214" w:type="dxa"/>
          </w:tcPr>
          <w:p w14:paraId="5153D3AC" w14:textId="77777777" w:rsidR="006D4C88" w:rsidRDefault="006D4C88" w:rsidP="00B50244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43" w:type="dxa"/>
          </w:tcPr>
          <w:p w14:paraId="17EC5BA2" w14:textId="77777777" w:rsidR="006D4C88" w:rsidRPr="00A45D3B" w:rsidRDefault="006D4C88" w:rsidP="00B50244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79" w:type="dxa"/>
          </w:tcPr>
          <w:p w14:paraId="618409C6" w14:textId="77777777" w:rsidR="006D4C88" w:rsidRPr="00A45D3B" w:rsidRDefault="006D4C88" w:rsidP="00B50244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6D4C88" w:rsidRPr="00A45D3B" w14:paraId="38BE4531" w14:textId="77777777" w:rsidTr="00B50244">
        <w:trPr>
          <w:trHeight w:val="970"/>
          <w:jc w:val="left"/>
        </w:trPr>
        <w:tc>
          <w:tcPr>
            <w:tcW w:w="1129" w:type="dxa"/>
          </w:tcPr>
          <w:p w14:paraId="28BCFA4A" w14:textId="77777777" w:rsidR="006D4C88" w:rsidRDefault="006D4C88" w:rsidP="00B50244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843" w:type="dxa"/>
          </w:tcPr>
          <w:p w14:paraId="74DAAC2A" w14:textId="26B942B6" w:rsidR="006D4C88" w:rsidRPr="00A45D3B" w:rsidRDefault="007E16F6" w:rsidP="00B50244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NumColumns</w:t>
            </w:r>
            <w:proofErr w:type="spellEnd"/>
          </w:p>
        </w:tc>
        <w:tc>
          <w:tcPr>
            <w:tcW w:w="992" w:type="dxa"/>
          </w:tcPr>
          <w:p w14:paraId="040BCBCF" w14:textId="68E484B0" w:rsidR="006D4C88" w:rsidRPr="00A45D3B" w:rsidRDefault="007E16F6" w:rsidP="00B50244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Number</w:t>
            </w:r>
          </w:p>
        </w:tc>
        <w:tc>
          <w:tcPr>
            <w:tcW w:w="710" w:type="dxa"/>
          </w:tcPr>
          <w:p w14:paraId="5396841D" w14:textId="7EE62820" w:rsidR="006D4C88" w:rsidRPr="00A45D3B" w:rsidRDefault="007E16F6" w:rsidP="00B50244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True</w:t>
            </w:r>
          </w:p>
        </w:tc>
        <w:tc>
          <w:tcPr>
            <w:tcW w:w="1214" w:type="dxa"/>
          </w:tcPr>
          <w:p w14:paraId="5057240D" w14:textId="77777777" w:rsidR="006D4C88" w:rsidRDefault="006D4C88" w:rsidP="00B50244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43" w:type="dxa"/>
          </w:tcPr>
          <w:p w14:paraId="3A0EE68E" w14:textId="77777777" w:rsidR="006D4C88" w:rsidRPr="00A45D3B" w:rsidRDefault="006D4C88" w:rsidP="00B50244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79" w:type="dxa"/>
          </w:tcPr>
          <w:p w14:paraId="68AFBBA3" w14:textId="77777777" w:rsidR="006D4C88" w:rsidRPr="00A45D3B" w:rsidRDefault="006D4C88" w:rsidP="00B50244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6D4C88" w:rsidRPr="00A45D3B" w14:paraId="5BA7CB89" w14:textId="77777777" w:rsidTr="00B50244">
        <w:trPr>
          <w:trHeight w:val="970"/>
          <w:jc w:val="left"/>
        </w:trPr>
        <w:tc>
          <w:tcPr>
            <w:tcW w:w="1129" w:type="dxa"/>
          </w:tcPr>
          <w:p w14:paraId="5B8E2968" w14:textId="77777777" w:rsidR="006D4C88" w:rsidRDefault="006D4C88" w:rsidP="00B50244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843" w:type="dxa"/>
          </w:tcPr>
          <w:p w14:paraId="77D752AB" w14:textId="28E2C29D" w:rsidR="006D4C88" w:rsidRPr="00A45D3B" w:rsidRDefault="007E16F6" w:rsidP="00B50244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Position</w:t>
            </w:r>
          </w:p>
        </w:tc>
        <w:tc>
          <w:tcPr>
            <w:tcW w:w="992" w:type="dxa"/>
          </w:tcPr>
          <w:p w14:paraId="1A8B6CCC" w14:textId="05578264" w:rsidR="006D4C88" w:rsidRPr="00A45D3B" w:rsidRDefault="007E16F6" w:rsidP="00B50244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Array</w:t>
            </w:r>
            <w:r>
              <w:rPr>
                <w:bCs/>
              </w:rPr>
              <w:t>&lt;Number&gt;</w:t>
            </w:r>
          </w:p>
        </w:tc>
        <w:tc>
          <w:tcPr>
            <w:tcW w:w="710" w:type="dxa"/>
          </w:tcPr>
          <w:p w14:paraId="71D99F8E" w14:textId="2024E243" w:rsidR="006D4C88" w:rsidRPr="00A45D3B" w:rsidRDefault="007E16F6" w:rsidP="00B50244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True</w:t>
            </w:r>
          </w:p>
        </w:tc>
        <w:tc>
          <w:tcPr>
            <w:tcW w:w="1214" w:type="dxa"/>
          </w:tcPr>
          <w:p w14:paraId="44CAF56F" w14:textId="77777777" w:rsidR="006D4C88" w:rsidRDefault="006D4C88" w:rsidP="00B50244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43" w:type="dxa"/>
          </w:tcPr>
          <w:p w14:paraId="39367E10" w14:textId="77777777" w:rsidR="006D4C88" w:rsidRPr="00A45D3B" w:rsidRDefault="006D4C88" w:rsidP="00B50244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79" w:type="dxa"/>
          </w:tcPr>
          <w:p w14:paraId="7A8F0460" w14:textId="77777777" w:rsidR="006D4C88" w:rsidRPr="00A45D3B" w:rsidRDefault="006D4C88" w:rsidP="00B50244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6D4C88" w:rsidRPr="00A45D3B" w14:paraId="720637B8" w14:textId="77777777" w:rsidTr="00B50244">
        <w:trPr>
          <w:trHeight w:val="970"/>
          <w:jc w:val="left"/>
        </w:trPr>
        <w:tc>
          <w:tcPr>
            <w:tcW w:w="1129" w:type="dxa"/>
          </w:tcPr>
          <w:p w14:paraId="62A4D946" w14:textId="77777777" w:rsidR="006D4C88" w:rsidRDefault="006D4C88" w:rsidP="00B50244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843" w:type="dxa"/>
          </w:tcPr>
          <w:p w14:paraId="69304358" w14:textId="0409BC9F" w:rsidR="006D4C88" w:rsidRPr="00A45D3B" w:rsidRDefault="007E16F6" w:rsidP="00B50244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Units</w:t>
            </w:r>
          </w:p>
        </w:tc>
        <w:tc>
          <w:tcPr>
            <w:tcW w:w="992" w:type="dxa"/>
          </w:tcPr>
          <w:p w14:paraId="7B94885E" w14:textId="5C5AE114" w:rsidR="006D4C88" w:rsidRPr="00A45D3B" w:rsidRDefault="007E16F6" w:rsidP="00B50244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String</w:t>
            </w:r>
          </w:p>
        </w:tc>
        <w:tc>
          <w:tcPr>
            <w:tcW w:w="710" w:type="dxa"/>
          </w:tcPr>
          <w:p w14:paraId="0C407297" w14:textId="37FA974C" w:rsidR="006D4C88" w:rsidRPr="00A45D3B" w:rsidRDefault="007E16F6" w:rsidP="00B50244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True</w:t>
            </w:r>
          </w:p>
        </w:tc>
        <w:tc>
          <w:tcPr>
            <w:tcW w:w="1214" w:type="dxa"/>
          </w:tcPr>
          <w:p w14:paraId="1F78C8D3" w14:textId="77777777" w:rsidR="006D4C88" w:rsidRDefault="006D4C88" w:rsidP="00B50244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43" w:type="dxa"/>
          </w:tcPr>
          <w:p w14:paraId="77BD0271" w14:textId="77777777" w:rsidR="006D4C88" w:rsidRPr="00A45D3B" w:rsidRDefault="006D4C88" w:rsidP="00B50244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79" w:type="dxa"/>
          </w:tcPr>
          <w:p w14:paraId="2913A74F" w14:textId="77777777" w:rsidR="006D4C88" w:rsidRPr="00A45D3B" w:rsidRDefault="006D4C88" w:rsidP="00B50244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7E16F6" w:rsidRPr="00A45D3B" w14:paraId="666434E2" w14:textId="77777777" w:rsidTr="00B50244">
        <w:trPr>
          <w:trHeight w:val="970"/>
          <w:jc w:val="left"/>
        </w:trPr>
        <w:tc>
          <w:tcPr>
            <w:tcW w:w="1129" w:type="dxa"/>
          </w:tcPr>
          <w:p w14:paraId="3C4F5BF6" w14:textId="0DF4418E" w:rsidR="007E16F6" w:rsidRDefault="007E16F6" w:rsidP="00B50244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Font</w:t>
            </w:r>
          </w:p>
        </w:tc>
        <w:tc>
          <w:tcPr>
            <w:tcW w:w="1843" w:type="dxa"/>
          </w:tcPr>
          <w:p w14:paraId="4B87C6E1" w14:textId="77777777" w:rsidR="007E16F6" w:rsidRDefault="007E16F6" w:rsidP="00B50244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92" w:type="dxa"/>
          </w:tcPr>
          <w:p w14:paraId="32E58FC3" w14:textId="0AB57C7C" w:rsidR="007E16F6" w:rsidRDefault="007E16F6" w:rsidP="00B50244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Object</w:t>
            </w:r>
          </w:p>
        </w:tc>
        <w:tc>
          <w:tcPr>
            <w:tcW w:w="710" w:type="dxa"/>
          </w:tcPr>
          <w:p w14:paraId="2BC90681" w14:textId="55D72D0B" w:rsidR="007E16F6" w:rsidRPr="00A45D3B" w:rsidRDefault="007E16F6" w:rsidP="00B50244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True</w:t>
            </w:r>
          </w:p>
        </w:tc>
        <w:tc>
          <w:tcPr>
            <w:tcW w:w="1214" w:type="dxa"/>
          </w:tcPr>
          <w:p w14:paraId="5A0B5475" w14:textId="77777777" w:rsidR="007E16F6" w:rsidRDefault="007E16F6" w:rsidP="00B50244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43" w:type="dxa"/>
          </w:tcPr>
          <w:p w14:paraId="7FB40549" w14:textId="77777777" w:rsidR="007E16F6" w:rsidRPr="00A45D3B" w:rsidRDefault="007E16F6" w:rsidP="00B50244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79" w:type="dxa"/>
          </w:tcPr>
          <w:p w14:paraId="383BBA3B" w14:textId="77777777" w:rsidR="007E16F6" w:rsidRPr="00A45D3B" w:rsidRDefault="007E16F6" w:rsidP="00B50244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7E16F6" w:rsidRPr="00A45D3B" w14:paraId="79069E33" w14:textId="77777777" w:rsidTr="00B50244">
        <w:trPr>
          <w:trHeight w:val="970"/>
          <w:jc w:val="left"/>
        </w:trPr>
        <w:tc>
          <w:tcPr>
            <w:tcW w:w="1129" w:type="dxa"/>
          </w:tcPr>
          <w:p w14:paraId="2F2FE9D2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843" w:type="dxa"/>
          </w:tcPr>
          <w:p w14:paraId="5C29E96A" w14:textId="4552D625" w:rsidR="007E16F6" w:rsidRDefault="007E16F6" w:rsidP="007E16F6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FontName</w:t>
            </w:r>
            <w:proofErr w:type="spellEnd"/>
          </w:p>
        </w:tc>
        <w:tc>
          <w:tcPr>
            <w:tcW w:w="992" w:type="dxa"/>
          </w:tcPr>
          <w:p w14:paraId="4EEC7653" w14:textId="15EE326B" w:rsidR="007E16F6" w:rsidRDefault="007E16F6" w:rsidP="007E16F6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String</w:t>
            </w:r>
          </w:p>
        </w:tc>
        <w:tc>
          <w:tcPr>
            <w:tcW w:w="710" w:type="dxa"/>
          </w:tcPr>
          <w:p w14:paraId="608440CA" w14:textId="6E10F8B4" w:rsidR="007E16F6" w:rsidRDefault="007E16F6" w:rsidP="007E16F6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True</w:t>
            </w:r>
          </w:p>
        </w:tc>
        <w:tc>
          <w:tcPr>
            <w:tcW w:w="1214" w:type="dxa"/>
          </w:tcPr>
          <w:p w14:paraId="4CB68223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43" w:type="dxa"/>
          </w:tcPr>
          <w:p w14:paraId="10AB631E" w14:textId="77777777" w:rsidR="007E16F6" w:rsidRPr="00A45D3B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79" w:type="dxa"/>
          </w:tcPr>
          <w:p w14:paraId="1A0626AE" w14:textId="77777777" w:rsidR="007E16F6" w:rsidRPr="00A45D3B" w:rsidRDefault="007E16F6" w:rsidP="007E16F6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7E16F6" w:rsidRPr="00A45D3B" w14:paraId="2AE5BA56" w14:textId="77777777" w:rsidTr="00B50244">
        <w:trPr>
          <w:trHeight w:val="970"/>
          <w:jc w:val="left"/>
        </w:trPr>
        <w:tc>
          <w:tcPr>
            <w:tcW w:w="1129" w:type="dxa"/>
          </w:tcPr>
          <w:p w14:paraId="10F46706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843" w:type="dxa"/>
          </w:tcPr>
          <w:p w14:paraId="0B210389" w14:textId="4A2A457D" w:rsidR="007E16F6" w:rsidRDefault="007E16F6" w:rsidP="007E16F6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FontAngel</w:t>
            </w:r>
            <w:proofErr w:type="spellEnd"/>
          </w:p>
        </w:tc>
        <w:tc>
          <w:tcPr>
            <w:tcW w:w="992" w:type="dxa"/>
          </w:tcPr>
          <w:p w14:paraId="0C9154A5" w14:textId="52B8BADB" w:rsidR="007E16F6" w:rsidRDefault="007E16F6" w:rsidP="007E16F6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Boolean</w:t>
            </w:r>
          </w:p>
        </w:tc>
        <w:tc>
          <w:tcPr>
            <w:tcW w:w="710" w:type="dxa"/>
          </w:tcPr>
          <w:p w14:paraId="3E69086C" w14:textId="13E5335C" w:rsidR="007E16F6" w:rsidRDefault="007E16F6" w:rsidP="007E16F6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True</w:t>
            </w:r>
          </w:p>
        </w:tc>
        <w:tc>
          <w:tcPr>
            <w:tcW w:w="1214" w:type="dxa"/>
          </w:tcPr>
          <w:p w14:paraId="5E74DFD7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43" w:type="dxa"/>
          </w:tcPr>
          <w:p w14:paraId="44BC1552" w14:textId="77777777" w:rsidR="007E16F6" w:rsidRPr="00A45D3B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79" w:type="dxa"/>
          </w:tcPr>
          <w:p w14:paraId="7E8AB8F0" w14:textId="77777777" w:rsidR="007E16F6" w:rsidRPr="00A45D3B" w:rsidRDefault="007E16F6" w:rsidP="007E16F6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7E16F6" w:rsidRPr="00A45D3B" w14:paraId="3D48DB51" w14:textId="77777777" w:rsidTr="00B50244">
        <w:trPr>
          <w:trHeight w:val="970"/>
          <w:jc w:val="left"/>
        </w:trPr>
        <w:tc>
          <w:tcPr>
            <w:tcW w:w="1129" w:type="dxa"/>
          </w:tcPr>
          <w:p w14:paraId="522678DE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843" w:type="dxa"/>
          </w:tcPr>
          <w:p w14:paraId="28F7AF25" w14:textId="2F128632" w:rsidR="007E16F6" w:rsidRDefault="007E16F6" w:rsidP="007E16F6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FontWeight</w:t>
            </w:r>
            <w:proofErr w:type="spellEnd"/>
          </w:p>
        </w:tc>
        <w:tc>
          <w:tcPr>
            <w:tcW w:w="992" w:type="dxa"/>
          </w:tcPr>
          <w:p w14:paraId="4106F7C2" w14:textId="74B308D9" w:rsidR="007E16F6" w:rsidRDefault="007E16F6" w:rsidP="007E16F6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Boolean</w:t>
            </w:r>
          </w:p>
        </w:tc>
        <w:tc>
          <w:tcPr>
            <w:tcW w:w="710" w:type="dxa"/>
          </w:tcPr>
          <w:p w14:paraId="435B94BC" w14:textId="13676120" w:rsidR="007E16F6" w:rsidRDefault="007E16F6" w:rsidP="007E16F6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True</w:t>
            </w:r>
          </w:p>
        </w:tc>
        <w:tc>
          <w:tcPr>
            <w:tcW w:w="1214" w:type="dxa"/>
          </w:tcPr>
          <w:p w14:paraId="2B65C02C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43" w:type="dxa"/>
          </w:tcPr>
          <w:p w14:paraId="798A2395" w14:textId="77777777" w:rsidR="007E16F6" w:rsidRPr="00A45D3B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79" w:type="dxa"/>
          </w:tcPr>
          <w:p w14:paraId="438415E5" w14:textId="77777777" w:rsidR="007E16F6" w:rsidRPr="00A45D3B" w:rsidRDefault="007E16F6" w:rsidP="007E16F6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7E16F6" w:rsidRPr="00A45D3B" w14:paraId="3281EE9B" w14:textId="77777777" w:rsidTr="00B50244">
        <w:trPr>
          <w:trHeight w:val="970"/>
          <w:jc w:val="left"/>
        </w:trPr>
        <w:tc>
          <w:tcPr>
            <w:tcW w:w="1129" w:type="dxa"/>
          </w:tcPr>
          <w:p w14:paraId="0DBFD87F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843" w:type="dxa"/>
          </w:tcPr>
          <w:p w14:paraId="13E1442D" w14:textId="3DAB747E" w:rsidR="007E16F6" w:rsidRDefault="007E16F6" w:rsidP="007E16F6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FontSize</w:t>
            </w:r>
            <w:proofErr w:type="spellEnd"/>
          </w:p>
        </w:tc>
        <w:tc>
          <w:tcPr>
            <w:tcW w:w="992" w:type="dxa"/>
          </w:tcPr>
          <w:p w14:paraId="44012320" w14:textId="75A0EAD9" w:rsidR="007E16F6" w:rsidRDefault="007E16F6" w:rsidP="007E16F6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Number</w:t>
            </w:r>
          </w:p>
        </w:tc>
        <w:tc>
          <w:tcPr>
            <w:tcW w:w="710" w:type="dxa"/>
          </w:tcPr>
          <w:p w14:paraId="7AAD65FA" w14:textId="395E884F" w:rsidR="007E16F6" w:rsidRDefault="007E16F6" w:rsidP="007E16F6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True</w:t>
            </w:r>
          </w:p>
        </w:tc>
        <w:tc>
          <w:tcPr>
            <w:tcW w:w="1214" w:type="dxa"/>
          </w:tcPr>
          <w:p w14:paraId="692E227A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43" w:type="dxa"/>
          </w:tcPr>
          <w:p w14:paraId="29ED8980" w14:textId="77777777" w:rsidR="007E16F6" w:rsidRPr="00A45D3B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79" w:type="dxa"/>
          </w:tcPr>
          <w:p w14:paraId="18C0AB8D" w14:textId="77777777" w:rsidR="007E16F6" w:rsidRPr="00A45D3B" w:rsidRDefault="007E16F6" w:rsidP="007E16F6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7E16F6" w:rsidRPr="00A45D3B" w14:paraId="11BA2070" w14:textId="77777777" w:rsidTr="00B50244">
        <w:trPr>
          <w:trHeight w:val="970"/>
          <w:jc w:val="left"/>
        </w:trPr>
        <w:tc>
          <w:tcPr>
            <w:tcW w:w="1129" w:type="dxa"/>
          </w:tcPr>
          <w:p w14:paraId="5F01C2D3" w14:textId="36F6BF81" w:rsidR="007E16F6" w:rsidRDefault="007E16F6" w:rsidP="007E16F6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ColorAndStyle</w:t>
            </w:r>
            <w:proofErr w:type="spellEnd"/>
          </w:p>
        </w:tc>
        <w:tc>
          <w:tcPr>
            <w:tcW w:w="1843" w:type="dxa"/>
          </w:tcPr>
          <w:p w14:paraId="619BF749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92" w:type="dxa"/>
          </w:tcPr>
          <w:p w14:paraId="376A952B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710" w:type="dxa"/>
          </w:tcPr>
          <w:p w14:paraId="0EE970CF" w14:textId="0CFAD268" w:rsidR="007E16F6" w:rsidRDefault="007E16F6" w:rsidP="007E16F6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True</w:t>
            </w:r>
          </w:p>
        </w:tc>
        <w:tc>
          <w:tcPr>
            <w:tcW w:w="1214" w:type="dxa"/>
          </w:tcPr>
          <w:p w14:paraId="2C99750A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43" w:type="dxa"/>
          </w:tcPr>
          <w:p w14:paraId="162BD12F" w14:textId="77777777" w:rsidR="007E16F6" w:rsidRPr="00A45D3B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79" w:type="dxa"/>
          </w:tcPr>
          <w:p w14:paraId="2A04B5AB" w14:textId="77777777" w:rsidR="007E16F6" w:rsidRPr="00A45D3B" w:rsidRDefault="007E16F6" w:rsidP="007E16F6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7E16F6" w:rsidRPr="00A45D3B" w14:paraId="54BBC321" w14:textId="77777777" w:rsidTr="00B50244">
        <w:trPr>
          <w:trHeight w:val="970"/>
          <w:jc w:val="left"/>
        </w:trPr>
        <w:tc>
          <w:tcPr>
            <w:tcW w:w="1129" w:type="dxa"/>
          </w:tcPr>
          <w:p w14:paraId="61043ED8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843" w:type="dxa"/>
          </w:tcPr>
          <w:p w14:paraId="7AEBE079" w14:textId="16AE2216" w:rsidR="007E16F6" w:rsidRDefault="007E16F6" w:rsidP="007E16F6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TextColor</w:t>
            </w:r>
            <w:proofErr w:type="spellEnd"/>
          </w:p>
        </w:tc>
        <w:tc>
          <w:tcPr>
            <w:tcW w:w="992" w:type="dxa"/>
          </w:tcPr>
          <w:p w14:paraId="460F7366" w14:textId="4C73F757" w:rsidR="007E16F6" w:rsidRDefault="007E16F6" w:rsidP="007E16F6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String</w:t>
            </w:r>
          </w:p>
        </w:tc>
        <w:tc>
          <w:tcPr>
            <w:tcW w:w="710" w:type="dxa"/>
          </w:tcPr>
          <w:p w14:paraId="59CAEA31" w14:textId="37002A4A" w:rsidR="007E16F6" w:rsidRDefault="007E16F6" w:rsidP="007E16F6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True</w:t>
            </w:r>
          </w:p>
        </w:tc>
        <w:tc>
          <w:tcPr>
            <w:tcW w:w="1214" w:type="dxa"/>
          </w:tcPr>
          <w:p w14:paraId="58874758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43" w:type="dxa"/>
          </w:tcPr>
          <w:p w14:paraId="58C8EA3C" w14:textId="77777777" w:rsidR="007E16F6" w:rsidRPr="00A45D3B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79" w:type="dxa"/>
          </w:tcPr>
          <w:p w14:paraId="2ECEF5E3" w14:textId="77777777" w:rsidR="007E16F6" w:rsidRPr="00A45D3B" w:rsidRDefault="007E16F6" w:rsidP="007E16F6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7E16F6" w:rsidRPr="00A45D3B" w14:paraId="220707FC" w14:textId="77777777" w:rsidTr="00B50244">
        <w:trPr>
          <w:trHeight w:val="970"/>
          <w:jc w:val="left"/>
        </w:trPr>
        <w:tc>
          <w:tcPr>
            <w:tcW w:w="1129" w:type="dxa"/>
          </w:tcPr>
          <w:p w14:paraId="493F803B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843" w:type="dxa"/>
          </w:tcPr>
          <w:p w14:paraId="242740CA" w14:textId="286F47BE" w:rsidR="007E16F6" w:rsidRDefault="007E16F6" w:rsidP="007E16F6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Color</w:t>
            </w:r>
          </w:p>
        </w:tc>
        <w:tc>
          <w:tcPr>
            <w:tcW w:w="992" w:type="dxa"/>
          </w:tcPr>
          <w:p w14:paraId="10ED3856" w14:textId="08C11A4F" w:rsidR="007E16F6" w:rsidRDefault="007E16F6" w:rsidP="007E16F6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String</w:t>
            </w:r>
          </w:p>
        </w:tc>
        <w:tc>
          <w:tcPr>
            <w:tcW w:w="710" w:type="dxa"/>
          </w:tcPr>
          <w:p w14:paraId="7797027F" w14:textId="7BB2A512" w:rsidR="007E16F6" w:rsidRDefault="007E16F6" w:rsidP="007E16F6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True</w:t>
            </w:r>
          </w:p>
        </w:tc>
        <w:tc>
          <w:tcPr>
            <w:tcW w:w="1214" w:type="dxa"/>
          </w:tcPr>
          <w:p w14:paraId="7747B85F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43" w:type="dxa"/>
          </w:tcPr>
          <w:p w14:paraId="157906A1" w14:textId="77777777" w:rsidR="007E16F6" w:rsidRPr="00A45D3B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79" w:type="dxa"/>
          </w:tcPr>
          <w:p w14:paraId="5F001A8A" w14:textId="77777777" w:rsidR="007E16F6" w:rsidRPr="00A45D3B" w:rsidRDefault="007E16F6" w:rsidP="007E16F6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7E16F6" w:rsidRPr="00A45D3B" w14:paraId="7E645CE3" w14:textId="77777777" w:rsidTr="00B50244">
        <w:trPr>
          <w:trHeight w:val="970"/>
          <w:jc w:val="left"/>
        </w:trPr>
        <w:tc>
          <w:tcPr>
            <w:tcW w:w="1129" w:type="dxa"/>
          </w:tcPr>
          <w:p w14:paraId="09AD0809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843" w:type="dxa"/>
          </w:tcPr>
          <w:p w14:paraId="4E19F3C5" w14:textId="3EC60A1E" w:rsidR="007E16F6" w:rsidRDefault="007E16F6" w:rsidP="007E16F6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EdgeColor</w:t>
            </w:r>
            <w:proofErr w:type="spellEnd"/>
          </w:p>
        </w:tc>
        <w:tc>
          <w:tcPr>
            <w:tcW w:w="992" w:type="dxa"/>
          </w:tcPr>
          <w:p w14:paraId="54A9B6BD" w14:textId="75D315DE" w:rsidR="007E16F6" w:rsidRDefault="007E16F6" w:rsidP="007E16F6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String</w:t>
            </w:r>
          </w:p>
        </w:tc>
        <w:tc>
          <w:tcPr>
            <w:tcW w:w="710" w:type="dxa"/>
          </w:tcPr>
          <w:p w14:paraId="0DD45943" w14:textId="4F26A548" w:rsidR="007E16F6" w:rsidRDefault="007E16F6" w:rsidP="007E16F6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True</w:t>
            </w:r>
          </w:p>
        </w:tc>
        <w:tc>
          <w:tcPr>
            <w:tcW w:w="1214" w:type="dxa"/>
          </w:tcPr>
          <w:p w14:paraId="267128B2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43" w:type="dxa"/>
          </w:tcPr>
          <w:p w14:paraId="5E3307D5" w14:textId="77777777" w:rsidR="007E16F6" w:rsidRPr="00A45D3B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79" w:type="dxa"/>
          </w:tcPr>
          <w:p w14:paraId="66C0680B" w14:textId="77777777" w:rsidR="007E16F6" w:rsidRPr="00A45D3B" w:rsidRDefault="007E16F6" w:rsidP="007E16F6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7E16F6" w:rsidRPr="00A45D3B" w14:paraId="25741118" w14:textId="77777777" w:rsidTr="00B50244">
        <w:trPr>
          <w:trHeight w:val="970"/>
          <w:jc w:val="left"/>
        </w:trPr>
        <w:tc>
          <w:tcPr>
            <w:tcW w:w="1129" w:type="dxa"/>
          </w:tcPr>
          <w:p w14:paraId="6A0830F3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843" w:type="dxa"/>
          </w:tcPr>
          <w:p w14:paraId="574ABCCF" w14:textId="68DDFADB" w:rsidR="007E16F6" w:rsidRDefault="007E16F6" w:rsidP="007E16F6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Box</w:t>
            </w:r>
          </w:p>
        </w:tc>
        <w:tc>
          <w:tcPr>
            <w:tcW w:w="992" w:type="dxa"/>
          </w:tcPr>
          <w:p w14:paraId="693A2591" w14:textId="663BFA4B" w:rsidR="007E16F6" w:rsidRDefault="007E16F6" w:rsidP="007E16F6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Boolean</w:t>
            </w:r>
          </w:p>
        </w:tc>
        <w:tc>
          <w:tcPr>
            <w:tcW w:w="710" w:type="dxa"/>
          </w:tcPr>
          <w:p w14:paraId="76C019BE" w14:textId="5279C0E6" w:rsidR="007E16F6" w:rsidRDefault="007E16F6" w:rsidP="007E16F6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True</w:t>
            </w:r>
          </w:p>
        </w:tc>
        <w:tc>
          <w:tcPr>
            <w:tcW w:w="1214" w:type="dxa"/>
          </w:tcPr>
          <w:p w14:paraId="42A887B5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43" w:type="dxa"/>
          </w:tcPr>
          <w:p w14:paraId="566B03FE" w14:textId="77777777" w:rsidR="007E16F6" w:rsidRPr="00A45D3B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79" w:type="dxa"/>
          </w:tcPr>
          <w:p w14:paraId="62850DEC" w14:textId="77777777" w:rsidR="007E16F6" w:rsidRPr="00A45D3B" w:rsidRDefault="007E16F6" w:rsidP="007E16F6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7E16F6" w:rsidRPr="00A45D3B" w14:paraId="011D5C4C" w14:textId="77777777" w:rsidTr="00B50244">
        <w:trPr>
          <w:trHeight w:val="970"/>
          <w:jc w:val="left"/>
        </w:trPr>
        <w:tc>
          <w:tcPr>
            <w:tcW w:w="1129" w:type="dxa"/>
          </w:tcPr>
          <w:p w14:paraId="35ADE664" w14:textId="5AD9DD39" w:rsidR="007E16F6" w:rsidRDefault="007E16F6" w:rsidP="007E16F6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Labels</w:t>
            </w:r>
          </w:p>
        </w:tc>
        <w:tc>
          <w:tcPr>
            <w:tcW w:w="1843" w:type="dxa"/>
          </w:tcPr>
          <w:p w14:paraId="6B6C6656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992" w:type="dxa"/>
          </w:tcPr>
          <w:p w14:paraId="389EF38B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710" w:type="dxa"/>
          </w:tcPr>
          <w:p w14:paraId="44F1F08A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214" w:type="dxa"/>
          </w:tcPr>
          <w:p w14:paraId="10A5BE32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43" w:type="dxa"/>
          </w:tcPr>
          <w:p w14:paraId="417E3265" w14:textId="77777777" w:rsidR="007E16F6" w:rsidRPr="00A45D3B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79" w:type="dxa"/>
          </w:tcPr>
          <w:p w14:paraId="2160294E" w14:textId="77777777" w:rsidR="007E16F6" w:rsidRPr="00A45D3B" w:rsidRDefault="007E16F6" w:rsidP="007E16F6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7E16F6" w:rsidRPr="00A45D3B" w14:paraId="55C20903" w14:textId="77777777" w:rsidTr="00B50244">
        <w:trPr>
          <w:trHeight w:val="970"/>
          <w:jc w:val="left"/>
        </w:trPr>
        <w:tc>
          <w:tcPr>
            <w:tcW w:w="1129" w:type="dxa"/>
          </w:tcPr>
          <w:p w14:paraId="725329F6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843" w:type="dxa"/>
          </w:tcPr>
          <w:p w14:paraId="7B7DA68B" w14:textId="5C6F467C" w:rsidR="007E16F6" w:rsidRDefault="007E16F6" w:rsidP="007E16F6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Labels</w:t>
            </w:r>
          </w:p>
        </w:tc>
        <w:tc>
          <w:tcPr>
            <w:tcW w:w="992" w:type="dxa"/>
          </w:tcPr>
          <w:p w14:paraId="1E6B1D28" w14:textId="626E522C" w:rsidR="007E16F6" w:rsidRDefault="007E16F6" w:rsidP="007E16F6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String</w:t>
            </w:r>
          </w:p>
        </w:tc>
        <w:tc>
          <w:tcPr>
            <w:tcW w:w="710" w:type="dxa"/>
          </w:tcPr>
          <w:p w14:paraId="0E4A4859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214" w:type="dxa"/>
          </w:tcPr>
          <w:p w14:paraId="52C63661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43" w:type="dxa"/>
          </w:tcPr>
          <w:p w14:paraId="1920FBFC" w14:textId="77777777" w:rsidR="007E16F6" w:rsidRPr="00A45D3B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79" w:type="dxa"/>
          </w:tcPr>
          <w:p w14:paraId="216FB6BC" w14:textId="77777777" w:rsidR="007E16F6" w:rsidRPr="00A45D3B" w:rsidRDefault="007E16F6" w:rsidP="007E16F6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7E16F6" w:rsidRPr="00A45D3B" w14:paraId="2B8D63A1" w14:textId="77777777" w:rsidTr="00B50244">
        <w:trPr>
          <w:trHeight w:val="970"/>
          <w:jc w:val="left"/>
        </w:trPr>
        <w:tc>
          <w:tcPr>
            <w:tcW w:w="1129" w:type="dxa"/>
          </w:tcPr>
          <w:p w14:paraId="183B0310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843" w:type="dxa"/>
          </w:tcPr>
          <w:p w14:paraId="2AF13409" w14:textId="605FB4F2" w:rsidR="007E16F6" w:rsidRDefault="007E16F6" w:rsidP="007E16F6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TitleString</w:t>
            </w:r>
            <w:proofErr w:type="spellEnd"/>
          </w:p>
        </w:tc>
        <w:tc>
          <w:tcPr>
            <w:tcW w:w="992" w:type="dxa"/>
          </w:tcPr>
          <w:p w14:paraId="02661218" w14:textId="3486078E" w:rsidR="007E16F6" w:rsidRDefault="007E16F6" w:rsidP="007E16F6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String</w:t>
            </w:r>
          </w:p>
        </w:tc>
        <w:tc>
          <w:tcPr>
            <w:tcW w:w="710" w:type="dxa"/>
          </w:tcPr>
          <w:p w14:paraId="20D0C783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214" w:type="dxa"/>
          </w:tcPr>
          <w:p w14:paraId="0482A731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43" w:type="dxa"/>
          </w:tcPr>
          <w:p w14:paraId="2354A891" w14:textId="77777777" w:rsidR="007E16F6" w:rsidRPr="00A45D3B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79" w:type="dxa"/>
          </w:tcPr>
          <w:p w14:paraId="01D38B23" w14:textId="77777777" w:rsidR="007E16F6" w:rsidRPr="00A45D3B" w:rsidRDefault="007E16F6" w:rsidP="007E16F6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7E16F6" w:rsidRPr="00A45D3B" w14:paraId="49513489" w14:textId="77777777" w:rsidTr="00B50244">
        <w:trPr>
          <w:trHeight w:val="970"/>
          <w:jc w:val="left"/>
        </w:trPr>
        <w:tc>
          <w:tcPr>
            <w:tcW w:w="1129" w:type="dxa"/>
          </w:tcPr>
          <w:p w14:paraId="72407C00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843" w:type="dxa"/>
          </w:tcPr>
          <w:p w14:paraId="2EE209E2" w14:textId="7ADE2E7A" w:rsidR="007E16F6" w:rsidRDefault="007E16F6" w:rsidP="007E16F6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Color</w:t>
            </w:r>
          </w:p>
        </w:tc>
        <w:tc>
          <w:tcPr>
            <w:tcW w:w="992" w:type="dxa"/>
          </w:tcPr>
          <w:p w14:paraId="30A1DC93" w14:textId="28302B15" w:rsidR="007E16F6" w:rsidRDefault="007E16F6" w:rsidP="007E16F6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String</w:t>
            </w:r>
          </w:p>
        </w:tc>
        <w:tc>
          <w:tcPr>
            <w:tcW w:w="710" w:type="dxa"/>
          </w:tcPr>
          <w:p w14:paraId="4C97B317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214" w:type="dxa"/>
          </w:tcPr>
          <w:p w14:paraId="72BE6254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43" w:type="dxa"/>
          </w:tcPr>
          <w:p w14:paraId="0CCF1CB7" w14:textId="77777777" w:rsidR="007E16F6" w:rsidRPr="00A45D3B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79" w:type="dxa"/>
          </w:tcPr>
          <w:p w14:paraId="008D570D" w14:textId="77777777" w:rsidR="007E16F6" w:rsidRPr="00A45D3B" w:rsidRDefault="007E16F6" w:rsidP="007E16F6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7E16F6" w:rsidRPr="00A45D3B" w14:paraId="619B364D" w14:textId="77777777" w:rsidTr="00B50244">
        <w:trPr>
          <w:trHeight w:val="970"/>
          <w:jc w:val="left"/>
        </w:trPr>
        <w:tc>
          <w:tcPr>
            <w:tcW w:w="1129" w:type="dxa"/>
          </w:tcPr>
          <w:p w14:paraId="0D70AF88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843" w:type="dxa"/>
          </w:tcPr>
          <w:p w14:paraId="370A9CB8" w14:textId="128A1671" w:rsidR="007E16F6" w:rsidRDefault="007E16F6" w:rsidP="007E16F6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FontName</w:t>
            </w:r>
            <w:proofErr w:type="spellEnd"/>
          </w:p>
        </w:tc>
        <w:tc>
          <w:tcPr>
            <w:tcW w:w="992" w:type="dxa"/>
          </w:tcPr>
          <w:p w14:paraId="2D2B0E0B" w14:textId="621A7AF0" w:rsidR="007E16F6" w:rsidRDefault="007E16F6" w:rsidP="007E16F6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String</w:t>
            </w:r>
          </w:p>
        </w:tc>
        <w:tc>
          <w:tcPr>
            <w:tcW w:w="710" w:type="dxa"/>
          </w:tcPr>
          <w:p w14:paraId="67C6959C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214" w:type="dxa"/>
          </w:tcPr>
          <w:p w14:paraId="486664CD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43" w:type="dxa"/>
          </w:tcPr>
          <w:p w14:paraId="1B35F23A" w14:textId="77777777" w:rsidR="007E16F6" w:rsidRPr="00A45D3B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79" w:type="dxa"/>
          </w:tcPr>
          <w:p w14:paraId="7F9A682B" w14:textId="77777777" w:rsidR="007E16F6" w:rsidRPr="00A45D3B" w:rsidRDefault="007E16F6" w:rsidP="007E16F6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7E16F6" w:rsidRPr="00A45D3B" w14:paraId="4273E149" w14:textId="77777777" w:rsidTr="00B50244">
        <w:trPr>
          <w:trHeight w:val="970"/>
          <w:jc w:val="left"/>
        </w:trPr>
        <w:tc>
          <w:tcPr>
            <w:tcW w:w="1129" w:type="dxa"/>
          </w:tcPr>
          <w:p w14:paraId="73480EF5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843" w:type="dxa"/>
          </w:tcPr>
          <w:p w14:paraId="2E72C9D6" w14:textId="6DDB0A05" w:rsidR="007E16F6" w:rsidRDefault="007E16F6" w:rsidP="007E16F6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FontAngle</w:t>
            </w:r>
            <w:proofErr w:type="spellEnd"/>
          </w:p>
        </w:tc>
        <w:tc>
          <w:tcPr>
            <w:tcW w:w="992" w:type="dxa"/>
          </w:tcPr>
          <w:p w14:paraId="04B5E1E6" w14:textId="7F2F0EE3" w:rsidR="007E16F6" w:rsidRDefault="007E16F6" w:rsidP="007E16F6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Boolean</w:t>
            </w:r>
          </w:p>
        </w:tc>
        <w:tc>
          <w:tcPr>
            <w:tcW w:w="710" w:type="dxa"/>
          </w:tcPr>
          <w:p w14:paraId="50A7EF26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214" w:type="dxa"/>
          </w:tcPr>
          <w:p w14:paraId="558E604B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43" w:type="dxa"/>
          </w:tcPr>
          <w:p w14:paraId="5210EEC4" w14:textId="77777777" w:rsidR="007E16F6" w:rsidRPr="00A45D3B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79" w:type="dxa"/>
          </w:tcPr>
          <w:p w14:paraId="6EA4C704" w14:textId="77777777" w:rsidR="007E16F6" w:rsidRPr="00A45D3B" w:rsidRDefault="007E16F6" w:rsidP="007E16F6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7E16F6" w:rsidRPr="00A45D3B" w14:paraId="1841F938" w14:textId="77777777" w:rsidTr="00B50244">
        <w:trPr>
          <w:trHeight w:val="970"/>
          <w:jc w:val="left"/>
        </w:trPr>
        <w:tc>
          <w:tcPr>
            <w:tcW w:w="1129" w:type="dxa"/>
          </w:tcPr>
          <w:p w14:paraId="5E20E12E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843" w:type="dxa"/>
          </w:tcPr>
          <w:p w14:paraId="2E6B7B8D" w14:textId="5DE23AC5" w:rsidR="007E16F6" w:rsidRDefault="007E16F6" w:rsidP="007E16F6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FontWeight</w:t>
            </w:r>
            <w:proofErr w:type="spellEnd"/>
          </w:p>
        </w:tc>
        <w:tc>
          <w:tcPr>
            <w:tcW w:w="992" w:type="dxa"/>
          </w:tcPr>
          <w:p w14:paraId="6C6FA1E4" w14:textId="58233EA8" w:rsidR="007E16F6" w:rsidRDefault="007E16F6" w:rsidP="007E16F6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Boolean</w:t>
            </w:r>
          </w:p>
        </w:tc>
        <w:tc>
          <w:tcPr>
            <w:tcW w:w="710" w:type="dxa"/>
          </w:tcPr>
          <w:p w14:paraId="11A2A796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214" w:type="dxa"/>
          </w:tcPr>
          <w:p w14:paraId="2803CD6E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43" w:type="dxa"/>
          </w:tcPr>
          <w:p w14:paraId="34ECC7AF" w14:textId="77777777" w:rsidR="007E16F6" w:rsidRPr="00A45D3B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79" w:type="dxa"/>
          </w:tcPr>
          <w:p w14:paraId="7AB54C6D" w14:textId="77777777" w:rsidR="007E16F6" w:rsidRPr="00A45D3B" w:rsidRDefault="007E16F6" w:rsidP="007E16F6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7E16F6" w:rsidRPr="00A45D3B" w14:paraId="2DD62F39" w14:textId="77777777" w:rsidTr="00B50244">
        <w:trPr>
          <w:trHeight w:val="970"/>
          <w:jc w:val="left"/>
        </w:trPr>
        <w:tc>
          <w:tcPr>
            <w:tcW w:w="1129" w:type="dxa"/>
          </w:tcPr>
          <w:p w14:paraId="3B7662D1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843" w:type="dxa"/>
          </w:tcPr>
          <w:p w14:paraId="47B9B1C2" w14:textId="115A64C0" w:rsidR="007E16F6" w:rsidRDefault="007E16F6" w:rsidP="007E16F6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FontSize</w:t>
            </w:r>
            <w:proofErr w:type="spellEnd"/>
          </w:p>
        </w:tc>
        <w:tc>
          <w:tcPr>
            <w:tcW w:w="992" w:type="dxa"/>
          </w:tcPr>
          <w:p w14:paraId="39E54468" w14:textId="3AC01DEA" w:rsidR="007E16F6" w:rsidRDefault="007E16F6" w:rsidP="007E16F6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Number</w:t>
            </w:r>
          </w:p>
        </w:tc>
        <w:tc>
          <w:tcPr>
            <w:tcW w:w="710" w:type="dxa"/>
          </w:tcPr>
          <w:p w14:paraId="2B7E16F5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214" w:type="dxa"/>
          </w:tcPr>
          <w:p w14:paraId="1F43924B" w14:textId="77777777" w:rsidR="007E16F6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43" w:type="dxa"/>
          </w:tcPr>
          <w:p w14:paraId="7E500030" w14:textId="77777777" w:rsidR="007E16F6" w:rsidRPr="00A45D3B" w:rsidRDefault="007E16F6" w:rsidP="007E16F6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679" w:type="dxa"/>
          </w:tcPr>
          <w:p w14:paraId="5E243370" w14:textId="77777777" w:rsidR="007E16F6" w:rsidRPr="00A45D3B" w:rsidRDefault="007E16F6" w:rsidP="007E16F6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</w:tbl>
    <w:p w14:paraId="6C271509" w14:textId="77777777" w:rsidR="00B50244" w:rsidRDefault="00B50244" w:rsidP="00B50244">
      <w:pPr>
        <w:pStyle w:val="a2"/>
      </w:pPr>
    </w:p>
    <w:p w14:paraId="449C3215" w14:textId="77777777" w:rsidR="00B50244" w:rsidRPr="00B50244" w:rsidRDefault="00B50244" w:rsidP="00B50244">
      <w:pPr>
        <w:pStyle w:val="a2"/>
      </w:pPr>
    </w:p>
    <w:p w14:paraId="4CBF6B2B" w14:textId="5159E09E" w:rsidR="000C7499" w:rsidRDefault="005A2C63">
      <w:pPr>
        <w:pStyle w:val="30"/>
      </w:pPr>
      <w:r>
        <w:rPr>
          <w:rFonts w:hint="eastAsia"/>
        </w:rPr>
        <w:lastRenderedPageBreak/>
        <w:t>设置属性接口协议</w:t>
      </w:r>
      <w:bookmarkEnd w:id="42"/>
    </w:p>
    <w:tbl>
      <w:tblPr>
        <w:tblStyle w:val="-"/>
        <w:tblpPr w:leftFromText="180" w:rightFromText="180" w:vertAnchor="text" w:horzAnchor="page" w:tblpXSpec="center" w:tblpY="418"/>
        <w:tblOverlap w:val="never"/>
        <w:tblW w:w="5546" w:type="pct"/>
        <w:tblLayout w:type="fixed"/>
        <w:tblLook w:val="04A0" w:firstRow="1" w:lastRow="0" w:firstColumn="1" w:lastColumn="0" w:noHBand="0" w:noVBand="1"/>
      </w:tblPr>
      <w:tblGrid>
        <w:gridCol w:w="1757"/>
        <w:gridCol w:w="1171"/>
        <w:gridCol w:w="1078"/>
        <w:gridCol w:w="707"/>
        <w:gridCol w:w="1712"/>
        <w:gridCol w:w="1643"/>
        <w:gridCol w:w="1135"/>
      </w:tblGrid>
      <w:tr w:rsidR="000C7499" w14:paraId="185E99D2" w14:textId="77777777" w:rsidTr="00C819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70"/>
        </w:trPr>
        <w:tc>
          <w:tcPr>
            <w:tcW w:w="30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F304D" w14:textId="77777777" w:rsidR="000C7499" w:rsidRDefault="00000000">
            <w:pPr>
              <w:pStyle w:val="aff3"/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1106" w:type="dxa"/>
            <w:tcBorders>
              <w:left w:val="single" w:sz="4" w:space="0" w:color="auto"/>
            </w:tcBorders>
          </w:tcPr>
          <w:p w14:paraId="386CF874" w14:textId="77777777" w:rsidR="000C7499" w:rsidRDefault="00000000">
            <w:pPr>
              <w:pStyle w:val="aff3"/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723" w:type="dxa"/>
          </w:tcPr>
          <w:p w14:paraId="478444FE" w14:textId="77777777" w:rsidR="000C7499" w:rsidRDefault="00000000">
            <w:pPr>
              <w:pStyle w:val="aff3"/>
              <w:jc w:val="center"/>
            </w:pPr>
            <w:r>
              <w:rPr>
                <w:rFonts w:hint="eastAsia"/>
              </w:rPr>
              <w:t>是否必需</w:t>
            </w:r>
          </w:p>
        </w:tc>
        <w:tc>
          <w:tcPr>
            <w:tcW w:w="1761" w:type="dxa"/>
          </w:tcPr>
          <w:p w14:paraId="3857AFB9" w14:textId="77777777" w:rsidR="000C7499" w:rsidRDefault="00000000">
            <w:pPr>
              <w:pStyle w:val="aff3"/>
              <w:jc w:val="center"/>
            </w:pPr>
            <w:r>
              <w:rPr>
                <w:rFonts w:hint="eastAsia"/>
              </w:rPr>
              <w:t>说明</w:t>
            </w:r>
          </w:p>
        </w:tc>
        <w:tc>
          <w:tcPr>
            <w:tcW w:w="1690" w:type="dxa"/>
          </w:tcPr>
          <w:p w14:paraId="16FD11D1" w14:textId="77777777" w:rsidR="000C7499" w:rsidRDefault="00000000">
            <w:pPr>
              <w:pStyle w:val="aff3"/>
              <w:jc w:val="center"/>
            </w:pPr>
            <w:r>
              <w:rPr>
                <w:rFonts w:hint="eastAsia"/>
              </w:rPr>
              <w:t>示例</w:t>
            </w:r>
          </w:p>
        </w:tc>
        <w:tc>
          <w:tcPr>
            <w:tcW w:w="1165" w:type="dxa"/>
          </w:tcPr>
          <w:p w14:paraId="05A14EF4" w14:textId="77777777" w:rsidR="000C7499" w:rsidRDefault="00000000">
            <w:pPr>
              <w:pStyle w:val="aff3"/>
              <w:tabs>
                <w:tab w:val="left" w:pos="270"/>
              </w:tabs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0C7499" w14:paraId="612EF0F2" w14:textId="77777777" w:rsidTr="00C819B1">
        <w:trPr>
          <w:trHeight w:val="970"/>
        </w:trPr>
        <w:tc>
          <w:tcPr>
            <w:tcW w:w="1808" w:type="dxa"/>
            <w:tcBorders>
              <w:top w:val="single" w:sz="4" w:space="0" w:color="auto"/>
            </w:tcBorders>
            <w:shd w:val="clear" w:color="auto" w:fill="auto"/>
          </w:tcPr>
          <w:p w14:paraId="003FC318" w14:textId="77777777" w:rsidR="000C7499" w:rsidRDefault="00000000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type</w:t>
            </w:r>
          </w:p>
        </w:tc>
        <w:tc>
          <w:tcPr>
            <w:tcW w:w="1202" w:type="dxa"/>
            <w:tcBorders>
              <w:top w:val="single" w:sz="4" w:space="0" w:color="auto"/>
            </w:tcBorders>
            <w:shd w:val="clear" w:color="auto" w:fill="auto"/>
          </w:tcPr>
          <w:p w14:paraId="292C0CDE" w14:textId="77777777" w:rsidR="000C7499" w:rsidRDefault="000C7499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106" w:type="dxa"/>
            <w:shd w:val="clear" w:color="auto" w:fill="auto"/>
          </w:tcPr>
          <w:p w14:paraId="19F66D61" w14:textId="77777777" w:rsidR="000C7499" w:rsidRDefault="00000000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String</w:t>
            </w:r>
          </w:p>
        </w:tc>
        <w:tc>
          <w:tcPr>
            <w:tcW w:w="723" w:type="dxa"/>
            <w:shd w:val="clear" w:color="auto" w:fill="auto"/>
          </w:tcPr>
          <w:p w14:paraId="1DCEE41A" w14:textId="77777777" w:rsidR="000C7499" w:rsidRDefault="00000000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True</w:t>
            </w:r>
          </w:p>
        </w:tc>
        <w:tc>
          <w:tcPr>
            <w:tcW w:w="1761" w:type="dxa"/>
            <w:shd w:val="clear" w:color="auto" w:fill="auto"/>
          </w:tcPr>
          <w:p w14:paraId="25118653" w14:textId="77777777" w:rsidR="000C7499" w:rsidRDefault="00000000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事件类型</w:t>
            </w:r>
          </w:p>
        </w:tc>
        <w:tc>
          <w:tcPr>
            <w:tcW w:w="1690" w:type="dxa"/>
            <w:shd w:val="clear" w:color="auto" w:fill="auto"/>
          </w:tcPr>
          <w:p w14:paraId="2C5ADF91" w14:textId="77777777" w:rsidR="000C7499" w:rsidRDefault="00000000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set_figure_attribute</w:t>
            </w:r>
            <w:proofErr w:type="spellEnd"/>
          </w:p>
        </w:tc>
        <w:tc>
          <w:tcPr>
            <w:tcW w:w="1165" w:type="dxa"/>
            <w:shd w:val="clear" w:color="auto" w:fill="auto"/>
          </w:tcPr>
          <w:p w14:paraId="353F871B" w14:textId="77777777" w:rsidR="000C7499" w:rsidRDefault="00000000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设置属性</w:t>
            </w:r>
          </w:p>
        </w:tc>
      </w:tr>
      <w:tr w:rsidR="000C7499" w14:paraId="295297CC" w14:textId="77777777" w:rsidTr="00C819B1">
        <w:trPr>
          <w:trHeight w:val="970"/>
        </w:trPr>
        <w:tc>
          <w:tcPr>
            <w:tcW w:w="1808" w:type="dxa"/>
            <w:shd w:val="clear" w:color="auto" w:fill="auto"/>
          </w:tcPr>
          <w:p w14:paraId="60DE6175" w14:textId="77777777" w:rsidR="000C7499" w:rsidRDefault="00000000">
            <w:pPr>
              <w:pStyle w:val="aff3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figure_id</w:t>
            </w:r>
            <w:proofErr w:type="spellEnd"/>
          </w:p>
        </w:tc>
        <w:tc>
          <w:tcPr>
            <w:tcW w:w="1202" w:type="dxa"/>
            <w:shd w:val="clear" w:color="auto" w:fill="auto"/>
          </w:tcPr>
          <w:p w14:paraId="4E4DB4C6" w14:textId="77777777" w:rsidR="000C7499" w:rsidRDefault="000C7499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106" w:type="dxa"/>
            <w:shd w:val="clear" w:color="auto" w:fill="auto"/>
          </w:tcPr>
          <w:p w14:paraId="161CDFA8" w14:textId="77777777" w:rsidR="000C7499" w:rsidRDefault="00000000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Int</w:t>
            </w:r>
          </w:p>
        </w:tc>
        <w:tc>
          <w:tcPr>
            <w:tcW w:w="723" w:type="dxa"/>
            <w:shd w:val="clear" w:color="auto" w:fill="auto"/>
          </w:tcPr>
          <w:p w14:paraId="6CBCEDB2" w14:textId="77777777" w:rsidR="000C7499" w:rsidRDefault="00000000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False</w:t>
            </w:r>
          </w:p>
        </w:tc>
        <w:tc>
          <w:tcPr>
            <w:tcW w:w="1761" w:type="dxa"/>
            <w:shd w:val="clear" w:color="auto" w:fill="auto"/>
          </w:tcPr>
          <w:p w14:paraId="26F7B250" w14:textId="77777777" w:rsidR="000C7499" w:rsidRDefault="00000000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Figure</w:t>
            </w:r>
            <w:r>
              <w:rPr>
                <w:rFonts w:hint="eastAsia"/>
                <w:bCs/>
              </w:rPr>
              <w:t>唯一</w:t>
            </w:r>
            <w:r>
              <w:rPr>
                <w:rFonts w:hint="eastAsia"/>
                <w:bCs/>
              </w:rPr>
              <w:t>id</w:t>
            </w:r>
          </w:p>
        </w:tc>
        <w:tc>
          <w:tcPr>
            <w:tcW w:w="1690" w:type="dxa"/>
            <w:shd w:val="clear" w:color="auto" w:fill="auto"/>
          </w:tcPr>
          <w:p w14:paraId="0780693A" w14:textId="77777777" w:rsidR="000C7499" w:rsidRDefault="00000000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2254102997960</w:t>
            </w:r>
          </w:p>
        </w:tc>
        <w:tc>
          <w:tcPr>
            <w:tcW w:w="1165" w:type="dxa"/>
            <w:shd w:val="clear" w:color="auto" w:fill="auto"/>
          </w:tcPr>
          <w:p w14:paraId="64519874" w14:textId="77777777" w:rsidR="000C7499" w:rsidRDefault="000C7499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0C7499" w14:paraId="1B48132A" w14:textId="77777777" w:rsidTr="00C819B1">
        <w:trPr>
          <w:trHeight w:val="970"/>
        </w:trPr>
        <w:tc>
          <w:tcPr>
            <w:tcW w:w="1808" w:type="dxa"/>
            <w:shd w:val="clear" w:color="auto" w:fill="auto"/>
          </w:tcPr>
          <w:p w14:paraId="60963809" w14:textId="77777777" w:rsidR="000C7499" w:rsidRDefault="00000000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[key]:value</w:t>
            </w:r>
          </w:p>
        </w:tc>
        <w:tc>
          <w:tcPr>
            <w:tcW w:w="1202" w:type="dxa"/>
            <w:shd w:val="clear" w:color="auto" w:fill="auto"/>
          </w:tcPr>
          <w:p w14:paraId="7DF0A3AE" w14:textId="77777777" w:rsidR="000C7499" w:rsidRDefault="000C7499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106" w:type="dxa"/>
            <w:shd w:val="clear" w:color="auto" w:fill="auto"/>
          </w:tcPr>
          <w:p w14:paraId="13C4586E" w14:textId="77777777" w:rsidR="000C7499" w:rsidRDefault="00000000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Int</w:t>
            </w:r>
          </w:p>
        </w:tc>
        <w:tc>
          <w:tcPr>
            <w:tcW w:w="723" w:type="dxa"/>
            <w:shd w:val="clear" w:color="auto" w:fill="auto"/>
          </w:tcPr>
          <w:p w14:paraId="6E811E25" w14:textId="77777777" w:rsidR="000C7499" w:rsidRDefault="00000000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False</w:t>
            </w:r>
          </w:p>
        </w:tc>
        <w:tc>
          <w:tcPr>
            <w:tcW w:w="1761" w:type="dxa"/>
            <w:shd w:val="clear" w:color="auto" w:fill="auto"/>
          </w:tcPr>
          <w:p w14:paraId="6A6E5565" w14:textId="77777777" w:rsidR="000C7499" w:rsidRDefault="00000000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属性</w:t>
            </w:r>
          </w:p>
        </w:tc>
        <w:tc>
          <w:tcPr>
            <w:tcW w:w="1690" w:type="dxa"/>
            <w:shd w:val="clear" w:color="auto" w:fill="auto"/>
          </w:tcPr>
          <w:p w14:paraId="25CEE985" w14:textId="77777777" w:rsidR="000C7499" w:rsidRDefault="00000000">
            <w:pPr>
              <w:pStyle w:val="aff3"/>
              <w:jc w:val="center"/>
              <w:rPr>
                <w:bCs/>
              </w:rPr>
            </w:pPr>
            <w:r>
              <w:rPr>
                <w:bCs/>
              </w:rPr>
              <w:t>‘</w:t>
            </w:r>
            <w:proofErr w:type="spellStart"/>
            <w:r>
              <w:rPr>
                <w:rFonts w:hint="eastAsia"/>
                <w:bCs/>
              </w:rPr>
              <w:t>lineStyle</w:t>
            </w:r>
            <w:proofErr w:type="spellEnd"/>
            <w:r>
              <w:rPr>
                <w:bCs/>
              </w:rPr>
              <w:t>’</w:t>
            </w:r>
            <w:r>
              <w:rPr>
                <w:rFonts w:hint="eastAsia"/>
                <w:bCs/>
              </w:rPr>
              <w:t>:</w:t>
            </w:r>
            <w:r>
              <w:rPr>
                <w:bCs/>
              </w:rPr>
              <w:t>’</w:t>
            </w:r>
            <w:r>
              <w:rPr>
                <w:rFonts w:hint="eastAsia"/>
                <w:bCs/>
              </w:rPr>
              <w:t>--</w:t>
            </w:r>
            <w:r>
              <w:rPr>
                <w:bCs/>
              </w:rPr>
              <w:t>’</w:t>
            </w:r>
          </w:p>
        </w:tc>
        <w:tc>
          <w:tcPr>
            <w:tcW w:w="1165" w:type="dxa"/>
            <w:shd w:val="clear" w:color="auto" w:fill="auto"/>
          </w:tcPr>
          <w:p w14:paraId="0DE16764" w14:textId="77777777" w:rsidR="000C7499" w:rsidRDefault="000C7499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0C7499" w14:paraId="7B9BE0BF" w14:textId="77777777" w:rsidTr="00C819B1">
        <w:trPr>
          <w:trHeight w:val="970"/>
        </w:trPr>
        <w:tc>
          <w:tcPr>
            <w:tcW w:w="1808" w:type="dxa"/>
            <w:shd w:val="clear" w:color="auto" w:fill="auto"/>
          </w:tcPr>
          <w:p w14:paraId="3713EFB3" w14:textId="77777777" w:rsidR="000C7499" w:rsidRDefault="000C7499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202" w:type="dxa"/>
            <w:shd w:val="clear" w:color="auto" w:fill="auto"/>
          </w:tcPr>
          <w:p w14:paraId="12DF7DC5" w14:textId="77777777" w:rsidR="000C7499" w:rsidRDefault="00000000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[key]</w:t>
            </w:r>
          </w:p>
        </w:tc>
        <w:tc>
          <w:tcPr>
            <w:tcW w:w="1106" w:type="dxa"/>
            <w:shd w:val="clear" w:color="auto" w:fill="auto"/>
          </w:tcPr>
          <w:p w14:paraId="22E8BCF2" w14:textId="77777777" w:rsidR="000C7499" w:rsidRDefault="00000000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String</w:t>
            </w:r>
          </w:p>
        </w:tc>
        <w:tc>
          <w:tcPr>
            <w:tcW w:w="723" w:type="dxa"/>
            <w:shd w:val="clear" w:color="auto" w:fill="auto"/>
          </w:tcPr>
          <w:p w14:paraId="55A5433D" w14:textId="77777777" w:rsidR="000C7499" w:rsidRDefault="00000000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True</w:t>
            </w:r>
          </w:p>
        </w:tc>
        <w:tc>
          <w:tcPr>
            <w:tcW w:w="1761" w:type="dxa"/>
            <w:shd w:val="clear" w:color="auto" w:fill="auto"/>
          </w:tcPr>
          <w:p w14:paraId="40116542" w14:textId="77777777" w:rsidR="000C7499" w:rsidRDefault="00000000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属性名称</w:t>
            </w:r>
          </w:p>
        </w:tc>
        <w:tc>
          <w:tcPr>
            <w:tcW w:w="1690" w:type="dxa"/>
            <w:shd w:val="clear" w:color="auto" w:fill="auto"/>
          </w:tcPr>
          <w:p w14:paraId="7666769B" w14:textId="77777777" w:rsidR="000C7499" w:rsidRDefault="00000000">
            <w:pPr>
              <w:pStyle w:val="aff3"/>
              <w:jc w:val="center"/>
              <w:rPr>
                <w:bCs/>
              </w:rPr>
            </w:pPr>
            <w:r>
              <w:rPr>
                <w:bCs/>
              </w:rPr>
              <w:t>‘</w:t>
            </w:r>
            <w:proofErr w:type="spellStart"/>
            <w:r>
              <w:rPr>
                <w:rFonts w:hint="eastAsia"/>
                <w:bCs/>
              </w:rPr>
              <w:t>lineStyle</w:t>
            </w:r>
            <w:proofErr w:type="spellEnd"/>
            <w:r>
              <w:rPr>
                <w:bCs/>
              </w:rPr>
              <w:t>’</w:t>
            </w:r>
          </w:p>
        </w:tc>
        <w:tc>
          <w:tcPr>
            <w:tcW w:w="1165" w:type="dxa"/>
            <w:shd w:val="clear" w:color="auto" w:fill="auto"/>
          </w:tcPr>
          <w:p w14:paraId="53E10C26" w14:textId="77777777" w:rsidR="000C7499" w:rsidRDefault="000C7499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  <w:tr w:rsidR="000C7499" w14:paraId="6EAE961A" w14:textId="77777777" w:rsidTr="00C819B1">
        <w:trPr>
          <w:trHeight w:val="970"/>
        </w:trPr>
        <w:tc>
          <w:tcPr>
            <w:tcW w:w="1808" w:type="dxa"/>
            <w:shd w:val="clear" w:color="auto" w:fill="auto"/>
          </w:tcPr>
          <w:p w14:paraId="260A0283" w14:textId="77777777" w:rsidR="000C7499" w:rsidRDefault="000C7499">
            <w:pPr>
              <w:pStyle w:val="aff3"/>
              <w:jc w:val="center"/>
              <w:rPr>
                <w:bCs/>
              </w:rPr>
            </w:pPr>
          </w:p>
        </w:tc>
        <w:tc>
          <w:tcPr>
            <w:tcW w:w="1202" w:type="dxa"/>
            <w:shd w:val="clear" w:color="auto" w:fill="auto"/>
          </w:tcPr>
          <w:p w14:paraId="690F30A2" w14:textId="77777777" w:rsidR="000C7499" w:rsidRDefault="00000000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value</w:t>
            </w:r>
          </w:p>
        </w:tc>
        <w:tc>
          <w:tcPr>
            <w:tcW w:w="1106" w:type="dxa"/>
            <w:shd w:val="clear" w:color="auto" w:fill="auto"/>
          </w:tcPr>
          <w:p w14:paraId="06C996EA" w14:textId="77777777" w:rsidR="000C7499" w:rsidRDefault="00000000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Any</w:t>
            </w:r>
          </w:p>
        </w:tc>
        <w:tc>
          <w:tcPr>
            <w:tcW w:w="723" w:type="dxa"/>
            <w:shd w:val="clear" w:color="auto" w:fill="auto"/>
          </w:tcPr>
          <w:p w14:paraId="7EAF3D3C" w14:textId="77777777" w:rsidR="000C7499" w:rsidRDefault="00000000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True</w:t>
            </w:r>
          </w:p>
        </w:tc>
        <w:tc>
          <w:tcPr>
            <w:tcW w:w="1761" w:type="dxa"/>
            <w:shd w:val="clear" w:color="auto" w:fill="auto"/>
          </w:tcPr>
          <w:p w14:paraId="23CD29C6" w14:textId="77777777" w:rsidR="000C7499" w:rsidRDefault="00000000">
            <w:pPr>
              <w:pStyle w:val="aff3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属性值</w:t>
            </w:r>
          </w:p>
        </w:tc>
        <w:tc>
          <w:tcPr>
            <w:tcW w:w="1690" w:type="dxa"/>
            <w:shd w:val="clear" w:color="auto" w:fill="auto"/>
          </w:tcPr>
          <w:p w14:paraId="10C857E4" w14:textId="77777777" w:rsidR="000C7499" w:rsidRDefault="00000000">
            <w:pPr>
              <w:pStyle w:val="aff3"/>
              <w:jc w:val="center"/>
              <w:rPr>
                <w:bCs/>
              </w:rPr>
            </w:pPr>
            <w:r>
              <w:rPr>
                <w:bCs/>
              </w:rPr>
              <w:t>‘</w:t>
            </w:r>
            <w:r>
              <w:rPr>
                <w:rFonts w:hint="eastAsia"/>
                <w:bCs/>
              </w:rPr>
              <w:t>--</w:t>
            </w:r>
            <w:r>
              <w:rPr>
                <w:bCs/>
              </w:rPr>
              <w:t>’</w:t>
            </w:r>
          </w:p>
        </w:tc>
        <w:tc>
          <w:tcPr>
            <w:tcW w:w="1165" w:type="dxa"/>
            <w:shd w:val="clear" w:color="auto" w:fill="auto"/>
          </w:tcPr>
          <w:p w14:paraId="70E079D3" w14:textId="77777777" w:rsidR="000C7499" w:rsidRDefault="000C7499">
            <w:pPr>
              <w:pStyle w:val="aff3"/>
              <w:tabs>
                <w:tab w:val="left" w:pos="270"/>
              </w:tabs>
              <w:jc w:val="center"/>
              <w:rPr>
                <w:bCs/>
              </w:rPr>
            </w:pPr>
          </w:p>
        </w:tc>
      </w:tr>
    </w:tbl>
    <w:p w14:paraId="3AC1466D" w14:textId="77777777" w:rsidR="000C7499" w:rsidRDefault="000C7499">
      <w:pPr>
        <w:pStyle w:val="a2"/>
      </w:pPr>
    </w:p>
    <w:p w14:paraId="23B79B7E" w14:textId="77777777" w:rsidR="000C7499" w:rsidRDefault="000C7499">
      <w:pPr>
        <w:pStyle w:val="a2"/>
        <w:ind w:firstLineChars="0" w:firstLine="0"/>
      </w:pPr>
    </w:p>
    <w:p w14:paraId="55D4E6B9" w14:textId="77777777" w:rsidR="000C7499" w:rsidRDefault="00000000">
      <w:pPr>
        <w:pStyle w:val="11"/>
      </w:pPr>
      <w:bookmarkStart w:id="43" w:name="_Toc133414336"/>
      <w:bookmarkStart w:id="44" w:name="_Toc131513248"/>
      <w:r>
        <w:rPr>
          <w:rFonts w:hint="eastAsia"/>
        </w:rPr>
        <w:t>最终交付形态</w:t>
      </w:r>
      <w:bookmarkEnd w:id="43"/>
    </w:p>
    <w:p w14:paraId="63A418A7" w14:textId="77777777" w:rsidR="000C7499" w:rsidRDefault="00000000">
      <w:pPr>
        <w:pStyle w:val="11"/>
      </w:pPr>
      <w:bookmarkStart w:id="45" w:name="_Toc133414337"/>
      <w:r>
        <w:rPr>
          <w:rFonts w:hint="eastAsia"/>
        </w:rPr>
        <w:t>风险点及拟解决方案</w:t>
      </w:r>
      <w:bookmarkEnd w:id="44"/>
      <w:bookmarkEnd w:id="45"/>
    </w:p>
    <w:p w14:paraId="2952A984" w14:textId="77777777" w:rsidR="000C7499" w:rsidRDefault="00000000">
      <w:pPr>
        <w:pStyle w:val="20"/>
      </w:pPr>
      <w:bookmarkStart w:id="46" w:name="_Toc133414338"/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>服务关闭及figure实例的回收</w:t>
      </w:r>
      <w:bookmarkEnd w:id="46"/>
    </w:p>
    <w:p w14:paraId="633E078A" w14:textId="77777777" w:rsidR="000C7499" w:rsidRDefault="00000000">
      <w:pPr>
        <w:pStyle w:val="a7"/>
        <w:rPr>
          <w:bCs/>
        </w:rPr>
      </w:pPr>
      <w:r>
        <w:rPr>
          <w:bCs/>
        </w:rPr>
        <w:t xml:space="preserve">表 </w:t>
      </w:r>
      <w:r>
        <w:rPr>
          <w:rFonts w:hint="eastAsia"/>
          <w:bCs/>
        </w:rPr>
        <w:t>5-1端口占用</w:t>
      </w:r>
    </w:p>
    <w:tbl>
      <w:tblPr>
        <w:tblStyle w:val="-0"/>
        <w:tblW w:w="0" w:type="auto"/>
        <w:tblLook w:val="04A0" w:firstRow="1" w:lastRow="0" w:firstColumn="1" w:lastColumn="0" w:noHBand="0" w:noVBand="1"/>
      </w:tblPr>
      <w:tblGrid>
        <w:gridCol w:w="846"/>
        <w:gridCol w:w="7451"/>
      </w:tblGrid>
      <w:tr w:rsidR="000C7499" w14:paraId="79FE1797" w14:textId="77777777" w:rsidTr="000C74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DEEAF6" w:themeFill="accent1" w:themeFillTint="33"/>
          </w:tcPr>
          <w:p w14:paraId="5DB42A20" w14:textId="77777777" w:rsidR="000C7499" w:rsidRDefault="00000000">
            <w:pPr>
              <w:rPr>
                <w:b w:val="0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描述</w:t>
            </w:r>
          </w:p>
        </w:tc>
        <w:tc>
          <w:tcPr>
            <w:tcW w:w="7451" w:type="dxa"/>
          </w:tcPr>
          <w:p w14:paraId="63C0E42A" w14:textId="77777777" w:rsidR="000C7499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当断网重连时，</w:t>
            </w:r>
            <w:proofErr w:type="spellStart"/>
            <w:r>
              <w:rPr>
                <w:rFonts w:hint="eastAsia"/>
                <w:sz w:val="21"/>
                <w:szCs w:val="21"/>
              </w:rPr>
              <w:t>websocket</w:t>
            </w:r>
            <w:proofErr w:type="spellEnd"/>
            <w:r>
              <w:rPr>
                <w:rFonts w:hint="eastAsia"/>
                <w:sz w:val="21"/>
                <w:szCs w:val="21"/>
              </w:rPr>
              <w:t>链接中断易造成服务端关闭</w:t>
            </w:r>
            <w:proofErr w:type="spellStart"/>
            <w:r>
              <w:rPr>
                <w:rFonts w:hint="eastAsia"/>
                <w:sz w:val="21"/>
                <w:szCs w:val="21"/>
              </w:rPr>
              <w:t>websocket</w:t>
            </w:r>
            <w:proofErr w:type="spellEnd"/>
            <w:r>
              <w:rPr>
                <w:rFonts w:hint="eastAsia"/>
                <w:sz w:val="21"/>
                <w:szCs w:val="21"/>
              </w:rPr>
              <w:t>服务并回收</w:t>
            </w:r>
            <w:r>
              <w:rPr>
                <w:rFonts w:hint="eastAsia"/>
                <w:sz w:val="21"/>
                <w:szCs w:val="21"/>
              </w:rPr>
              <w:t>figure</w:t>
            </w:r>
            <w:r>
              <w:rPr>
                <w:rFonts w:hint="eastAsia"/>
                <w:sz w:val="21"/>
                <w:szCs w:val="21"/>
              </w:rPr>
              <w:t>实例。</w:t>
            </w:r>
          </w:p>
        </w:tc>
      </w:tr>
      <w:tr w:rsidR="000C7499" w14:paraId="5CB0037C" w14:textId="77777777" w:rsidTr="000C74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DEEAF6" w:themeFill="accent1" w:themeFillTint="33"/>
          </w:tcPr>
          <w:p w14:paraId="23DBF11F" w14:textId="77777777" w:rsidR="000C7499" w:rsidRDefault="00000000">
            <w:pPr>
              <w:rPr>
                <w:b w:val="0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方案</w:t>
            </w:r>
          </w:p>
        </w:tc>
        <w:tc>
          <w:tcPr>
            <w:tcW w:w="7451" w:type="dxa"/>
          </w:tcPr>
          <w:p w14:paraId="47BDF014" w14:textId="77777777" w:rsidR="000C7499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设置</w:t>
            </w:r>
            <w:proofErr w:type="spellStart"/>
            <w:r>
              <w:rPr>
                <w:rFonts w:hint="eastAsia"/>
                <w:sz w:val="21"/>
                <w:szCs w:val="21"/>
              </w:rPr>
              <w:t>webscoket</w:t>
            </w:r>
            <w:proofErr w:type="spellEnd"/>
            <w:r>
              <w:rPr>
                <w:rFonts w:hint="eastAsia"/>
                <w:sz w:val="21"/>
                <w:szCs w:val="21"/>
              </w:rPr>
              <w:t>心跳和</w:t>
            </w:r>
            <w:r>
              <w:rPr>
                <w:rFonts w:hint="eastAsia"/>
                <w:sz w:val="21"/>
                <w:szCs w:val="21"/>
              </w:rPr>
              <w:t>timeout</w:t>
            </w:r>
            <w:r>
              <w:rPr>
                <w:rFonts w:hint="eastAsia"/>
                <w:sz w:val="21"/>
                <w:szCs w:val="21"/>
              </w:rPr>
              <w:t>超时时间，规定时间内不关闭服务、不回收</w:t>
            </w:r>
            <w:r>
              <w:rPr>
                <w:rFonts w:hint="eastAsia"/>
                <w:sz w:val="21"/>
                <w:szCs w:val="21"/>
              </w:rPr>
              <w:t>figure</w:t>
            </w:r>
            <w:r>
              <w:rPr>
                <w:rFonts w:hint="eastAsia"/>
                <w:sz w:val="21"/>
                <w:szCs w:val="21"/>
              </w:rPr>
              <w:t>。</w:t>
            </w:r>
            <w:r>
              <w:rPr>
                <w:rFonts w:hint="eastAsia"/>
                <w:sz w:val="21"/>
                <w:szCs w:val="21"/>
              </w:rPr>
              <w:lastRenderedPageBreak/>
              <w:t>重连超过规定时间后将关闭服务并回收</w:t>
            </w:r>
            <w:r>
              <w:rPr>
                <w:rFonts w:hint="eastAsia"/>
                <w:sz w:val="21"/>
                <w:szCs w:val="21"/>
              </w:rPr>
              <w:t>figure</w:t>
            </w:r>
            <w:r>
              <w:rPr>
                <w:rFonts w:hint="eastAsia"/>
                <w:sz w:val="21"/>
                <w:szCs w:val="21"/>
              </w:rPr>
              <w:t>，并在前端做出提示，引导用户重新进行绘图。</w:t>
            </w:r>
          </w:p>
        </w:tc>
      </w:tr>
    </w:tbl>
    <w:p w14:paraId="67828C2E" w14:textId="77777777" w:rsidR="000C7499" w:rsidRDefault="000C7499">
      <w:pPr>
        <w:pStyle w:val="a2"/>
        <w:ind w:firstLineChars="0" w:firstLine="0"/>
      </w:pPr>
    </w:p>
    <w:p w14:paraId="16489C47" w14:textId="77777777" w:rsidR="000C7499" w:rsidRDefault="00000000">
      <w:pPr>
        <w:pStyle w:val="20"/>
      </w:pPr>
      <w:bookmarkStart w:id="47" w:name="_Toc133414339"/>
      <w:r>
        <w:rPr>
          <w:rFonts w:hint="eastAsia"/>
        </w:rPr>
        <w:t>通信稳定性</w:t>
      </w:r>
      <w:bookmarkEnd w:id="47"/>
    </w:p>
    <w:p w14:paraId="7AA001EB" w14:textId="77777777" w:rsidR="000C7499" w:rsidRDefault="00000000">
      <w:pPr>
        <w:pStyle w:val="a7"/>
        <w:rPr>
          <w:bCs/>
        </w:rPr>
      </w:pPr>
      <w:r>
        <w:rPr>
          <w:bCs/>
        </w:rPr>
        <w:t xml:space="preserve">表 </w:t>
      </w:r>
      <w:r>
        <w:rPr>
          <w:rFonts w:hint="eastAsia"/>
          <w:bCs/>
        </w:rPr>
        <w:t>5-2通信稳定性</w:t>
      </w:r>
    </w:p>
    <w:tbl>
      <w:tblPr>
        <w:tblStyle w:val="-0"/>
        <w:tblW w:w="0" w:type="auto"/>
        <w:tblLook w:val="04A0" w:firstRow="1" w:lastRow="0" w:firstColumn="1" w:lastColumn="0" w:noHBand="0" w:noVBand="1"/>
      </w:tblPr>
      <w:tblGrid>
        <w:gridCol w:w="846"/>
        <w:gridCol w:w="7451"/>
      </w:tblGrid>
      <w:tr w:rsidR="000C7499" w14:paraId="705C904C" w14:textId="77777777" w:rsidTr="000C74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DEEAF6" w:themeFill="accent1" w:themeFillTint="33"/>
          </w:tcPr>
          <w:p w14:paraId="67768210" w14:textId="77777777" w:rsidR="000C7499" w:rsidRDefault="00000000">
            <w:pPr>
              <w:rPr>
                <w:b w:val="0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描述</w:t>
            </w:r>
          </w:p>
        </w:tc>
        <w:tc>
          <w:tcPr>
            <w:tcW w:w="7451" w:type="dxa"/>
          </w:tcPr>
          <w:p w14:paraId="48689D04" w14:textId="77777777" w:rsidR="000C7499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由于</w:t>
            </w:r>
            <w:r>
              <w:rPr>
                <w:rFonts w:hint="eastAsia"/>
                <w:sz w:val="21"/>
                <w:szCs w:val="21"/>
              </w:rPr>
              <w:t xml:space="preserve"> WebSocket </w:t>
            </w:r>
            <w:r>
              <w:rPr>
                <w:rFonts w:hint="eastAsia"/>
                <w:sz w:val="21"/>
                <w:szCs w:val="21"/>
              </w:rPr>
              <w:t>连接的建立过程需要双向交互，因此更容易受到网络状况等因素的影响，导致连接中断。</w:t>
            </w:r>
            <w:r>
              <w:rPr>
                <w:rFonts w:hint="eastAsia"/>
                <w:sz w:val="21"/>
                <w:szCs w:val="21"/>
              </w:rPr>
              <w:t xml:space="preserve"> WebSocket </w:t>
            </w:r>
            <w:r>
              <w:rPr>
                <w:rFonts w:hint="eastAsia"/>
                <w:sz w:val="21"/>
                <w:szCs w:val="21"/>
              </w:rPr>
              <w:t>连接则是基于事件驱动的，需要客户端主动向服务器发起连接请求，服务器回应确认连接后，客户端才能与服务器建立连接。</w:t>
            </w:r>
          </w:p>
        </w:tc>
      </w:tr>
      <w:tr w:rsidR="000C7499" w14:paraId="06145C2F" w14:textId="77777777" w:rsidTr="000C74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DEEAF6" w:themeFill="accent1" w:themeFillTint="33"/>
          </w:tcPr>
          <w:p w14:paraId="2A189864" w14:textId="77777777" w:rsidR="000C7499" w:rsidRDefault="00000000">
            <w:pPr>
              <w:rPr>
                <w:b w:val="0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方案</w:t>
            </w:r>
          </w:p>
        </w:tc>
        <w:tc>
          <w:tcPr>
            <w:tcW w:w="7451" w:type="dxa"/>
          </w:tcPr>
          <w:p w14:paraId="0C9AF3A5" w14:textId="77777777" w:rsidR="000C7499" w:rsidRDefault="00000000">
            <w:pPr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使用连接管理技术：通过使用连接管理技术，例如连接池、心跳包等，可以维护连接的稳定性，防止连接中断。</w:t>
            </w:r>
          </w:p>
          <w:p w14:paraId="2F81C713" w14:textId="77777777" w:rsidR="000C7499" w:rsidRDefault="00000000">
            <w:pPr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使用数据打包技术：通过使用数据打包技术，可以将多个数据包打包成一个数据包进行传输，从而提高传输效率，降低网络延迟和抖动。</w:t>
            </w:r>
          </w:p>
          <w:p w14:paraId="20BEFE58" w14:textId="77777777" w:rsidR="000C7499" w:rsidRDefault="00000000">
            <w:pPr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使用异步通信方式：通过使用异步通信方式，可以将数据传输和用户操作分离，从而减少网络状况对用户体验的影响</w:t>
            </w:r>
          </w:p>
          <w:p w14:paraId="5A3032A9" w14:textId="77777777" w:rsidR="000C7499" w:rsidRDefault="00000000">
            <w:pPr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使用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通信协议：</w:t>
            </w:r>
            <w:r>
              <w:rPr>
                <w:rFonts w:hint="eastAsia"/>
                <w:sz w:val="21"/>
                <w:szCs w:val="21"/>
              </w:rPr>
              <w:t xml:space="preserve">HTTP </w:t>
            </w:r>
            <w:r>
              <w:rPr>
                <w:rFonts w:hint="eastAsia"/>
                <w:sz w:val="21"/>
                <w:szCs w:val="21"/>
              </w:rPr>
              <w:t>协议是基于请求</w:t>
            </w:r>
            <w:r>
              <w:rPr>
                <w:rFonts w:hint="eastAsia"/>
                <w:sz w:val="21"/>
                <w:szCs w:val="21"/>
              </w:rPr>
              <w:t xml:space="preserve"> - </w:t>
            </w:r>
            <w:r>
              <w:rPr>
                <w:rFonts w:hint="eastAsia"/>
                <w:sz w:val="21"/>
                <w:szCs w:val="21"/>
              </w:rPr>
              <w:t>响应模式的，客户端向服务器发出请求后，服务器立即返回响应，从而使数据传输更加高效。</w:t>
            </w:r>
          </w:p>
        </w:tc>
      </w:tr>
    </w:tbl>
    <w:p w14:paraId="562121EF" w14:textId="77777777" w:rsidR="000C7499" w:rsidRDefault="000C7499">
      <w:pPr>
        <w:pStyle w:val="a2"/>
      </w:pPr>
    </w:p>
    <w:p w14:paraId="501FA3C4" w14:textId="77777777" w:rsidR="000C7499" w:rsidRDefault="000C7499">
      <w:pPr>
        <w:pStyle w:val="a2"/>
      </w:pPr>
    </w:p>
    <w:p w14:paraId="68DA7D27" w14:textId="77777777" w:rsidR="000C7499" w:rsidRDefault="00000000">
      <w:pPr>
        <w:pStyle w:val="20"/>
      </w:pPr>
      <w:bookmarkStart w:id="48" w:name="_Toc133414340"/>
      <w:r>
        <w:rPr>
          <w:rFonts w:hint="eastAsia"/>
        </w:rPr>
        <w:t>网络延迟</w:t>
      </w:r>
      <w:bookmarkEnd w:id="48"/>
    </w:p>
    <w:p w14:paraId="2100310A" w14:textId="77777777" w:rsidR="000C7499" w:rsidRDefault="00000000">
      <w:pPr>
        <w:pStyle w:val="a7"/>
        <w:rPr>
          <w:bCs/>
        </w:rPr>
      </w:pPr>
      <w:r>
        <w:rPr>
          <w:bCs/>
        </w:rPr>
        <w:t xml:space="preserve">表 </w:t>
      </w:r>
      <w:r>
        <w:rPr>
          <w:rFonts w:hint="eastAsia"/>
          <w:bCs/>
        </w:rPr>
        <w:t>5-3网络延迟</w:t>
      </w:r>
    </w:p>
    <w:tbl>
      <w:tblPr>
        <w:tblStyle w:val="-0"/>
        <w:tblW w:w="0" w:type="auto"/>
        <w:tblLook w:val="04A0" w:firstRow="1" w:lastRow="0" w:firstColumn="1" w:lastColumn="0" w:noHBand="0" w:noVBand="1"/>
      </w:tblPr>
      <w:tblGrid>
        <w:gridCol w:w="846"/>
        <w:gridCol w:w="7451"/>
      </w:tblGrid>
      <w:tr w:rsidR="000C7499" w14:paraId="34916E41" w14:textId="77777777" w:rsidTr="000C74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DEEAF6" w:themeFill="accent1" w:themeFillTint="33"/>
          </w:tcPr>
          <w:p w14:paraId="1F660761" w14:textId="77777777" w:rsidR="000C7499" w:rsidRDefault="00000000">
            <w:pPr>
              <w:rPr>
                <w:b w:val="0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描述</w:t>
            </w:r>
          </w:p>
        </w:tc>
        <w:tc>
          <w:tcPr>
            <w:tcW w:w="7451" w:type="dxa"/>
          </w:tcPr>
          <w:p w14:paraId="2835D74D" w14:textId="77777777" w:rsidR="000C7499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由于采用服务端渲染模式，目前采用实时渲染的方式不断更新图片，在网络延迟较大时，易造成交互与图片不同步。</w:t>
            </w:r>
          </w:p>
        </w:tc>
      </w:tr>
      <w:tr w:rsidR="000C7499" w14:paraId="74A5F8D9" w14:textId="77777777" w:rsidTr="000C74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DEEAF6" w:themeFill="accent1" w:themeFillTint="33"/>
          </w:tcPr>
          <w:p w14:paraId="4A3F7FD1" w14:textId="77777777" w:rsidR="000C7499" w:rsidRDefault="00000000">
            <w:pPr>
              <w:rPr>
                <w:b w:val="0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方案</w:t>
            </w:r>
          </w:p>
        </w:tc>
        <w:tc>
          <w:tcPr>
            <w:tcW w:w="7451" w:type="dxa"/>
          </w:tcPr>
          <w:p w14:paraId="0117445B" w14:textId="77777777" w:rsidR="000C7499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参考</w:t>
            </w:r>
            <w:proofErr w:type="spellStart"/>
            <w:r>
              <w:rPr>
                <w:rFonts w:hint="eastAsia"/>
                <w:sz w:val="21"/>
                <w:szCs w:val="21"/>
              </w:rPr>
              <w:t>matlab</w:t>
            </w:r>
            <w:proofErr w:type="spellEnd"/>
            <w:r>
              <w:rPr>
                <w:rFonts w:hint="eastAsia"/>
                <w:sz w:val="21"/>
                <w:szCs w:val="21"/>
              </w:rPr>
              <w:t>，只绘制当前可视区域的图形，当交互结束时（例如平移拖动结束、缩放结束）再重新绘制图形。</w:t>
            </w:r>
          </w:p>
        </w:tc>
      </w:tr>
    </w:tbl>
    <w:p w14:paraId="1E4899F7" w14:textId="77777777" w:rsidR="000C7499" w:rsidRDefault="00000000">
      <w:pPr>
        <w:pStyle w:val="20"/>
      </w:pPr>
      <w:bookmarkStart w:id="49" w:name="_Toc133414341"/>
      <w:r>
        <w:rPr>
          <w:rFonts w:hint="eastAsia"/>
        </w:rPr>
        <w:lastRenderedPageBreak/>
        <w:t>同时支持python绘图、</w:t>
      </w:r>
      <w:proofErr w:type="spellStart"/>
      <w:r>
        <w:rPr>
          <w:rFonts w:hint="eastAsia"/>
        </w:rPr>
        <w:t>julia</w:t>
      </w:r>
      <w:proofErr w:type="spellEnd"/>
      <w:r>
        <w:rPr>
          <w:rFonts w:hint="eastAsia"/>
        </w:rPr>
        <w:t>绘图、python调</w:t>
      </w:r>
      <w:proofErr w:type="spellStart"/>
      <w:r>
        <w:rPr>
          <w:rFonts w:hint="eastAsia"/>
        </w:rPr>
        <w:t>julia</w:t>
      </w:r>
      <w:proofErr w:type="spellEnd"/>
      <w:r>
        <w:rPr>
          <w:rFonts w:hint="eastAsia"/>
        </w:rPr>
        <w:t>绘图</w:t>
      </w:r>
      <w:bookmarkEnd w:id="49"/>
    </w:p>
    <w:p w14:paraId="624764C8" w14:textId="77777777" w:rsidR="000C7499" w:rsidRDefault="00000000">
      <w:pPr>
        <w:pStyle w:val="11"/>
      </w:pPr>
      <w:bookmarkStart w:id="50" w:name="_Toc133414342"/>
      <w:r>
        <w:rPr>
          <w:rFonts w:hint="eastAsia"/>
        </w:rPr>
        <w:t>服务端渲染与客户端渲染方案对比</w:t>
      </w:r>
      <w:bookmarkEnd w:id="50"/>
    </w:p>
    <w:tbl>
      <w:tblPr>
        <w:tblStyle w:val="-"/>
        <w:tblpPr w:leftFromText="180" w:rightFromText="180" w:vertAnchor="text" w:horzAnchor="margin" w:tblpXSpec="center" w:tblpY="707"/>
        <w:tblOverlap w:val="never"/>
        <w:tblW w:w="5681" w:type="pct"/>
        <w:tblLayout w:type="fixed"/>
        <w:tblLook w:val="04A0" w:firstRow="1" w:lastRow="0" w:firstColumn="1" w:lastColumn="0" w:noHBand="0" w:noVBand="1"/>
      </w:tblPr>
      <w:tblGrid>
        <w:gridCol w:w="2400"/>
        <w:gridCol w:w="3486"/>
        <w:gridCol w:w="3541"/>
      </w:tblGrid>
      <w:tr w:rsidR="000C7499" w14:paraId="2366CA00" w14:textId="77777777" w:rsidTr="00C819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0"/>
        </w:trPr>
        <w:tc>
          <w:tcPr>
            <w:tcW w:w="621" w:type="pct"/>
          </w:tcPr>
          <w:p w14:paraId="67F23481" w14:textId="77777777" w:rsidR="000C7499" w:rsidRDefault="00000000">
            <w:pPr>
              <w:pStyle w:val="aff3"/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902" w:type="pct"/>
          </w:tcPr>
          <w:p w14:paraId="51D52FA0" w14:textId="77777777" w:rsidR="000C7499" w:rsidRDefault="00000000">
            <w:pPr>
              <w:pStyle w:val="aff3"/>
              <w:jc w:val="center"/>
            </w:pPr>
            <w:r>
              <w:rPr>
                <w:rFonts w:hint="eastAsia"/>
                <w:b w:val="0"/>
              </w:rPr>
              <w:t>服务端渲染（</w:t>
            </w:r>
            <w:r>
              <w:rPr>
                <w:rFonts w:hint="eastAsia"/>
                <w:b w:val="0"/>
              </w:rPr>
              <w:t>SSR</w:t>
            </w:r>
            <w:r>
              <w:rPr>
                <w:rFonts w:hint="eastAsia"/>
                <w:b w:val="0"/>
              </w:rPr>
              <w:t>）</w:t>
            </w:r>
          </w:p>
        </w:tc>
        <w:tc>
          <w:tcPr>
            <w:tcW w:w="916" w:type="pct"/>
          </w:tcPr>
          <w:p w14:paraId="7A90E324" w14:textId="77777777" w:rsidR="000C7499" w:rsidRDefault="00000000">
            <w:pPr>
              <w:pStyle w:val="aff3"/>
              <w:tabs>
                <w:tab w:val="left" w:pos="270"/>
              </w:tabs>
              <w:jc w:val="center"/>
            </w:pPr>
            <w:r>
              <w:rPr>
                <w:rFonts w:hint="eastAsia"/>
                <w:b w:val="0"/>
              </w:rPr>
              <w:t>客户端渲染（</w:t>
            </w:r>
            <w:r>
              <w:rPr>
                <w:rFonts w:hint="eastAsia"/>
                <w:b w:val="0"/>
              </w:rPr>
              <w:t>CSR</w:t>
            </w:r>
            <w:r>
              <w:rPr>
                <w:rFonts w:hint="eastAsia"/>
                <w:b w:val="0"/>
              </w:rPr>
              <w:t>）</w:t>
            </w:r>
          </w:p>
        </w:tc>
      </w:tr>
      <w:tr w:rsidR="000C7499" w14:paraId="08EE27A7" w14:textId="77777777" w:rsidTr="00C819B1">
        <w:trPr>
          <w:trHeight w:val="993"/>
        </w:trPr>
        <w:tc>
          <w:tcPr>
            <w:tcW w:w="621" w:type="pct"/>
            <w:shd w:val="clear" w:color="auto" w:fill="DBE5F1"/>
          </w:tcPr>
          <w:p w14:paraId="39602776" w14:textId="77777777" w:rsidR="000C7499" w:rsidRDefault="00000000">
            <w:pPr>
              <w:pStyle w:val="aff3"/>
            </w:pPr>
            <w:r>
              <w:rPr>
                <w:rFonts w:hint="eastAsia"/>
                <w:b/>
                <w:bCs/>
              </w:rPr>
              <w:t>绘图种类完备性</w:t>
            </w:r>
          </w:p>
        </w:tc>
        <w:tc>
          <w:tcPr>
            <w:tcW w:w="902" w:type="pct"/>
          </w:tcPr>
          <w:p w14:paraId="38D69BF4" w14:textId="77777777" w:rsidR="000C7499" w:rsidRDefault="00000000">
            <w:pPr>
              <w:pStyle w:val="aff3"/>
              <w:jc w:val="left"/>
            </w:pPr>
            <w:r>
              <w:rPr>
                <w:rFonts w:hint="eastAsia"/>
              </w:rPr>
              <w:t>由于</w:t>
            </w:r>
            <w:r>
              <w:rPr>
                <w:rFonts w:hint="eastAsia"/>
              </w:rPr>
              <w:t>Matplotlib</w:t>
            </w:r>
            <w:r>
              <w:rPr>
                <w:rFonts w:hint="eastAsia"/>
              </w:rPr>
              <w:t>提供</w:t>
            </w:r>
            <w:proofErr w:type="spellStart"/>
            <w:r>
              <w:rPr>
                <w:rFonts w:hint="eastAsia"/>
              </w:rPr>
              <w:t>webagg</w:t>
            </w:r>
            <w:proofErr w:type="spellEnd"/>
            <w:r>
              <w:rPr>
                <w:rFonts w:hint="eastAsia"/>
              </w:rPr>
              <w:t>，理论上</w:t>
            </w:r>
            <w:r>
              <w:rPr>
                <w:rFonts w:hint="eastAsia"/>
              </w:rPr>
              <w:t>Matplotlib</w:t>
            </w:r>
            <w:r>
              <w:rPr>
                <w:rFonts w:hint="eastAsia"/>
              </w:rPr>
              <w:t>所有绘图种类都支持</w:t>
            </w:r>
          </w:p>
        </w:tc>
        <w:tc>
          <w:tcPr>
            <w:tcW w:w="916" w:type="pct"/>
          </w:tcPr>
          <w:p w14:paraId="1C29C16D" w14:textId="77777777" w:rsidR="000C7499" w:rsidRDefault="00000000">
            <w:pPr>
              <w:pStyle w:val="aff3"/>
            </w:pPr>
            <w:r>
              <w:rPr>
                <w:rFonts w:hint="eastAsia"/>
              </w:rPr>
              <w:t>需要对</w:t>
            </w:r>
            <w:r>
              <w:rPr>
                <w:rFonts w:hint="eastAsia"/>
              </w:rPr>
              <w:t>Matplotlib</w:t>
            </w:r>
            <w:r>
              <w:rPr>
                <w:rFonts w:hint="eastAsia"/>
              </w:rPr>
              <w:t>和前端绘图库进行桥接转换后才能支持绝大部分绘图</w:t>
            </w:r>
          </w:p>
        </w:tc>
      </w:tr>
      <w:tr w:rsidR="000C7499" w14:paraId="5B24B408" w14:textId="77777777" w:rsidTr="00C819B1">
        <w:trPr>
          <w:trHeight w:val="993"/>
        </w:trPr>
        <w:tc>
          <w:tcPr>
            <w:tcW w:w="621" w:type="pct"/>
            <w:shd w:val="clear" w:color="auto" w:fill="DBE5F1"/>
          </w:tcPr>
          <w:p w14:paraId="3373D5DC" w14:textId="77777777" w:rsidR="000C7499" w:rsidRDefault="00000000">
            <w:pPr>
              <w:pStyle w:val="aff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数据传输</w:t>
            </w:r>
          </w:p>
        </w:tc>
        <w:tc>
          <w:tcPr>
            <w:tcW w:w="902" w:type="pct"/>
          </w:tcPr>
          <w:p w14:paraId="7DE0287E" w14:textId="77777777" w:rsidR="000C7499" w:rsidRDefault="00000000">
            <w:pPr>
              <w:pStyle w:val="aff3"/>
              <w:jc w:val="left"/>
            </w:pPr>
            <w:r>
              <w:rPr>
                <w:rFonts w:hint="eastAsia"/>
              </w:rPr>
              <w:t>通信持久化，通过界面交互不断返回新图片。</w:t>
            </w:r>
          </w:p>
        </w:tc>
        <w:tc>
          <w:tcPr>
            <w:tcW w:w="916" w:type="pct"/>
          </w:tcPr>
          <w:p w14:paraId="1B7E663B" w14:textId="77777777" w:rsidR="000C7499" w:rsidRDefault="00000000">
            <w:pPr>
              <w:pStyle w:val="aff3"/>
            </w:pPr>
            <w:r>
              <w:rPr>
                <w:rFonts w:hint="eastAsia"/>
              </w:rPr>
              <w:t>单次通信，数据初始化时将绘图所需数据一次性传输，之后通信即可关闭</w:t>
            </w:r>
          </w:p>
        </w:tc>
      </w:tr>
      <w:tr w:rsidR="000C7499" w14:paraId="0BCB6FA6" w14:textId="77777777" w:rsidTr="00C819B1">
        <w:trPr>
          <w:trHeight w:val="993"/>
        </w:trPr>
        <w:tc>
          <w:tcPr>
            <w:tcW w:w="621" w:type="pct"/>
            <w:shd w:val="clear" w:color="auto" w:fill="DBE5F1"/>
          </w:tcPr>
          <w:p w14:paraId="2A1B8581" w14:textId="77777777" w:rsidR="000C7499" w:rsidRDefault="00000000">
            <w:pPr>
              <w:pStyle w:val="aff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千万级数据</w:t>
            </w:r>
          </w:p>
        </w:tc>
        <w:tc>
          <w:tcPr>
            <w:tcW w:w="902" w:type="pct"/>
          </w:tcPr>
          <w:p w14:paraId="7CDD5D3B" w14:textId="77777777" w:rsidR="000C7499" w:rsidRDefault="00000000">
            <w:pPr>
              <w:pStyle w:val="aff3"/>
              <w:jc w:val="left"/>
            </w:pPr>
            <w:r>
              <w:rPr>
                <w:rFonts w:hint="eastAsia"/>
              </w:rPr>
              <w:t>返回数据为图片格式，故不会受数据量影响</w:t>
            </w:r>
          </w:p>
        </w:tc>
        <w:tc>
          <w:tcPr>
            <w:tcW w:w="916" w:type="pct"/>
          </w:tcPr>
          <w:p w14:paraId="534EA98D" w14:textId="77777777" w:rsidR="000C7499" w:rsidRDefault="00000000">
            <w:pPr>
              <w:pStyle w:val="aff3"/>
            </w:pPr>
            <w:r>
              <w:rPr>
                <w:rFonts w:hint="eastAsia"/>
              </w:rPr>
              <w:t>千万级数据易造成数据传输堵塞或渲染卡顿等问题，需进行特殊处理</w:t>
            </w:r>
          </w:p>
        </w:tc>
      </w:tr>
      <w:tr w:rsidR="000C7499" w14:paraId="01B32884" w14:textId="77777777" w:rsidTr="00C819B1">
        <w:trPr>
          <w:trHeight w:val="993"/>
        </w:trPr>
        <w:tc>
          <w:tcPr>
            <w:tcW w:w="621" w:type="pct"/>
            <w:shd w:val="clear" w:color="auto" w:fill="DBE5F1"/>
          </w:tcPr>
          <w:p w14:paraId="1686FC96" w14:textId="77777777" w:rsidR="000C7499" w:rsidRDefault="00000000">
            <w:pPr>
              <w:pStyle w:val="aff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通信模式</w:t>
            </w:r>
          </w:p>
        </w:tc>
        <w:tc>
          <w:tcPr>
            <w:tcW w:w="902" w:type="pct"/>
          </w:tcPr>
          <w:p w14:paraId="5394D2B2" w14:textId="77777777" w:rsidR="000C7499" w:rsidRDefault="00000000">
            <w:pPr>
              <w:pStyle w:val="aff3"/>
              <w:jc w:val="left"/>
            </w:pPr>
            <w:r>
              <w:rPr>
                <w:rFonts w:hint="eastAsia"/>
              </w:rPr>
              <w:t>一对一，即一个绘图窗口对应一个</w:t>
            </w:r>
            <w:proofErr w:type="spellStart"/>
            <w:r>
              <w:rPr>
                <w:rFonts w:hint="eastAsia"/>
              </w:rPr>
              <w:t>websocket</w:t>
            </w:r>
            <w:proofErr w:type="spellEnd"/>
            <w:r>
              <w:rPr>
                <w:rFonts w:hint="eastAsia"/>
              </w:rPr>
              <w:t>服务</w:t>
            </w:r>
          </w:p>
        </w:tc>
        <w:tc>
          <w:tcPr>
            <w:tcW w:w="916" w:type="pct"/>
          </w:tcPr>
          <w:p w14:paraId="0F63C617" w14:textId="77777777" w:rsidR="000C7499" w:rsidRDefault="00000000">
            <w:pPr>
              <w:pStyle w:val="aff3"/>
            </w:pPr>
            <w:r>
              <w:rPr>
                <w:rFonts w:hint="eastAsia"/>
              </w:rPr>
              <w:t>一对多，即多个绘图窗口对应一个</w:t>
            </w:r>
            <w:proofErr w:type="spellStart"/>
            <w:r>
              <w:rPr>
                <w:rFonts w:hint="eastAsia"/>
              </w:rPr>
              <w:t>websocket</w:t>
            </w:r>
            <w:proofErr w:type="spellEnd"/>
            <w:r>
              <w:rPr>
                <w:rFonts w:hint="eastAsia"/>
              </w:rPr>
              <w:t>服务</w:t>
            </w:r>
          </w:p>
        </w:tc>
      </w:tr>
      <w:tr w:rsidR="000C7499" w14:paraId="167CDCBC" w14:textId="77777777" w:rsidTr="00C819B1">
        <w:trPr>
          <w:trHeight w:val="993"/>
        </w:trPr>
        <w:tc>
          <w:tcPr>
            <w:tcW w:w="621" w:type="pct"/>
            <w:shd w:val="clear" w:color="auto" w:fill="DBE5F1"/>
          </w:tcPr>
          <w:p w14:paraId="5126005B" w14:textId="77777777" w:rsidR="000C7499" w:rsidRDefault="00000000">
            <w:pPr>
              <w:pStyle w:val="aff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网络波动影响</w:t>
            </w:r>
          </w:p>
        </w:tc>
        <w:tc>
          <w:tcPr>
            <w:tcW w:w="902" w:type="pct"/>
          </w:tcPr>
          <w:p w14:paraId="39E889F0" w14:textId="77777777" w:rsidR="000C7499" w:rsidRDefault="00000000">
            <w:pPr>
              <w:pStyle w:val="aff3"/>
              <w:jc w:val="left"/>
            </w:pPr>
            <w:r>
              <w:rPr>
                <w:rFonts w:hint="eastAsia"/>
              </w:rPr>
              <w:t>由于数据为图片，故网络波动大时仅会造成交互上的卡顿，不会对数据产生影响。</w:t>
            </w:r>
          </w:p>
        </w:tc>
        <w:tc>
          <w:tcPr>
            <w:tcW w:w="916" w:type="pct"/>
          </w:tcPr>
          <w:p w14:paraId="290095BB" w14:textId="77777777" w:rsidR="000C7499" w:rsidRDefault="00000000">
            <w:pPr>
              <w:pStyle w:val="aff3"/>
            </w:pPr>
            <w:r>
              <w:rPr>
                <w:rFonts w:hint="eastAsia"/>
              </w:rPr>
              <w:t>若初始化过程中网络波动大，则会造成数据获取失败等问题从而导致绘图失败。若初始化结束后网络波动大，由于是客户端渲染绘图，网络波动对其毫无影响。</w:t>
            </w:r>
          </w:p>
        </w:tc>
      </w:tr>
      <w:tr w:rsidR="000C7499" w14:paraId="5F3CF1DC" w14:textId="77777777" w:rsidTr="00C819B1">
        <w:trPr>
          <w:trHeight w:val="993"/>
        </w:trPr>
        <w:tc>
          <w:tcPr>
            <w:tcW w:w="621" w:type="pct"/>
            <w:shd w:val="clear" w:color="auto" w:fill="DBE5F1"/>
          </w:tcPr>
          <w:p w14:paraId="4F2CDBCF" w14:textId="77777777" w:rsidR="000C7499" w:rsidRDefault="00000000">
            <w:pPr>
              <w:pStyle w:val="aff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扩展性</w:t>
            </w:r>
          </w:p>
        </w:tc>
        <w:tc>
          <w:tcPr>
            <w:tcW w:w="902" w:type="pct"/>
          </w:tcPr>
          <w:p w14:paraId="06F960EE" w14:textId="77777777" w:rsidR="000C7499" w:rsidRDefault="00000000">
            <w:pPr>
              <w:pStyle w:val="aff3"/>
              <w:jc w:val="left"/>
            </w:pPr>
            <w:r>
              <w:rPr>
                <w:rFonts w:hint="eastAsia"/>
              </w:rPr>
              <w:t>不需要针对绘图类型进行额外开发，可针对交互进行扩展</w:t>
            </w:r>
          </w:p>
        </w:tc>
        <w:tc>
          <w:tcPr>
            <w:tcW w:w="916" w:type="pct"/>
          </w:tcPr>
          <w:p w14:paraId="28083DF0" w14:textId="77777777" w:rsidR="000C7499" w:rsidRDefault="00000000">
            <w:pPr>
              <w:pStyle w:val="aff3"/>
            </w:pPr>
            <w:r>
              <w:rPr>
                <w:rFonts w:hint="eastAsia"/>
              </w:rPr>
              <w:t>需要对每个绘图种类进行桥接转换开发，可针对交互进行扩展</w:t>
            </w:r>
          </w:p>
        </w:tc>
      </w:tr>
      <w:tr w:rsidR="000C7499" w14:paraId="03998C32" w14:textId="77777777" w:rsidTr="00C819B1">
        <w:trPr>
          <w:trHeight w:val="993"/>
        </w:trPr>
        <w:tc>
          <w:tcPr>
            <w:tcW w:w="621" w:type="pct"/>
            <w:shd w:val="clear" w:color="auto" w:fill="DBE5F1"/>
          </w:tcPr>
          <w:p w14:paraId="40175E50" w14:textId="77777777" w:rsidR="000C7499" w:rsidRDefault="00000000">
            <w:pPr>
              <w:pStyle w:val="aff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开发难易度</w:t>
            </w:r>
          </w:p>
        </w:tc>
        <w:tc>
          <w:tcPr>
            <w:tcW w:w="902" w:type="pct"/>
          </w:tcPr>
          <w:p w14:paraId="5B89F149" w14:textId="77777777" w:rsidR="000C7499" w:rsidRDefault="00000000">
            <w:pPr>
              <w:pStyle w:val="aff3"/>
              <w:jc w:val="left"/>
            </w:pPr>
            <w:r>
              <w:rPr>
                <w:rFonts w:hint="eastAsia"/>
              </w:rPr>
              <w:t>中：主要集中在数据通信和页面交互</w:t>
            </w:r>
          </w:p>
        </w:tc>
        <w:tc>
          <w:tcPr>
            <w:tcW w:w="916" w:type="pct"/>
          </w:tcPr>
          <w:p w14:paraId="55FA6FA2" w14:textId="77777777" w:rsidR="000C7499" w:rsidRDefault="00000000">
            <w:pPr>
              <w:pStyle w:val="aff3"/>
            </w:pPr>
            <w:r>
              <w:rPr>
                <w:rFonts w:hint="eastAsia"/>
              </w:rPr>
              <w:t>高：不仅需要开发数据通信和页面交互，还需耗费大量时间处理桥接转换</w:t>
            </w:r>
          </w:p>
        </w:tc>
      </w:tr>
    </w:tbl>
    <w:p w14:paraId="34A414AF" w14:textId="77777777" w:rsidR="000C7499" w:rsidRDefault="00000000">
      <w:pPr>
        <w:pStyle w:val="a7"/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</w:t>
      </w:r>
      <w:r>
        <w:fldChar w:fldCharType="end"/>
      </w:r>
    </w:p>
    <w:p w14:paraId="15BA5219" w14:textId="77777777" w:rsidR="000C7499" w:rsidRDefault="000C7499">
      <w:pPr>
        <w:pStyle w:val="a7"/>
        <w:jc w:val="both"/>
      </w:pPr>
    </w:p>
    <w:sectPr w:rsidR="000C7499">
      <w:headerReference w:type="default" r:id="rId24"/>
      <w:footerReference w:type="default" r:id="rId25"/>
      <w:pgSz w:w="11907" w:h="16839"/>
      <w:pgMar w:top="1440" w:right="1800" w:bottom="1440" w:left="1800" w:header="850" w:footer="1134" w:gutter="0"/>
      <w:pgNumType w:start="1"/>
      <w:cols w:space="720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17ED0B" w14:textId="77777777" w:rsidR="00225D3E" w:rsidRDefault="00225D3E">
      <w:pPr>
        <w:spacing w:line="240" w:lineRule="auto"/>
      </w:pPr>
      <w:r>
        <w:separator/>
      </w:r>
    </w:p>
  </w:endnote>
  <w:endnote w:type="continuationSeparator" w:id="0">
    <w:p w14:paraId="10163D8F" w14:textId="77777777" w:rsidR="00225D3E" w:rsidRDefault="00225D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Open Sans">
    <w:altName w:val="Times New Roman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苹方-简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 2">
    <w:panose1 w:val="05020102010507070707"/>
    <w:charset w:val="00"/>
    <w:family w:val="decorative"/>
    <w:pitch w:val="variable"/>
    <w:sig w:usb0="00000003" w:usb1="00000000" w:usb2="00000000" w:usb3="00000000" w:csb0="8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D61DD" w14:textId="77777777" w:rsidR="000C7499" w:rsidRDefault="000C7499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0F9D9" w14:textId="363B0B16" w:rsidR="000C7499" w:rsidRDefault="00000000">
    <w:pPr>
      <w:pStyle w:val="ae"/>
      <w:jc w:val="center"/>
    </w:pPr>
    <w:r>
      <w:rPr>
        <w:rFonts w:hint="eastAsia"/>
      </w:rPr>
      <w:t>第</w:t>
    </w:r>
    <w:r>
      <w:fldChar w:fldCharType="begin"/>
    </w:r>
    <w:r>
      <w:instrText>PAGE</w:instrText>
    </w:r>
    <w:r>
      <w:fldChar w:fldCharType="separate"/>
    </w:r>
    <w:r>
      <w:t>2</w:t>
    </w:r>
    <w:r>
      <w:fldChar w:fldCharType="end"/>
    </w:r>
    <w:r>
      <w:rPr>
        <w:rFonts w:hint="eastAsia"/>
      </w:rPr>
      <w:t>页</w:t>
    </w:r>
    <w:r>
      <w:rPr>
        <w:rFonts w:hint="eastAsia"/>
        <w:lang w:val="zh-CN"/>
      </w:rPr>
      <w:t xml:space="preserve">, </w:t>
    </w:r>
    <w:r>
      <w:rPr>
        <w:rFonts w:hint="eastAsia"/>
        <w:lang w:val="zh-CN"/>
      </w:rPr>
      <w:t>共</w:t>
    </w:r>
    <w:r>
      <w:fldChar w:fldCharType="begin"/>
    </w:r>
    <w:r>
      <w:instrText>SECTIONPAGES</w:instrText>
    </w:r>
    <w:r>
      <w:fldChar w:fldCharType="separate"/>
    </w:r>
    <w:r w:rsidR="00A87875">
      <w:rPr>
        <w:noProof/>
      </w:rPr>
      <w:t>35</w:t>
    </w:r>
    <w:r>
      <w:fldChar w:fldCharType="end"/>
    </w:r>
    <w:r>
      <w:rPr>
        <w:rFonts w:hint="eastAsia"/>
        <w:lang w:val="zh-CN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EB23D0" w14:textId="77777777" w:rsidR="00225D3E" w:rsidRDefault="00225D3E">
      <w:r>
        <w:separator/>
      </w:r>
    </w:p>
  </w:footnote>
  <w:footnote w:type="continuationSeparator" w:id="0">
    <w:p w14:paraId="427ADCFB" w14:textId="77777777" w:rsidR="00225D3E" w:rsidRDefault="00225D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D2E17" w14:textId="77777777" w:rsidR="000C7499" w:rsidRDefault="00000000">
    <w:r>
      <w:rPr>
        <w:noProof/>
      </w:rPr>
      <w:drawing>
        <wp:anchor distT="0" distB="0" distL="114300" distR="114300" simplePos="0" relativeHeight="251659264" behindDoc="0" locked="0" layoutInCell="1" allowOverlap="1" wp14:anchorId="5910E385" wp14:editId="77F53869">
          <wp:simplePos x="0" y="0"/>
          <wp:positionH relativeFrom="margin">
            <wp:align>left</wp:align>
          </wp:positionH>
          <wp:positionV relativeFrom="paragraph">
            <wp:posOffset>104775</wp:posOffset>
          </wp:positionV>
          <wp:extent cx="1899285" cy="318770"/>
          <wp:effectExtent l="0" t="0" r="0" b="5715"/>
          <wp:wrapSquare wrapText="bothSides"/>
          <wp:docPr id="7" name="图片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图片 7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99350" cy="31853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ECFC2" w14:textId="77777777" w:rsidR="000C7499" w:rsidRDefault="00000000">
    <w:r>
      <w:rPr>
        <w:noProof/>
      </w:rPr>
      <w:drawing>
        <wp:inline distT="0" distB="0" distL="0" distR="0" wp14:anchorId="1581FED8" wp14:editId="371A711F">
          <wp:extent cx="1899285" cy="318135"/>
          <wp:effectExtent l="0" t="0" r="0" b="5715"/>
          <wp:docPr id="4" name="图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58527" cy="32846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4916F30"/>
    <w:multiLevelType w:val="singleLevel"/>
    <w:tmpl w:val="84916F30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  <w:b w:val="0"/>
        <w:bCs w:val="0"/>
      </w:rPr>
    </w:lvl>
  </w:abstractNum>
  <w:abstractNum w:abstractNumId="1" w15:restartNumberingAfterBreak="0">
    <w:nsid w:val="8C3DA00E"/>
    <w:multiLevelType w:val="singleLevel"/>
    <w:tmpl w:val="8C3DA00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97C28D04"/>
    <w:multiLevelType w:val="singleLevel"/>
    <w:tmpl w:val="97C28D0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9D97AAF1"/>
    <w:multiLevelType w:val="singleLevel"/>
    <w:tmpl w:val="9D97AAF1"/>
    <w:lvl w:ilvl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ascii="Wingdings" w:hAnsi="Wingdings" w:hint="default"/>
      </w:rPr>
    </w:lvl>
  </w:abstractNum>
  <w:abstractNum w:abstractNumId="4" w15:restartNumberingAfterBreak="0">
    <w:nsid w:val="A196F9A3"/>
    <w:multiLevelType w:val="singleLevel"/>
    <w:tmpl w:val="A196F9A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A384B316"/>
    <w:multiLevelType w:val="singleLevel"/>
    <w:tmpl w:val="A384B31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A8F34417"/>
    <w:multiLevelType w:val="singleLevel"/>
    <w:tmpl w:val="A8F3441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AC552E20"/>
    <w:multiLevelType w:val="singleLevel"/>
    <w:tmpl w:val="AC552E2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B1CBF0FF"/>
    <w:multiLevelType w:val="multilevel"/>
    <w:tmpl w:val="B1CBF0FF"/>
    <w:lvl w:ilvl="0">
      <w:start w:val="1"/>
      <w:numFmt w:val="decimal"/>
      <w:lvlText w:val="(%1)"/>
      <w:lvlJc w:val="left"/>
      <w:pPr>
        <w:tabs>
          <w:tab w:val="left" w:pos="420"/>
        </w:tabs>
        <w:ind w:left="845" w:hanging="425"/>
      </w:pPr>
      <w:rPr>
        <w:rFonts w:hint="default"/>
      </w:rPr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126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68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210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52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94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336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78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4200" w:hanging="420"/>
      </w:pPr>
      <w:rPr>
        <w:rFonts w:hint="default"/>
      </w:rPr>
    </w:lvl>
  </w:abstractNum>
  <w:abstractNum w:abstractNumId="9" w15:restartNumberingAfterBreak="0">
    <w:nsid w:val="CB8C2B73"/>
    <w:multiLevelType w:val="singleLevel"/>
    <w:tmpl w:val="CB8C2B7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0" w15:restartNumberingAfterBreak="0">
    <w:nsid w:val="D3A925A5"/>
    <w:multiLevelType w:val="singleLevel"/>
    <w:tmpl w:val="D3A925A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1" w15:restartNumberingAfterBreak="0">
    <w:nsid w:val="E092D741"/>
    <w:multiLevelType w:val="singleLevel"/>
    <w:tmpl w:val="E092D741"/>
    <w:lvl w:ilvl="0">
      <w:start w:val="1"/>
      <w:numFmt w:val="decimal"/>
      <w:lvlText w:val="(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12" w15:restartNumberingAfterBreak="0">
    <w:nsid w:val="E2B3C5EC"/>
    <w:multiLevelType w:val="singleLevel"/>
    <w:tmpl w:val="E2B3C5E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3" w15:restartNumberingAfterBreak="0">
    <w:nsid w:val="E7E042A9"/>
    <w:multiLevelType w:val="singleLevel"/>
    <w:tmpl w:val="E7E042A9"/>
    <w:lvl w:ilvl="0">
      <w:start w:val="1"/>
      <w:numFmt w:val="decimal"/>
      <w:lvlText w:val="(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14" w15:restartNumberingAfterBreak="0">
    <w:nsid w:val="EF939D73"/>
    <w:multiLevelType w:val="singleLevel"/>
    <w:tmpl w:val="EF939D7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5" w15:restartNumberingAfterBreak="0">
    <w:nsid w:val="F419C55E"/>
    <w:multiLevelType w:val="singleLevel"/>
    <w:tmpl w:val="F419C55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6" w15:restartNumberingAfterBreak="0">
    <w:nsid w:val="F7B68399"/>
    <w:multiLevelType w:val="singleLevel"/>
    <w:tmpl w:val="F7B68399"/>
    <w:lvl w:ilvl="0">
      <w:start w:val="1"/>
      <w:numFmt w:val="decimal"/>
      <w:lvlText w:val="(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17" w15:restartNumberingAfterBreak="0">
    <w:nsid w:val="FE314994"/>
    <w:multiLevelType w:val="singleLevel"/>
    <w:tmpl w:val="FE31499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8" w15:restartNumberingAfterBreak="0">
    <w:nsid w:val="0094CAD7"/>
    <w:multiLevelType w:val="singleLevel"/>
    <w:tmpl w:val="0094CAD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9" w15:restartNumberingAfterBreak="0">
    <w:nsid w:val="0CD541B4"/>
    <w:multiLevelType w:val="singleLevel"/>
    <w:tmpl w:val="0CD541B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0" w15:restartNumberingAfterBreak="0">
    <w:nsid w:val="1999D2D0"/>
    <w:multiLevelType w:val="singleLevel"/>
    <w:tmpl w:val="1999D2D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1" w15:restartNumberingAfterBreak="0">
    <w:nsid w:val="1D6F72C2"/>
    <w:multiLevelType w:val="singleLevel"/>
    <w:tmpl w:val="1D6F72C2"/>
    <w:lvl w:ilvl="0">
      <w:start w:val="1"/>
      <w:numFmt w:val="decimal"/>
      <w:lvlText w:val="(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22" w15:restartNumberingAfterBreak="0">
    <w:nsid w:val="1D6FF0E3"/>
    <w:multiLevelType w:val="singleLevel"/>
    <w:tmpl w:val="1D6FF0E3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3" w15:restartNumberingAfterBreak="0">
    <w:nsid w:val="246F5E05"/>
    <w:multiLevelType w:val="multilevel"/>
    <w:tmpl w:val="246F5E05"/>
    <w:lvl w:ilvl="0">
      <w:start w:val="1"/>
      <w:numFmt w:val="bullet"/>
      <w:pStyle w:val="1"/>
      <w:lvlText w:val=""/>
      <w:lvlJc w:val="left"/>
      <w:pPr>
        <w:tabs>
          <w:tab w:val="left" w:pos="800"/>
        </w:tabs>
        <w:ind w:left="800" w:hanging="300"/>
      </w:pPr>
      <w:rPr>
        <w:rFonts w:ascii="Wingdings" w:hAnsi="Wingdings" w:hint="default"/>
      </w:rPr>
    </w:lvl>
    <w:lvl w:ilvl="1">
      <w:start w:val="1"/>
      <w:numFmt w:val="bullet"/>
      <w:pStyle w:val="2"/>
      <w:lvlText w:val=""/>
      <w:lvlJc w:val="left"/>
      <w:pPr>
        <w:tabs>
          <w:tab w:val="left" w:pos="1300"/>
        </w:tabs>
        <w:ind w:left="1300" w:hanging="300"/>
      </w:pPr>
      <w:rPr>
        <w:rFonts w:ascii="Wingdings" w:hAnsi="Wingdings" w:hint="default"/>
      </w:rPr>
    </w:lvl>
    <w:lvl w:ilvl="2">
      <w:start w:val="1"/>
      <w:numFmt w:val="bullet"/>
      <w:pStyle w:val="3"/>
      <w:lvlText w:val=""/>
      <w:lvlJc w:val="left"/>
      <w:pPr>
        <w:tabs>
          <w:tab w:val="left" w:pos="2000"/>
        </w:tabs>
        <w:ind w:left="2000" w:hanging="3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2E513FDF"/>
    <w:multiLevelType w:val="singleLevel"/>
    <w:tmpl w:val="2E513FD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5" w15:restartNumberingAfterBreak="0">
    <w:nsid w:val="334D3560"/>
    <w:multiLevelType w:val="singleLevel"/>
    <w:tmpl w:val="334D3560"/>
    <w:lvl w:ilvl="0">
      <w:start w:val="1"/>
      <w:numFmt w:val="decimal"/>
      <w:lvlText w:val="(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26" w15:restartNumberingAfterBreak="0">
    <w:nsid w:val="363BCFDA"/>
    <w:multiLevelType w:val="singleLevel"/>
    <w:tmpl w:val="363BCFDA"/>
    <w:lvl w:ilvl="0">
      <w:start w:val="1"/>
      <w:numFmt w:val="upp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27" w15:restartNumberingAfterBreak="0">
    <w:nsid w:val="3DD2CCBC"/>
    <w:multiLevelType w:val="singleLevel"/>
    <w:tmpl w:val="3DD2CCB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8" w15:restartNumberingAfterBreak="0">
    <w:nsid w:val="3FE946FD"/>
    <w:multiLevelType w:val="singleLevel"/>
    <w:tmpl w:val="3FE946FD"/>
    <w:lvl w:ilvl="0">
      <w:start w:val="1"/>
      <w:numFmt w:val="decimal"/>
      <w:lvlText w:val="(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29" w15:restartNumberingAfterBreak="0">
    <w:nsid w:val="4242757B"/>
    <w:multiLevelType w:val="singleLevel"/>
    <w:tmpl w:val="4242757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0" w15:restartNumberingAfterBreak="0">
    <w:nsid w:val="4281DBF1"/>
    <w:multiLevelType w:val="singleLevel"/>
    <w:tmpl w:val="4281DBF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1" w15:restartNumberingAfterBreak="0">
    <w:nsid w:val="42CA5256"/>
    <w:multiLevelType w:val="singleLevel"/>
    <w:tmpl w:val="42CA5256"/>
    <w:lvl w:ilvl="0">
      <w:start w:val="1"/>
      <w:numFmt w:val="decimal"/>
      <w:lvlText w:val="(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32" w15:restartNumberingAfterBreak="0">
    <w:nsid w:val="477771C4"/>
    <w:multiLevelType w:val="multilevel"/>
    <w:tmpl w:val="477771C4"/>
    <w:lvl w:ilvl="0">
      <w:start w:val="1"/>
      <w:numFmt w:val="decimal"/>
      <w:pStyle w:val="a"/>
      <w:lvlText w:val="[%1]"/>
      <w:lvlJc w:val="left"/>
      <w:pPr>
        <w:ind w:left="0" w:hanging="420"/>
      </w:pPr>
      <w:rPr>
        <w:rFonts w:ascii="Open Sans" w:hAnsi="Open Sans" w:cs="Open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1">
      <w:start w:val="1"/>
      <w:numFmt w:val="lowerLetter"/>
      <w:lvlText w:val="%2)"/>
      <w:lvlJc w:val="left"/>
      <w:pPr>
        <w:ind w:left="420" w:hanging="420"/>
      </w:pPr>
    </w:lvl>
    <w:lvl w:ilvl="2">
      <w:start w:val="1"/>
      <w:numFmt w:val="lowerRoman"/>
      <w:lvlText w:val="%3."/>
      <w:lvlJc w:val="right"/>
      <w:pPr>
        <w:ind w:left="840" w:hanging="420"/>
      </w:pPr>
    </w:lvl>
    <w:lvl w:ilvl="3">
      <w:start w:val="1"/>
      <w:numFmt w:val="decimal"/>
      <w:lvlText w:val="%4."/>
      <w:lvlJc w:val="left"/>
      <w:pPr>
        <w:ind w:left="1260" w:hanging="420"/>
      </w:pPr>
    </w:lvl>
    <w:lvl w:ilvl="4">
      <w:start w:val="1"/>
      <w:numFmt w:val="lowerLetter"/>
      <w:lvlText w:val="%5)"/>
      <w:lvlJc w:val="left"/>
      <w:pPr>
        <w:ind w:left="1680" w:hanging="420"/>
      </w:pPr>
    </w:lvl>
    <w:lvl w:ilvl="5">
      <w:start w:val="1"/>
      <w:numFmt w:val="lowerRoman"/>
      <w:lvlText w:val="%6."/>
      <w:lvlJc w:val="right"/>
      <w:pPr>
        <w:ind w:left="2100" w:hanging="420"/>
      </w:pPr>
    </w:lvl>
    <w:lvl w:ilvl="6">
      <w:start w:val="1"/>
      <w:numFmt w:val="decimal"/>
      <w:lvlText w:val="%7."/>
      <w:lvlJc w:val="left"/>
      <w:pPr>
        <w:ind w:left="2520" w:hanging="420"/>
      </w:pPr>
    </w:lvl>
    <w:lvl w:ilvl="7">
      <w:start w:val="1"/>
      <w:numFmt w:val="lowerLetter"/>
      <w:lvlText w:val="%8)"/>
      <w:lvlJc w:val="left"/>
      <w:pPr>
        <w:ind w:left="2940" w:hanging="420"/>
      </w:pPr>
    </w:lvl>
    <w:lvl w:ilvl="8">
      <w:start w:val="1"/>
      <w:numFmt w:val="lowerRoman"/>
      <w:lvlText w:val="%9."/>
      <w:lvlJc w:val="right"/>
      <w:pPr>
        <w:ind w:left="3360" w:hanging="420"/>
      </w:pPr>
    </w:lvl>
  </w:abstractNum>
  <w:abstractNum w:abstractNumId="33" w15:restartNumberingAfterBreak="0">
    <w:nsid w:val="5A0AE751"/>
    <w:multiLevelType w:val="singleLevel"/>
    <w:tmpl w:val="5A0AE751"/>
    <w:lvl w:ilvl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ascii="Wingdings" w:hAnsi="Wingdings" w:hint="default"/>
      </w:rPr>
    </w:lvl>
  </w:abstractNum>
  <w:abstractNum w:abstractNumId="34" w15:restartNumberingAfterBreak="0">
    <w:nsid w:val="5E59443D"/>
    <w:multiLevelType w:val="multilevel"/>
    <w:tmpl w:val="5E59443D"/>
    <w:lvl w:ilvl="0">
      <w:start w:val="1"/>
      <w:numFmt w:val="decimal"/>
      <w:pStyle w:val="10"/>
      <w:lvlText w:val="(%1)"/>
      <w:lvlJc w:val="left"/>
      <w:pPr>
        <w:ind w:left="90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35" w15:restartNumberingAfterBreak="0">
    <w:nsid w:val="625DCA6A"/>
    <w:multiLevelType w:val="singleLevel"/>
    <w:tmpl w:val="625DCA6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6" w15:restartNumberingAfterBreak="0">
    <w:nsid w:val="6A5B00FD"/>
    <w:multiLevelType w:val="multilevel"/>
    <w:tmpl w:val="6A5B00FD"/>
    <w:lvl w:ilvl="0">
      <w:start w:val="1"/>
      <w:numFmt w:val="decimal"/>
      <w:pStyle w:val="11"/>
      <w:suff w:val="space"/>
      <w:lvlText w:val="%1."/>
      <w:lvlJc w:val="left"/>
      <w:pPr>
        <w:ind w:left="0" w:firstLine="0"/>
      </w:pPr>
      <w:rPr>
        <w:rFonts w:ascii="Open Sans" w:hAnsi="Open Sans" w:cs="Open Sans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3C7BC0"/>
        <w:spacing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decimal"/>
      <w:pStyle w:val="20"/>
      <w:suff w:val="space"/>
      <w:lvlText w:val="%1.%2"/>
      <w:lvlJc w:val="left"/>
      <w:pPr>
        <w:ind w:left="0" w:firstLine="0"/>
      </w:pPr>
      <w:rPr>
        <w:rFonts w:ascii="Open Sans" w:hAnsi="Open Sans" w:cs="Open Sans" w:hint="default"/>
      </w:rPr>
    </w:lvl>
    <w:lvl w:ilvl="2">
      <w:start w:val="1"/>
      <w:numFmt w:val="decimal"/>
      <w:pStyle w:val="30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ascii="Open Sans" w:hAnsi="Open Sans" w:cs="Open Sans" w:hint="default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0" w:firstLine="0"/>
      </w:pPr>
      <w:rPr>
        <w:rFonts w:ascii="Open Sans" w:hAnsi="Open Sans" w:cs="Open Sans" w:hint="default"/>
      </w:rPr>
    </w:lvl>
    <w:lvl w:ilvl="5">
      <w:start w:val="1"/>
      <w:numFmt w:val="bullet"/>
      <w:pStyle w:val="a0"/>
      <w:lvlText w:val=""/>
      <w:lvlJc w:val="left"/>
      <w:pPr>
        <w:tabs>
          <w:tab w:val="left" w:pos="400"/>
        </w:tabs>
        <w:ind w:left="400" w:hanging="300"/>
      </w:pPr>
      <w:rPr>
        <w:rFonts w:ascii="Wingdings" w:hAnsi="Wingdings" w:hint="default"/>
      </w:rPr>
    </w:lvl>
    <w:lvl w:ilvl="6">
      <w:start w:val="1"/>
      <w:numFmt w:val="decimal"/>
      <w:lvlText w:val="(%7)"/>
      <w:lvlJc w:val="left"/>
      <w:pPr>
        <w:ind w:left="167" w:firstLine="40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7">
      <w:start w:val="1"/>
      <w:numFmt w:val="bullet"/>
      <w:pStyle w:val="21"/>
      <w:lvlText w:val=""/>
      <w:lvlJc w:val="left"/>
      <w:pPr>
        <w:tabs>
          <w:tab w:val="left" w:pos="1200"/>
        </w:tabs>
        <w:ind w:left="1200" w:hanging="300"/>
      </w:pPr>
      <w:rPr>
        <w:rFonts w:ascii="Wingdings" w:hAnsi="Wingdings" w:hint="default"/>
      </w:rPr>
    </w:lvl>
    <w:lvl w:ilvl="8">
      <w:start w:val="1"/>
      <w:numFmt w:val="bullet"/>
      <w:pStyle w:val="31"/>
      <w:lvlText w:val="﹡"/>
      <w:lvlJc w:val="left"/>
      <w:pPr>
        <w:tabs>
          <w:tab w:val="left" w:pos="1800"/>
        </w:tabs>
        <w:ind w:left="1800" w:hanging="300"/>
      </w:pPr>
      <w:rPr>
        <w:rFonts w:ascii="宋体" w:eastAsia="宋体" w:hAnsi="宋体" w:hint="eastAsia"/>
      </w:rPr>
    </w:lvl>
  </w:abstractNum>
  <w:abstractNum w:abstractNumId="37" w15:restartNumberingAfterBreak="0">
    <w:nsid w:val="6C827752"/>
    <w:multiLevelType w:val="multilevel"/>
    <w:tmpl w:val="6C827752"/>
    <w:lvl w:ilvl="0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38" w15:restartNumberingAfterBreak="0">
    <w:nsid w:val="785CA85E"/>
    <w:multiLevelType w:val="multilevel"/>
    <w:tmpl w:val="785CA85E"/>
    <w:lvl w:ilvl="0">
      <w:start w:val="1"/>
      <w:numFmt w:val="decimal"/>
      <w:lvlText w:val="(%1)"/>
      <w:lvlJc w:val="left"/>
      <w:pPr>
        <w:tabs>
          <w:tab w:val="left" w:pos="420"/>
        </w:tabs>
        <w:ind w:left="845" w:hanging="425"/>
      </w:pPr>
      <w:rPr>
        <w:rFonts w:hint="default"/>
      </w:rPr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126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68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210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52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94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336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78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4200" w:hanging="420"/>
      </w:pPr>
      <w:rPr>
        <w:rFonts w:hint="default"/>
      </w:rPr>
    </w:lvl>
  </w:abstractNum>
  <w:abstractNum w:abstractNumId="39" w15:restartNumberingAfterBreak="0">
    <w:nsid w:val="7B167E52"/>
    <w:multiLevelType w:val="singleLevel"/>
    <w:tmpl w:val="7B167E52"/>
    <w:lvl w:ilvl="0">
      <w:start w:val="1"/>
      <w:numFmt w:val="bullet"/>
      <w:lvlText w:val=""/>
      <w:lvlJc w:val="left"/>
      <w:pPr>
        <w:tabs>
          <w:tab w:val="left" w:pos="-420"/>
        </w:tabs>
        <w:ind w:left="0" w:hanging="420"/>
      </w:pPr>
      <w:rPr>
        <w:rFonts w:ascii="Wingdings" w:hAnsi="Wingdings" w:hint="default"/>
      </w:rPr>
    </w:lvl>
  </w:abstractNum>
  <w:num w:numId="1" w16cid:durableId="1284847241">
    <w:abstractNumId w:val="36"/>
  </w:num>
  <w:num w:numId="2" w16cid:durableId="71851628">
    <w:abstractNumId w:val="23"/>
  </w:num>
  <w:num w:numId="3" w16cid:durableId="375860006">
    <w:abstractNumId w:val="34"/>
  </w:num>
  <w:num w:numId="4" w16cid:durableId="322901267">
    <w:abstractNumId w:val="32"/>
  </w:num>
  <w:num w:numId="5" w16cid:durableId="1318420227">
    <w:abstractNumId w:val="26"/>
  </w:num>
  <w:num w:numId="6" w16cid:durableId="1661692435">
    <w:abstractNumId w:val="31"/>
  </w:num>
  <w:num w:numId="7" w16cid:durableId="1593860090">
    <w:abstractNumId w:val="21"/>
  </w:num>
  <w:num w:numId="8" w16cid:durableId="1725133938">
    <w:abstractNumId w:val="28"/>
  </w:num>
  <w:num w:numId="9" w16cid:durableId="553782662">
    <w:abstractNumId w:val="25"/>
  </w:num>
  <w:num w:numId="10" w16cid:durableId="1296566117">
    <w:abstractNumId w:val="11"/>
  </w:num>
  <w:num w:numId="11" w16cid:durableId="350882560">
    <w:abstractNumId w:val="16"/>
  </w:num>
  <w:num w:numId="12" w16cid:durableId="514609943">
    <w:abstractNumId w:val="22"/>
  </w:num>
  <w:num w:numId="13" w16cid:durableId="1738169558">
    <w:abstractNumId w:val="13"/>
  </w:num>
  <w:num w:numId="14" w16cid:durableId="970746771">
    <w:abstractNumId w:val="37"/>
  </w:num>
  <w:num w:numId="15" w16cid:durableId="334379165">
    <w:abstractNumId w:val="0"/>
  </w:num>
  <w:num w:numId="16" w16cid:durableId="980958513">
    <w:abstractNumId w:val="8"/>
  </w:num>
  <w:num w:numId="17" w16cid:durableId="826631926">
    <w:abstractNumId w:val="7"/>
  </w:num>
  <w:num w:numId="18" w16cid:durableId="1032996315">
    <w:abstractNumId w:val="10"/>
  </w:num>
  <w:num w:numId="19" w16cid:durableId="481629299">
    <w:abstractNumId w:val="19"/>
  </w:num>
  <w:num w:numId="20" w16cid:durableId="875192586">
    <w:abstractNumId w:val="5"/>
  </w:num>
  <w:num w:numId="21" w16cid:durableId="150222924">
    <w:abstractNumId w:val="17"/>
  </w:num>
  <w:num w:numId="22" w16cid:durableId="102530348">
    <w:abstractNumId w:val="14"/>
  </w:num>
  <w:num w:numId="23" w16cid:durableId="1667250253">
    <w:abstractNumId w:val="9"/>
  </w:num>
  <w:num w:numId="24" w16cid:durableId="258569004">
    <w:abstractNumId w:val="29"/>
  </w:num>
  <w:num w:numId="25" w16cid:durableId="790780633">
    <w:abstractNumId w:val="4"/>
  </w:num>
  <w:num w:numId="26" w16cid:durableId="1929851439">
    <w:abstractNumId w:val="6"/>
  </w:num>
  <w:num w:numId="27" w16cid:durableId="1747528162">
    <w:abstractNumId w:val="12"/>
  </w:num>
  <w:num w:numId="28" w16cid:durableId="2085907183">
    <w:abstractNumId w:val="38"/>
  </w:num>
  <w:num w:numId="29" w16cid:durableId="827136051">
    <w:abstractNumId w:val="3"/>
  </w:num>
  <w:num w:numId="30" w16cid:durableId="174341570">
    <w:abstractNumId w:val="27"/>
  </w:num>
  <w:num w:numId="31" w16cid:durableId="42599627">
    <w:abstractNumId w:val="35"/>
  </w:num>
  <w:num w:numId="32" w16cid:durableId="315688747">
    <w:abstractNumId w:val="39"/>
  </w:num>
  <w:num w:numId="33" w16cid:durableId="689332951">
    <w:abstractNumId w:val="33"/>
  </w:num>
  <w:num w:numId="34" w16cid:durableId="673335638">
    <w:abstractNumId w:val="18"/>
  </w:num>
  <w:num w:numId="35" w16cid:durableId="438767309">
    <w:abstractNumId w:val="15"/>
  </w:num>
  <w:num w:numId="36" w16cid:durableId="2071150048">
    <w:abstractNumId w:val="1"/>
  </w:num>
  <w:num w:numId="37" w16cid:durableId="1754089780">
    <w:abstractNumId w:val="2"/>
  </w:num>
  <w:num w:numId="38" w16cid:durableId="636766604">
    <w:abstractNumId w:val="30"/>
  </w:num>
  <w:num w:numId="39" w16cid:durableId="1245258935">
    <w:abstractNumId w:val="24"/>
  </w:num>
  <w:num w:numId="40" w16cid:durableId="114068365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bordersDoNotSurroundHeader/>
  <w:bordersDoNotSurroundFooter/>
  <w:hideSpellingErrors/>
  <w:hideGrammaticalErrors/>
  <w:proofState w:spelling="clean" w:grammar="clean"/>
  <w:attachedTemplate r:id="rId1"/>
  <w:defaultTabStop w:val="120"/>
  <w:drawingGridHorizontalSpacing w:val="120"/>
  <w:drawingGridVerticalSpacing w:val="163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DgxN2E2NTI0YzBjODAyYTdiMjBmZjlmY2VkNzNjMzcifQ=="/>
  </w:docVars>
  <w:rsids>
    <w:rsidRoot w:val="001339C1"/>
    <w:rsid w:val="0000047F"/>
    <w:rsid w:val="000006D5"/>
    <w:rsid w:val="00001249"/>
    <w:rsid w:val="00001627"/>
    <w:rsid w:val="00002186"/>
    <w:rsid w:val="0000299F"/>
    <w:rsid w:val="00004375"/>
    <w:rsid w:val="0000466F"/>
    <w:rsid w:val="00004CA0"/>
    <w:rsid w:val="0000535F"/>
    <w:rsid w:val="000074AD"/>
    <w:rsid w:val="00010128"/>
    <w:rsid w:val="00010D51"/>
    <w:rsid w:val="0001137F"/>
    <w:rsid w:val="000124A9"/>
    <w:rsid w:val="000137C2"/>
    <w:rsid w:val="00014BDC"/>
    <w:rsid w:val="000166DE"/>
    <w:rsid w:val="00016C17"/>
    <w:rsid w:val="00016EF5"/>
    <w:rsid w:val="00016FA4"/>
    <w:rsid w:val="00017980"/>
    <w:rsid w:val="00017F07"/>
    <w:rsid w:val="00017F19"/>
    <w:rsid w:val="00017FD4"/>
    <w:rsid w:val="00022677"/>
    <w:rsid w:val="00023C6C"/>
    <w:rsid w:val="00023E56"/>
    <w:rsid w:val="00024DEA"/>
    <w:rsid w:val="0002505B"/>
    <w:rsid w:val="00026347"/>
    <w:rsid w:val="000265AC"/>
    <w:rsid w:val="0002686A"/>
    <w:rsid w:val="00030B81"/>
    <w:rsid w:val="000313F1"/>
    <w:rsid w:val="00032DDC"/>
    <w:rsid w:val="00032E63"/>
    <w:rsid w:val="00034943"/>
    <w:rsid w:val="00035B51"/>
    <w:rsid w:val="00035BDF"/>
    <w:rsid w:val="00036493"/>
    <w:rsid w:val="00036967"/>
    <w:rsid w:val="000426DF"/>
    <w:rsid w:val="00044028"/>
    <w:rsid w:val="000441BF"/>
    <w:rsid w:val="000459E6"/>
    <w:rsid w:val="00046AC7"/>
    <w:rsid w:val="000477EB"/>
    <w:rsid w:val="000479C8"/>
    <w:rsid w:val="00047EF3"/>
    <w:rsid w:val="0005182B"/>
    <w:rsid w:val="00051E30"/>
    <w:rsid w:val="000538E4"/>
    <w:rsid w:val="00055722"/>
    <w:rsid w:val="000559D9"/>
    <w:rsid w:val="000567DE"/>
    <w:rsid w:val="00056B13"/>
    <w:rsid w:val="00057134"/>
    <w:rsid w:val="00057DF6"/>
    <w:rsid w:val="00057E4C"/>
    <w:rsid w:val="00060650"/>
    <w:rsid w:val="000609AE"/>
    <w:rsid w:val="00060CE3"/>
    <w:rsid w:val="00061F34"/>
    <w:rsid w:val="000623EE"/>
    <w:rsid w:val="000625C6"/>
    <w:rsid w:val="00062AB1"/>
    <w:rsid w:val="00064197"/>
    <w:rsid w:val="00064C5B"/>
    <w:rsid w:val="000651BC"/>
    <w:rsid w:val="00065BDD"/>
    <w:rsid w:val="000660B1"/>
    <w:rsid w:val="000702FF"/>
    <w:rsid w:val="0007081F"/>
    <w:rsid w:val="0007149D"/>
    <w:rsid w:val="00072553"/>
    <w:rsid w:val="00073A4B"/>
    <w:rsid w:val="00073C6C"/>
    <w:rsid w:val="00073D67"/>
    <w:rsid w:val="00075FFF"/>
    <w:rsid w:val="00076EEE"/>
    <w:rsid w:val="00077144"/>
    <w:rsid w:val="0007796C"/>
    <w:rsid w:val="00077C49"/>
    <w:rsid w:val="00080E71"/>
    <w:rsid w:val="00082BA2"/>
    <w:rsid w:val="000836A7"/>
    <w:rsid w:val="0008372E"/>
    <w:rsid w:val="000840D7"/>
    <w:rsid w:val="000850F1"/>
    <w:rsid w:val="00085141"/>
    <w:rsid w:val="0008554E"/>
    <w:rsid w:val="00085BA3"/>
    <w:rsid w:val="00085C9F"/>
    <w:rsid w:val="0008729E"/>
    <w:rsid w:val="00091B69"/>
    <w:rsid w:val="00092370"/>
    <w:rsid w:val="000934D5"/>
    <w:rsid w:val="00093769"/>
    <w:rsid w:val="00095131"/>
    <w:rsid w:val="000971ED"/>
    <w:rsid w:val="0009772A"/>
    <w:rsid w:val="0009777F"/>
    <w:rsid w:val="000A05F1"/>
    <w:rsid w:val="000A1243"/>
    <w:rsid w:val="000A3731"/>
    <w:rsid w:val="000A3A91"/>
    <w:rsid w:val="000A4CF7"/>
    <w:rsid w:val="000A62BC"/>
    <w:rsid w:val="000B1148"/>
    <w:rsid w:val="000B1CF0"/>
    <w:rsid w:val="000B3715"/>
    <w:rsid w:val="000B3E04"/>
    <w:rsid w:val="000B5614"/>
    <w:rsid w:val="000B67BA"/>
    <w:rsid w:val="000B6A33"/>
    <w:rsid w:val="000B7060"/>
    <w:rsid w:val="000B79A7"/>
    <w:rsid w:val="000B7FE2"/>
    <w:rsid w:val="000C00C2"/>
    <w:rsid w:val="000C08DD"/>
    <w:rsid w:val="000C0B69"/>
    <w:rsid w:val="000C305E"/>
    <w:rsid w:val="000C36E1"/>
    <w:rsid w:val="000C5309"/>
    <w:rsid w:val="000C573C"/>
    <w:rsid w:val="000C608F"/>
    <w:rsid w:val="000C65CF"/>
    <w:rsid w:val="000C7499"/>
    <w:rsid w:val="000D0567"/>
    <w:rsid w:val="000D2817"/>
    <w:rsid w:val="000D31BC"/>
    <w:rsid w:val="000D3B64"/>
    <w:rsid w:val="000D42E0"/>
    <w:rsid w:val="000D43C6"/>
    <w:rsid w:val="000D51AE"/>
    <w:rsid w:val="000D5BD2"/>
    <w:rsid w:val="000D66AF"/>
    <w:rsid w:val="000D69B4"/>
    <w:rsid w:val="000D6D37"/>
    <w:rsid w:val="000D6EAD"/>
    <w:rsid w:val="000E0722"/>
    <w:rsid w:val="000E08D6"/>
    <w:rsid w:val="000E08EB"/>
    <w:rsid w:val="000E2B0F"/>
    <w:rsid w:val="000E49E5"/>
    <w:rsid w:val="000E5103"/>
    <w:rsid w:val="000E5E5E"/>
    <w:rsid w:val="000E7801"/>
    <w:rsid w:val="000E7D62"/>
    <w:rsid w:val="000F0CB5"/>
    <w:rsid w:val="000F0E20"/>
    <w:rsid w:val="000F11A0"/>
    <w:rsid w:val="000F15A9"/>
    <w:rsid w:val="000F22F4"/>
    <w:rsid w:val="000F2BB6"/>
    <w:rsid w:val="000F2D39"/>
    <w:rsid w:val="000F59A4"/>
    <w:rsid w:val="0010074A"/>
    <w:rsid w:val="00101B01"/>
    <w:rsid w:val="00101D90"/>
    <w:rsid w:val="0010208A"/>
    <w:rsid w:val="00102111"/>
    <w:rsid w:val="001025D7"/>
    <w:rsid w:val="001031F3"/>
    <w:rsid w:val="001045D7"/>
    <w:rsid w:val="001053D7"/>
    <w:rsid w:val="00105ACE"/>
    <w:rsid w:val="00105AEC"/>
    <w:rsid w:val="00106B3C"/>
    <w:rsid w:val="0010718E"/>
    <w:rsid w:val="00110380"/>
    <w:rsid w:val="001104D0"/>
    <w:rsid w:val="00110F8D"/>
    <w:rsid w:val="00111662"/>
    <w:rsid w:val="00112F54"/>
    <w:rsid w:val="00113356"/>
    <w:rsid w:val="001149DC"/>
    <w:rsid w:val="00115B60"/>
    <w:rsid w:val="00115C79"/>
    <w:rsid w:val="00116413"/>
    <w:rsid w:val="001177FA"/>
    <w:rsid w:val="00117DB3"/>
    <w:rsid w:val="001210A9"/>
    <w:rsid w:val="00121508"/>
    <w:rsid w:val="0012257B"/>
    <w:rsid w:val="00122E40"/>
    <w:rsid w:val="00122F7E"/>
    <w:rsid w:val="001238C5"/>
    <w:rsid w:val="00124FA8"/>
    <w:rsid w:val="0012663A"/>
    <w:rsid w:val="00126786"/>
    <w:rsid w:val="00130452"/>
    <w:rsid w:val="0013296D"/>
    <w:rsid w:val="001335D1"/>
    <w:rsid w:val="001339C1"/>
    <w:rsid w:val="00134D29"/>
    <w:rsid w:val="00137668"/>
    <w:rsid w:val="001409E4"/>
    <w:rsid w:val="00140CFF"/>
    <w:rsid w:val="001421E9"/>
    <w:rsid w:val="001446C1"/>
    <w:rsid w:val="001449EA"/>
    <w:rsid w:val="00145205"/>
    <w:rsid w:val="001457CE"/>
    <w:rsid w:val="00146E59"/>
    <w:rsid w:val="001472D6"/>
    <w:rsid w:val="0014782E"/>
    <w:rsid w:val="001479CA"/>
    <w:rsid w:val="0015109A"/>
    <w:rsid w:val="00151666"/>
    <w:rsid w:val="0015176D"/>
    <w:rsid w:val="00152DFA"/>
    <w:rsid w:val="00154E67"/>
    <w:rsid w:val="001573E3"/>
    <w:rsid w:val="00157522"/>
    <w:rsid w:val="00162196"/>
    <w:rsid w:val="00162303"/>
    <w:rsid w:val="001629DE"/>
    <w:rsid w:val="001632B4"/>
    <w:rsid w:val="001636FC"/>
    <w:rsid w:val="001640BB"/>
    <w:rsid w:val="001642CA"/>
    <w:rsid w:val="0016446E"/>
    <w:rsid w:val="001671FE"/>
    <w:rsid w:val="00167705"/>
    <w:rsid w:val="001677D6"/>
    <w:rsid w:val="00170536"/>
    <w:rsid w:val="00171730"/>
    <w:rsid w:val="00171BC8"/>
    <w:rsid w:val="001734C5"/>
    <w:rsid w:val="00173E23"/>
    <w:rsid w:val="00174177"/>
    <w:rsid w:val="00177221"/>
    <w:rsid w:val="0017792F"/>
    <w:rsid w:val="001806DA"/>
    <w:rsid w:val="001811AE"/>
    <w:rsid w:val="00181243"/>
    <w:rsid w:val="001814DB"/>
    <w:rsid w:val="0018199F"/>
    <w:rsid w:val="00181BF0"/>
    <w:rsid w:val="00182C61"/>
    <w:rsid w:val="00184067"/>
    <w:rsid w:val="001842E7"/>
    <w:rsid w:val="00184FD3"/>
    <w:rsid w:val="001860C3"/>
    <w:rsid w:val="00186370"/>
    <w:rsid w:val="0018755E"/>
    <w:rsid w:val="00187D70"/>
    <w:rsid w:val="00192226"/>
    <w:rsid w:val="001928C3"/>
    <w:rsid w:val="001929D6"/>
    <w:rsid w:val="00193EFC"/>
    <w:rsid w:val="001953E3"/>
    <w:rsid w:val="001959C7"/>
    <w:rsid w:val="001961AD"/>
    <w:rsid w:val="00196929"/>
    <w:rsid w:val="001976CA"/>
    <w:rsid w:val="001A0FE5"/>
    <w:rsid w:val="001A11DA"/>
    <w:rsid w:val="001A213E"/>
    <w:rsid w:val="001A3B8A"/>
    <w:rsid w:val="001B008E"/>
    <w:rsid w:val="001B06E1"/>
    <w:rsid w:val="001B120E"/>
    <w:rsid w:val="001B15C2"/>
    <w:rsid w:val="001B2622"/>
    <w:rsid w:val="001B6BFD"/>
    <w:rsid w:val="001C1258"/>
    <w:rsid w:val="001C1BC4"/>
    <w:rsid w:val="001C37C9"/>
    <w:rsid w:val="001C3B15"/>
    <w:rsid w:val="001C5160"/>
    <w:rsid w:val="001C5B70"/>
    <w:rsid w:val="001C6971"/>
    <w:rsid w:val="001C715E"/>
    <w:rsid w:val="001C7245"/>
    <w:rsid w:val="001C7CF4"/>
    <w:rsid w:val="001D00B2"/>
    <w:rsid w:val="001D02DA"/>
    <w:rsid w:val="001D12F6"/>
    <w:rsid w:val="001D263E"/>
    <w:rsid w:val="001D2AA3"/>
    <w:rsid w:val="001D2E87"/>
    <w:rsid w:val="001D3AE1"/>
    <w:rsid w:val="001D5F2C"/>
    <w:rsid w:val="001E3822"/>
    <w:rsid w:val="001E3A75"/>
    <w:rsid w:val="001E6082"/>
    <w:rsid w:val="001E6194"/>
    <w:rsid w:val="001E7896"/>
    <w:rsid w:val="001E7E6E"/>
    <w:rsid w:val="001F0030"/>
    <w:rsid w:val="001F0E80"/>
    <w:rsid w:val="001F2501"/>
    <w:rsid w:val="001F3B67"/>
    <w:rsid w:val="001F56CE"/>
    <w:rsid w:val="001F67D6"/>
    <w:rsid w:val="001F7D7B"/>
    <w:rsid w:val="00200098"/>
    <w:rsid w:val="0020040A"/>
    <w:rsid w:val="00203063"/>
    <w:rsid w:val="00203504"/>
    <w:rsid w:val="00203C12"/>
    <w:rsid w:val="002042FC"/>
    <w:rsid w:val="002049D1"/>
    <w:rsid w:val="0020592B"/>
    <w:rsid w:val="002059DA"/>
    <w:rsid w:val="00207B9F"/>
    <w:rsid w:val="002114DD"/>
    <w:rsid w:val="00211CDD"/>
    <w:rsid w:val="00212073"/>
    <w:rsid w:val="002139CF"/>
    <w:rsid w:val="00214505"/>
    <w:rsid w:val="002152FC"/>
    <w:rsid w:val="00215527"/>
    <w:rsid w:val="00215648"/>
    <w:rsid w:val="0021606C"/>
    <w:rsid w:val="00216442"/>
    <w:rsid w:val="0021747D"/>
    <w:rsid w:val="00220108"/>
    <w:rsid w:val="00220A6C"/>
    <w:rsid w:val="002220BC"/>
    <w:rsid w:val="0022354C"/>
    <w:rsid w:val="002242FB"/>
    <w:rsid w:val="00225085"/>
    <w:rsid w:val="00225D3E"/>
    <w:rsid w:val="0022648E"/>
    <w:rsid w:val="00226907"/>
    <w:rsid w:val="00226C6F"/>
    <w:rsid w:val="0022741A"/>
    <w:rsid w:val="00227B51"/>
    <w:rsid w:val="00227DC1"/>
    <w:rsid w:val="00227E21"/>
    <w:rsid w:val="00231642"/>
    <w:rsid w:val="0023177B"/>
    <w:rsid w:val="00232E88"/>
    <w:rsid w:val="00232ED7"/>
    <w:rsid w:val="002346EA"/>
    <w:rsid w:val="002354D1"/>
    <w:rsid w:val="00235507"/>
    <w:rsid w:val="002358DA"/>
    <w:rsid w:val="00237877"/>
    <w:rsid w:val="0024060A"/>
    <w:rsid w:val="00242251"/>
    <w:rsid w:val="00242518"/>
    <w:rsid w:val="00243029"/>
    <w:rsid w:val="00244BD2"/>
    <w:rsid w:val="00244E36"/>
    <w:rsid w:val="002457A2"/>
    <w:rsid w:val="00245DDB"/>
    <w:rsid w:val="00245F80"/>
    <w:rsid w:val="002508D7"/>
    <w:rsid w:val="00251470"/>
    <w:rsid w:val="00252140"/>
    <w:rsid w:val="0025216B"/>
    <w:rsid w:val="0025219E"/>
    <w:rsid w:val="00252810"/>
    <w:rsid w:val="00253850"/>
    <w:rsid w:val="00253BF1"/>
    <w:rsid w:val="00254489"/>
    <w:rsid w:val="002553D9"/>
    <w:rsid w:val="0025543B"/>
    <w:rsid w:val="00256303"/>
    <w:rsid w:val="00260B55"/>
    <w:rsid w:val="00260F31"/>
    <w:rsid w:val="002617E0"/>
    <w:rsid w:val="00263E62"/>
    <w:rsid w:val="00265220"/>
    <w:rsid w:val="00266308"/>
    <w:rsid w:val="00266631"/>
    <w:rsid w:val="002666B6"/>
    <w:rsid w:val="00267252"/>
    <w:rsid w:val="00273936"/>
    <w:rsid w:val="00274FF6"/>
    <w:rsid w:val="00275BAC"/>
    <w:rsid w:val="00276BDF"/>
    <w:rsid w:val="00277D15"/>
    <w:rsid w:val="002811DF"/>
    <w:rsid w:val="00281A7B"/>
    <w:rsid w:val="00282758"/>
    <w:rsid w:val="0028319F"/>
    <w:rsid w:val="0028560B"/>
    <w:rsid w:val="00291BF1"/>
    <w:rsid w:val="0029268E"/>
    <w:rsid w:val="0029368A"/>
    <w:rsid w:val="00294BAC"/>
    <w:rsid w:val="00294CE2"/>
    <w:rsid w:val="0029528B"/>
    <w:rsid w:val="0029565A"/>
    <w:rsid w:val="00297403"/>
    <w:rsid w:val="002A03BB"/>
    <w:rsid w:val="002A0ACD"/>
    <w:rsid w:val="002A1758"/>
    <w:rsid w:val="002A1D10"/>
    <w:rsid w:val="002A22A5"/>
    <w:rsid w:val="002A2423"/>
    <w:rsid w:val="002A25C1"/>
    <w:rsid w:val="002A4D71"/>
    <w:rsid w:val="002A5E7B"/>
    <w:rsid w:val="002A6E40"/>
    <w:rsid w:val="002A71D9"/>
    <w:rsid w:val="002B05A4"/>
    <w:rsid w:val="002B0DCF"/>
    <w:rsid w:val="002B0EF1"/>
    <w:rsid w:val="002B1D3F"/>
    <w:rsid w:val="002B244E"/>
    <w:rsid w:val="002B25B3"/>
    <w:rsid w:val="002B4228"/>
    <w:rsid w:val="002B6F55"/>
    <w:rsid w:val="002B7176"/>
    <w:rsid w:val="002B7FA6"/>
    <w:rsid w:val="002C0D6D"/>
    <w:rsid w:val="002C1850"/>
    <w:rsid w:val="002C218F"/>
    <w:rsid w:val="002C229A"/>
    <w:rsid w:val="002C22CC"/>
    <w:rsid w:val="002C37D8"/>
    <w:rsid w:val="002C45AD"/>
    <w:rsid w:val="002C4737"/>
    <w:rsid w:val="002C5494"/>
    <w:rsid w:val="002C5558"/>
    <w:rsid w:val="002C5564"/>
    <w:rsid w:val="002C5CAD"/>
    <w:rsid w:val="002C625E"/>
    <w:rsid w:val="002C68FD"/>
    <w:rsid w:val="002C713A"/>
    <w:rsid w:val="002C79DC"/>
    <w:rsid w:val="002D3488"/>
    <w:rsid w:val="002D569D"/>
    <w:rsid w:val="002D787A"/>
    <w:rsid w:val="002E0B12"/>
    <w:rsid w:val="002E0BE8"/>
    <w:rsid w:val="002E1CFF"/>
    <w:rsid w:val="002E257E"/>
    <w:rsid w:val="002E2DF5"/>
    <w:rsid w:val="002E3654"/>
    <w:rsid w:val="002E3A12"/>
    <w:rsid w:val="002E406E"/>
    <w:rsid w:val="002E4425"/>
    <w:rsid w:val="002E5500"/>
    <w:rsid w:val="002F0579"/>
    <w:rsid w:val="002F1A0D"/>
    <w:rsid w:val="002F234C"/>
    <w:rsid w:val="002F376C"/>
    <w:rsid w:val="002F38C0"/>
    <w:rsid w:val="002F4183"/>
    <w:rsid w:val="002F5A4D"/>
    <w:rsid w:val="002F731A"/>
    <w:rsid w:val="00300D39"/>
    <w:rsid w:val="00300E7A"/>
    <w:rsid w:val="00300E99"/>
    <w:rsid w:val="00301575"/>
    <w:rsid w:val="00301FB7"/>
    <w:rsid w:val="003036FF"/>
    <w:rsid w:val="00303C8A"/>
    <w:rsid w:val="003048F3"/>
    <w:rsid w:val="00304B7F"/>
    <w:rsid w:val="00304E9A"/>
    <w:rsid w:val="00305382"/>
    <w:rsid w:val="003063FC"/>
    <w:rsid w:val="003101D8"/>
    <w:rsid w:val="003107A5"/>
    <w:rsid w:val="00310E2C"/>
    <w:rsid w:val="003126F4"/>
    <w:rsid w:val="00313B30"/>
    <w:rsid w:val="00313C12"/>
    <w:rsid w:val="00314081"/>
    <w:rsid w:val="00314A05"/>
    <w:rsid w:val="00314B3E"/>
    <w:rsid w:val="00314F9C"/>
    <w:rsid w:val="0031571A"/>
    <w:rsid w:val="00317A53"/>
    <w:rsid w:val="00317CBB"/>
    <w:rsid w:val="00317D54"/>
    <w:rsid w:val="00320208"/>
    <w:rsid w:val="00320C96"/>
    <w:rsid w:val="00321516"/>
    <w:rsid w:val="0032179F"/>
    <w:rsid w:val="003219FA"/>
    <w:rsid w:val="003232B0"/>
    <w:rsid w:val="0032361C"/>
    <w:rsid w:val="00323F0F"/>
    <w:rsid w:val="00324C5D"/>
    <w:rsid w:val="003262B2"/>
    <w:rsid w:val="00326853"/>
    <w:rsid w:val="00327055"/>
    <w:rsid w:val="00327190"/>
    <w:rsid w:val="00327816"/>
    <w:rsid w:val="003311DE"/>
    <w:rsid w:val="0033154F"/>
    <w:rsid w:val="00331FBA"/>
    <w:rsid w:val="003327BF"/>
    <w:rsid w:val="00332F84"/>
    <w:rsid w:val="00333DE8"/>
    <w:rsid w:val="003341B8"/>
    <w:rsid w:val="003347DF"/>
    <w:rsid w:val="00335DA6"/>
    <w:rsid w:val="00335EA1"/>
    <w:rsid w:val="0033670D"/>
    <w:rsid w:val="00340CC5"/>
    <w:rsid w:val="00341296"/>
    <w:rsid w:val="003417D5"/>
    <w:rsid w:val="00341EB0"/>
    <w:rsid w:val="003426D4"/>
    <w:rsid w:val="0034304F"/>
    <w:rsid w:val="00343FF0"/>
    <w:rsid w:val="00343FFA"/>
    <w:rsid w:val="0034456C"/>
    <w:rsid w:val="003450B9"/>
    <w:rsid w:val="00345D0B"/>
    <w:rsid w:val="003464C3"/>
    <w:rsid w:val="00347880"/>
    <w:rsid w:val="00347FD2"/>
    <w:rsid w:val="003502A3"/>
    <w:rsid w:val="00352308"/>
    <w:rsid w:val="00352981"/>
    <w:rsid w:val="00352E2D"/>
    <w:rsid w:val="0035336E"/>
    <w:rsid w:val="00353967"/>
    <w:rsid w:val="003542FA"/>
    <w:rsid w:val="00354BEF"/>
    <w:rsid w:val="00354F40"/>
    <w:rsid w:val="003560C6"/>
    <w:rsid w:val="00356918"/>
    <w:rsid w:val="00356A00"/>
    <w:rsid w:val="00356ED2"/>
    <w:rsid w:val="0035720D"/>
    <w:rsid w:val="0035724D"/>
    <w:rsid w:val="00361184"/>
    <w:rsid w:val="0036157E"/>
    <w:rsid w:val="003627F3"/>
    <w:rsid w:val="00362B53"/>
    <w:rsid w:val="00362DE8"/>
    <w:rsid w:val="003639ED"/>
    <w:rsid w:val="00364C15"/>
    <w:rsid w:val="00364CB3"/>
    <w:rsid w:val="00365091"/>
    <w:rsid w:val="0036568B"/>
    <w:rsid w:val="00365A1D"/>
    <w:rsid w:val="00365E46"/>
    <w:rsid w:val="003665AD"/>
    <w:rsid w:val="00366CEA"/>
    <w:rsid w:val="00370CF7"/>
    <w:rsid w:val="003710F6"/>
    <w:rsid w:val="00371292"/>
    <w:rsid w:val="003712F1"/>
    <w:rsid w:val="00372460"/>
    <w:rsid w:val="003727A8"/>
    <w:rsid w:val="00372EAD"/>
    <w:rsid w:val="00374735"/>
    <w:rsid w:val="0037573A"/>
    <w:rsid w:val="00375E7E"/>
    <w:rsid w:val="00376701"/>
    <w:rsid w:val="003821BF"/>
    <w:rsid w:val="003826AB"/>
    <w:rsid w:val="003831B1"/>
    <w:rsid w:val="00385769"/>
    <w:rsid w:val="00385B7B"/>
    <w:rsid w:val="00387E51"/>
    <w:rsid w:val="003928C9"/>
    <w:rsid w:val="00394845"/>
    <w:rsid w:val="00394B32"/>
    <w:rsid w:val="00394D8B"/>
    <w:rsid w:val="00394E76"/>
    <w:rsid w:val="003970CE"/>
    <w:rsid w:val="0039718C"/>
    <w:rsid w:val="00397ACE"/>
    <w:rsid w:val="003A0E56"/>
    <w:rsid w:val="003A1085"/>
    <w:rsid w:val="003A3095"/>
    <w:rsid w:val="003A371A"/>
    <w:rsid w:val="003A4923"/>
    <w:rsid w:val="003A4A26"/>
    <w:rsid w:val="003A56E9"/>
    <w:rsid w:val="003A644F"/>
    <w:rsid w:val="003A64CE"/>
    <w:rsid w:val="003A6746"/>
    <w:rsid w:val="003A72EA"/>
    <w:rsid w:val="003A74B1"/>
    <w:rsid w:val="003A7A9C"/>
    <w:rsid w:val="003B03AA"/>
    <w:rsid w:val="003B0D35"/>
    <w:rsid w:val="003B1DA3"/>
    <w:rsid w:val="003B238A"/>
    <w:rsid w:val="003B331A"/>
    <w:rsid w:val="003B37FE"/>
    <w:rsid w:val="003B3C18"/>
    <w:rsid w:val="003B5FFD"/>
    <w:rsid w:val="003C024B"/>
    <w:rsid w:val="003C189B"/>
    <w:rsid w:val="003C229D"/>
    <w:rsid w:val="003C349E"/>
    <w:rsid w:val="003C384A"/>
    <w:rsid w:val="003C3C0E"/>
    <w:rsid w:val="003C3DA7"/>
    <w:rsid w:val="003C44C9"/>
    <w:rsid w:val="003C7101"/>
    <w:rsid w:val="003C7167"/>
    <w:rsid w:val="003C71AA"/>
    <w:rsid w:val="003C731A"/>
    <w:rsid w:val="003C7D3E"/>
    <w:rsid w:val="003D222D"/>
    <w:rsid w:val="003D262C"/>
    <w:rsid w:val="003D2717"/>
    <w:rsid w:val="003D4705"/>
    <w:rsid w:val="003D4CEE"/>
    <w:rsid w:val="003D4EE6"/>
    <w:rsid w:val="003D5C7A"/>
    <w:rsid w:val="003D60F8"/>
    <w:rsid w:val="003E0488"/>
    <w:rsid w:val="003E23BE"/>
    <w:rsid w:val="003E37AA"/>
    <w:rsid w:val="003E38F6"/>
    <w:rsid w:val="003E3C3C"/>
    <w:rsid w:val="003E3E4E"/>
    <w:rsid w:val="003E3F40"/>
    <w:rsid w:val="003E61FC"/>
    <w:rsid w:val="003E6752"/>
    <w:rsid w:val="003E6815"/>
    <w:rsid w:val="003E6BFE"/>
    <w:rsid w:val="003E70FF"/>
    <w:rsid w:val="003F0861"/>
    <w:rsid w:val="003F0D1E"/>
    <w:rsid w:val="003F2435"/>
    <w:rsid w:val="003F37DE"/>
    <w:rsid w:val="003F38AF"/>
    <w:rsid w:val="003F4F3F"/>
    <w:rsid w:val="003F5194"/>
    <w:rsid w:val="003F754E"/>
    <w:rsid w:val="0040127F"/>
    <w:rsid w:val="004021ED"/>
    <w:rsid w:val="00402F97"/>
    <w:rsid w:val="00403959"/>
    <w:rsid w:val="0040402A"/>
    <w:rsid w:val="00404495"/>
    <w:rsid w:val="00404855"/>
    <w:rsid w:val="00404A05"/>
    <w:rsid w:val="00404AC5"/>
    <w:rsid w:val="00404E9A"/>
    <w:rsid w:val="00405487"/>
    <w:rsid w:val="00405D22"/>
    <w:rsid w:val="00407273"/>
    <w:rsid w:val="00407729"/>
    <w:rsid w:val="00407EA9"/>
    <w:rsid w:val="0041140E"/>
    <w:rsid w:val="00411F8D"/>
    <w:rsid w:val="00413E29"/>
    <w:rsid w:val="00414B8E"/>
    <w:rsid w:val="0041579C"/>
    <w:rsid w:val="00416209"/>
    <w:rsid w:val="0042135E"/>
    <w:rsid w:val="00422027"/>
    <w:rsid w:val="00422183"/>
    <w:rsid w:val="00422862"/>
    <w:rsid w:val="00422EB1"/>
    <w:rsid w:val="004241AC"/>
    <w:rsid w:val="004244A2"/>
    <w:rsid w:val="00424856"/>
    <w:rsid w:val="00424A91"/>
    <w:rsid w:val="00425309"/>
    <w:rsid w:val="004263F6"/>
    <w:rsid w:val="00426A09"/>
    <w:rsid w:val="004278AE"/>
    <w:rsid w:val="00430012"/>
    <w:rsid w:val="00431553"/>
    <w:rsid w:val="004315A0"/>
    <w:rsid w:val="00431E6D"/>
    <w:rsid w:val="0043206B"/>
    <w:rsid w:val="00433EC4"/>
    <w:rsid w:val="00433F41"/>
    <w:rsid w:val="00436A4C"/>
    <w:rsid w:val="00436F94"/>
    <w:rsid w:val="004375C3"/>
    <w:rsid w:val="00440189"/>
    <w:rsid w:val="0044069D"/>
    <w:rsid w:val="0044098C"/>
    <w:rsid w:val="004411CF"/>
    <w:rsid w:val="00441525"/>
    <w:rsid w:val="004418D1"/>
    <w:rsid w:val="00442457"/>
    <w:rsid w:val="00444906"/>
    <w:rsid w:val="00444F3C"/>
    <w:rsid w:val="0044597C"/>
    <w:rsid w:val="00446574"/>
    <w:rsid w:val="0044797C"/>
    <w:rsid w:val="004523D7"/>
    <w:rsid w:val="00452ADD"/>
    <w:rsid w:val="00452D39"/>
    <w:rsid w:val="00453919"/>
    <w:rsid w:val="00454177"/>
    <w:rsid w:val="00454BF4"/>
    <w:rsid w:val="00454EEC"/>
    <w:rsid w:val="0045552E"/>
    <w:rsid w:val="00455A03"/>
    <w:rsid w:val="00455D74"/>
    <w:rsid w:val="004566E7"/>
    <w:rsid w:val="004569EC"/>
    <w:rsid w:val="00457B92"/>
    <w:rsid w:val="00461EB9"/>
    <w:rsid w:val="0046291E"/>
    <w:rsid w:val="0046312D"/>
    <w:rsid w:val="0046312E"/>
    <w:rsid w:val="004638F0"/>
    <w:rsid w:val="0046457A"/>
    <w:rsid w:val="00465860"/>
    <w:rsid w:val="00465905"/>
    <w:rsid w:val="00466D07"/>
    <w:rsid w:val="00466EA5"/>
    <w:rsid w:val="00467E17"/>
    <w:rsid w:val="00470695"/>
    <w:rsid w:val="004707CA"/>
    <w:rsid w:val="0047266F"/>
    <w:rsid w:val="00472E3B"/>
    <w:rsid w:val="00472FB7"/>
    <w:rsid w:val="0047640B"/>
    <w:rsid w:val="004769C6"/>
    <w:rsid w:val="00477135"/>
    <w:rsid w:val="0047731B"/>
    <w:rsid w:val="004773E2"/>
    <w:rsid w:val="004773F6"/>
    <w:rsid w:val="00477CBD"/>
    <w:rsid w:val="00480336"/>
    <w:rsid w:val="00481163"/>
    <w:rsid w:val="004816EA"/>
    <w:rsid w:val="00482214"/>
    <w:rsid w:val="0048351B"/>
    <w:rsid w:val="00483B32"/>
    <w:rsid w:val="004842D7"/>
    <w:rsid w:val="00484CEA"/>
    <w:rsid w:val="0048539E"/>
    <w:rsid w:val="00485679"/>
    <w:rsid w:val="00486D0F"/>
    <w:rsid w:val="00487D03"/>
    <w:rsid w:val="00490C8B"/>
    <w:rsid w:val="00490F40"/>
    <w:rsid w:val="00492B0F"/>
    <w:rsid w:val="00492E37"/>
    <w:rsid w:val="004939B8"/>
    <w:rsid w:val="00493A17"/>
    <w:rsid w:val="00494710"/>
    <w:rsid w:val="004953E0"/>
    <w:rsid w:val="004A1C67"/>
    <w:rsid w:val="004A1F5F"/>
    <w:rsid w:val="004A5C80"/>
    <w:rsid w:val="004A682F"/>
    <w:rsid w:val="004A71B2"/>
    <w:rsid w:val="004B007D"/>
    <w:rsid w:val="004B090B"/>
    <w:rsid w:val="004B18EF"/>
    <w:rsid w:val="004B1D1E"/>
    <w:rsid w:val="004B24F6"/>
    <w:rsid w:val="004B25E2"/>
    <w:rsid w:val="004B4135"/>
    <w:rsid w:val="004B4996"/>
    <w:rsid w:val="004B4DF9"/>
    <w:rsid w:val="004B5B99"/>
    <w:rsid w:val="004B5C05"/>
    <w:rsid w:val="004B61CE"/>
    <w:rsid w:val="004B6261"/>
    <w:rsid w:val="004B6EBA"/>
    <w:rsid w:val="004B75D7"/>
    <w:rsid w:val="004C057B"/>
    <w:rsid w:val="004C2FF1"/>
    <w:rsid w:val="004C352C"/>
    <w:rsid w:val="004C407B"/>
    <w:rsid w:val="004C4B1B"/>
    <w:rsid w:val="004C4F9B"/>
    <w:rsid w:val="004C5A25"/>
    <w:rsid w:val="004C6236"/>
    <w:rsid w:val="004C769B"/>
    <w:rsid w:val="004C76AD"/>
    <w:rsid w:val="004C7B1B"/>
    <w:rsid w:val="004C7DB8"/>
    <w:rsid w:val="004D0A65"/>
    <w:rsid w:val="004D0D16"/>
    <w:rsid w:val="004D2598"/>
    <w:rsid w:val="004D25CB"/>
    <w:rsid w:val="004D32DF"/>
    <w:rsid w:val="004D5148"/>
    <w:rsid w:val="004D5B0C"/>
    <w:rsid w:val="004D5B66"/>
    <w:rsid w:val="004E0A30"/>
    <w:rsid w:val="004E1935"/>
    <w:rsid w:val="004E3C5D"/>
    <w:rsid w:val="004E6A27"/>
    <w:rsid w:val="004E6AE2"/>
    <w:rsid w:val="004E7807"/>
    <w:rsid w:val="004F0789"/>
    <w:rsid w:val="004F1672"/>
    <w:rsid w:val="004F33DA"/>
    <w:rsid w:val="004F5438"/>
    <w:rsid w:val="004F719B"/>
    <w:rsid w:val="005028BD"/>
    <w:rsid w:val="00504462"/>
    <w:rsid w:val="0050501D"/>
    <w:rsid w:val="00510B06"/>
    <w:rsid w:val="00511E94"/>
    <w:rsid w:val="00512712"/>
    <w:rsid w:val="005145C4"/>
    <w:rsid w:val="005151F4"/>
    <w:rsid w:val="00516619"/>
    <w:rsid w:val="0051662B"/>
    <w:rsid w:val="0051699B"/>
    <w:rsid w:val="00520269"/>
    <w:rsid w:val="0052073E"/>
    <w:rsid w:val="00524225"/>
    <w:rsid w:val="00524EA1"/>
    <w:rsid w:val="00526D28"/>
    <w:rsid w:val="00530A3F"/>
    <w:rsid w:val="00532405"/>
    <w:rsid w:val="00532A15"/>
    <w:rsid w:val="00533BBA"/>
    <w:rsid w:val="0053573B"/>
    <w:rsid w:val="00536B94"/>
    <w:rsid w:val="00536BE5"/>
    <w:rsid w:val="00536C78"/>
    <w:rsid w:val="005371A7"/>
    <w:rsid w:val="00537390"/>
    <w:rsid w:val="00537E0B"/>
    <w:rsid w:val="005410A6"/>
    <w:rsid w:val="0054230A"/>
    <w:rsid w:val="00542412"/>
    <w:rsid w:val="0054255B"/>
    <w:rsid w:val="00543009"/>
    <w:rsid w:val="00543F36"/>
    <w:rsid w:val="0054474B"/>
    <w:rsid w:val="00545BA7"/>
    <w:rsid w:val="005463C6"/>
    <w:rsid w:val="005501D6"/>
    <w:rsid w:val="005513F9"/>
    <w:rsid w:val="0055177A"/>
    <w:rsid w:val="00553B4E"/>
    <w:rsid w:val="00554D44"/>
    <w:rsid w:val="00555F7E"/>
    <w:rsid w:val="0055659A"/>
    <w:rsid w:val="0055781D"/>
    <w:rsid w:val="00560B5E"/>
    <w:rsid w:val="00561024"/>
    <w:rsid w:val="00561415"/>
    <w:rsid w:val="00562E04"/>
    <w:rsid w:val="00563BD9"/>
    <w:rsid w:val="005653D2"/>
    <w:rsid w:val="00567FF0"/>
    <w:rsid w:val="0057007C"/>
    <w:rsid w:val="00570480"/>
    <w:rsid w:val="0057067E"/>
    <w:rsid w:val="00570780"/>
    <w:rsid w:val="005709CB"/>
    <w:rsid w:val="005731F3"/>
    <w:rsid w:val="005740D7"/>
    <w:rsid w:val="00574DF8"/>
    <w:rsid w:val="00577113"/>
    <w:rsid w:val="00577320"/>
    <w:rsid w:val="00582800"/>
    <w:rsid w:val="00584097"/>
    <w:rsid w:val="005842BE"/>
    <w:rsid w:val="00585B3B"/>
    <w:rsid w:val="00587BFB"/>
    <w:rsid w:val="00587DDB"/>
    <w:rsid w:val="005906B7"/>
    <w:rsid w:val="00590706"/>
    <w:rsid w:val="005918F5"/>
    <w:rsid w:val="00591D23"/>
    <w:rsid w:val="005930CC"/>
    <w:rsid w:val="005931C1"/>
    <w:rsid w:val="00593259"/>
    <w:rsid w:val="0059457A"/>
    <w:rsid w:val="005948D7"/>
    <w:rsid w:val="00596391"/>
    <w:rsid w:val="00597D73"/>
    <w:rsid w:val="005A26E3"/>
    <w:rsid w:val="005A2C63"/>
    <w:rsid w:val="005A2D6E"/>
    <w:rsid w:val="005A34B5"/>
    <w:rsid w:val="005A3D27"/>
    <w:rsid w:val="005A5F8E"/>
    <w:rsid w:val="005A7112"/>
    <w:rsid w:val="005B0C6B"/>
    <w:rsid w:val="005B1014"/>
    <w:rsid w:val="005B1444"/>
    <w:rsid w:val="005B1F4E"/>
    <w:rsid w:val="005B2A89"/>
    <w:rsid w:val="005B2E77"/>
    <w:rsid w:val="005B468D"/>
    <w:rsid w:val="005B554E"/>
    <w:rsid w:val="005B5789"/>
    <w:rsid w:val="005B5FA9"/>
    <w:rsid w:val="005B7496"/>
    <w:rsid w:val="005B7D15"/>
    <w:rsid w:val="005C0484"/>
    <w:rsid w:val="005C06E9"/>
    <w:rsid w:val="005C0F25"/>
    <w:rsid w:val="005C1DDC"/>
    <w:rsid w:val="005C2656"/>
    <w:rsid w:val="005C38A9"/>
    <w:rsid w:val="005C39A1"/>
    <w:rsid w:val="005C39B6"/>
    <w:rsid w:val="005C4096"/>
    <w:rsid w:val="005C62DE"/>
    <w:rsid w:val="005C6438"/>
    <w:rsid w:val="005C670F"/>
    <w:rsid w:val="005C6E61"/>
    <w:rsid w:val="005C6EAC"/>
    <w:rsid w:val="005C7AAD"/>
    <w:rsid w:val="005D0260"/>
    <w:rsid w:val="005D1DB1"/>
    <w:rsid w:val="005D2A93"/>
    <w:rsid w:val="005D3757"/>
    <w:rsid w:val="005D3844"/>
    <w:rsid w:val="005D48DC"/>
    <w:rsid w:val="005D54B8"/>
    <w:rsid w:val="005D749B"/>
    <w:rsid w:val="005D78E5"/>
    <w:rsid w:val="005D7980"/>
    <w:rsid w:val="005E0D2A"/>
    <w:rsid w:val="005E0D34"/>
    <w:rsid w:val="005E23EE"/>
    <w:rsid w:val="005E2651"/>
    <w:rsid w:val="005E27FD"/>
    <w:rsid w:val="005E2FE5"/>
    <w:rsid w:val="005E3225"/>
    <w:rsid w:val="005E3A5B"/>
    <w:rsid w:val="005E3BBE"/>
    <w:rsid w:val="005E3BEE"/>
    <w:rsid w:val="005E4FB7"/>
    <w:rsid w:val="005E52B2"/>
    <w:rsid w:val="005E6229"/>
    <w:rsid w:val="005E62DA"/>
    <w:rsid w:val="005E672C"/>
    <w:rsid w:val="005E6AB0"/>
    <w:rsid w:val="005E6E9F"/>
    <w:rsid w:val="005E729B"/>
    <w:rsid w:val="005E7677"/>
    <w:rsid w:val="005F057D"/>
    <w:rsid w:val="005F0F5B"/>
    <w:rsid w:val="005F0FB8"/>
    <w:rsid w:val="005F2B8B"/>
    <w:rsid w:val="005F45CF"/>
    <w:rsid w:val="005F5115"/>
    <w:rsid w:val="005F58F5"/>
    <w:rsid w:val="005F612A"/>
    <w:rsid w:val="005F6264"/>
    <w:rsid w:val="005F6A89"/>
    <w:rsid w:val="0060175D"/>
    <w:rsid w:val="00601C27"/>
    <w:rsid w:val="00605787"/>
    <w:rsid w:val="00606361"/>
    <w:rsid w:val="0060683B"/>
    <w:rsid w:val="00607747"/>
    <w:rsid w:val="006077F1"/>
    <w:rsid w:val="00607BC2"/>
    <w:rsid w:val="006117C1"/>
    <w:rsid w:val="00612BAE"/>
    <w:rsid w:val="0061430A"/>
    <w:rsid w:val="0061493A"/>
    <w:rsid w:val="00616C9F"/>
    <w:rsid w:val="006201ED"/>
    <w:rsid w:val="00620693"/>
    <w:rsid w:val="006218D4"/>
    <w:rsid w:val="00621D38"/>
    <w:rsid w:val="00621D53"/>
    <w:rsid w:val="0062460F"/>
    <w:rsid w:val="00625AE4"/>
    <w:rsid w:val="00625E0E"/>
    <w:rsid w:val="006273DD"/>
    <w:rsid w:val="0062746B"/>
    <w:rsid w:val="0062778C"/>
    <w:rsid w:val="00627A3C"/>
    <w:rsid w:val="00627B78"/>
    <w:rsid w:val="006308FC"/>
    <w:rsid w:val="006312CF"/>
    <w:rsid w:val="0063300B"/>
    <w:rsid w:val="0063307C"/>
    <w:rsid w:val="00633507"/>
    <w:rsid w:val="00633DA0"/>
    <w:rsid w:val="00635062"/>
    <w:rsid w:val="00635643"/>
    <w:rsid w:val="00635BD2"/>
    <w:rsid w:val="00637427"/>
    <w:rsid w:val="006377C3"/>
    <w:rsid w:val="006406FD"/>
    <w:rsid w:val="00641DEC"/>
    <w:rsid w:val="00644352"/>
    <w:rsid w:val="00645BD5"/>
    <w:rsid w:val="00646CDE"/>
    <w:rsid w:val="006471C5"/>
    <w:rsid w:val="00650E30"/>
    <w:rsid w:val="00651815"/>
    <w:rsid w:val="0065400E"/>
    <w:rsid w:val="00656819"/>
    <w:rsid w:val="006602AC"/>
    <w:rsid w:val="006606B2"/>
    <w:rsid w:val="00661502"/>
    <w:rsid w:val="0066151C"/>
    <w:rsid w:val="00662E3B"/>
    <w:rsid w:val="00663A52"/>
    <w:rsid w:val="00664174"/>
    <w:rsid w:val="00664BFE"/>
    <w:rsid w:val="00665C02"/>
    <w:rsid w:val="00665C32"/>
    <w:rsid w:val="0066700A"/>
    <w:rsid w:val="00667661"/>
    <w:rsid w:val="00667B5B"/>
    <w:rsid w:val="0067031A"/>
    <w:rsid w:val="006710D5"/>
    <w:rsid w:val="00671F0E"/>
    <w:rsid w:val="00672AA9"/>
    <w:rsid w:val="00672F54"/>
    <w:rsid w:val="00675DAA"/>
    <w:rsid w:val="00676522"/>
    <w:rsid w:val="00676EF4"/>
    <w:rsid w:val="0067705F"/>
    <w:rsid w:val="00677C23"/>
    <w:rsid w:val="0068012F"/>
    <w:rsid w:val="006809C1"/>
    <w:rsid w:val="006810CC"/>
    <w:rsid w:val="006815B7"/>
    <w:rsid w:val="0068263D"/>
    <w:rsid w:val="0068458B"/>
    <w:rsid w:val="006850A0"/>
    <w:rsid w:val="00686CC9"/>
    <w:rsid w:val="0068726C"/>
    <w:rsid w:val="00693329"/>
    <w:rsid w:val="00693E63"/>
    <w:rsid w:val="00693F82"/>
    <w:rsid w:val="006949F8"/>
    <w:rsid w:val="006959CD"/>
    <w:rsid w:val="00697667"/>
    <w:rsid w:val="00697E39"/>
    <w:rsid w:val="006A0BE9"/>
    <w:rsid w:val="006A1044"/>
    <w:rsid w:val="006A1433"/>
    <w:rsid w:val="006A2D85"/>
    <w:rsid w:val="006A2E5A"/>
    <w:rsid w:val="006A3156"/>
    <w:rsid w:val="006A6300"/>
    <w:rsid w:val="006A718A"/>
    <w:rsid w:val="006A79BB"/>
    <w:rsid w:val="006A7D06"/>
    <w:rsid w:val="006B0F7A"/>
    <w:rsid w:val="006B19EB"/>
    <w:rsid w:val="006C0AE6"/>
    <w:rsid w:val="006C17FC"/>
    <w:rsid w:val="006C5C80"/>
    <w:rsid w:val="006C67C3"/>
    <w:rsid w:val="006D0FE2"/>
    <w:rsid w:val="006D14AE"/>
    <w:rsid w:val="006D2BCC"/>
    <w:rsid w:val="006D4739"/>
    <w:rsid w:val="006D4C88"/>
    <w:rsid w:val="006D522C"/>
    <w:rsid w:val="006D52C3"/>
    <w:rsid w:val="006D7319"/>
    <w:rsid w:val="006E1EEB"/>
    <w:rsid w:val="006E2651"/>
    <w:rsid w:val="006E6174"/>
    <w:rsid w:val="006F1009"/>
    <w:rsid w:val="006F1916"/>
    <w:rsid w:val="006F285B"/>
    <w:rsid w:val="006F64A7"/>
    <w:rsid w:val="006F6C9C"/>
    <w:rsid w:val="006F7882"/>
    <w:rsid w:val="006F7D31"/>
    <w:rsid w:val="00702DA4"/>
    <w:rsid w:val="0070405E"/>
    <w:rsid w:val="00704DE7"/>
    <w:rsid w:val="0070576C"/>
    <w:rsid w:val="00705DD8"/>
    <w:rsid w:val="00705E8B"/>
    <w:rsid w:val="00706988"/>
    <w:rsid w:val="00707C1B"/>
    <w:rsid w:val="00707CC5"/>
    <w:rsid w:val="00707F51"/>
    <w:rsid w:val="00710303"/>
    <w:rsid w:val="00710EB8"/>
    <w:rsid w:val="00711EEC"/>
    <w:rsid w:val="007121AE"/>
    <w:rsid w:val="007122CA"/>
    <w:rsid w:val="007125C4"/>
    <w:rsid w:val="00714820"/>
    <w:rsid w:val="00714A33"/>
    <w:rsid w:val="00715881"/>
    <w:rsid w:val="007165F4"/>
    <w:rsid w:val="0071693A"/>
    <w:rsid w:val="0071769A"/>
    <w:rsid w:val="00721055"/>
    <w:rsid w:val="007212B9"/>
    <w:rsid w:val="0072230D"/>
    <w:rsid w:val="0072523C"/>
    <w:rsid w:val="00726F9C"/>
    <w:rsid w:val="00727821"/>
    <w:rsid w:val="00731351"/>
    <w:rsid w:val="00731B5B"/>
    <w:rsid w:val="00731E99"/>
    <w:rsid w:val="00733168"/>
    <w:rsid w:val="00733393"/>
    <w:rsid w:val="00734736"/>
    <w:rsid w:val="007347A4"/>
    <w:rsid w:val="00735D29"/>
    <w:rsid w:val="00736117"/>
    <w:rsid w:val="00736555"/>
    <w:rsid w:val="00736690"/>
    <w:rsid w:val="0074096E"/>
    <w:rsid w:val="00740AB4"/>
    <w:rsid w:val="007419CB"/>
    <w:rsid w:val="00742001"/>
    <w:rsid w:val="007435D2"/>
    <w:rsid w:val="00744E77"/>
    <w:rsid w:val="007477A1"/>
    <w:rsid w:val="00747D12"/>
    <w:rsid w:val="007511F6"/>
    <w:rsid w:val="00753639"/>
    <w:rsid w:val="007536F4"/>
    <w:rsid w:val="00755EF8"/>
    <w:rsid w:val="00757829"/>
    <w:rsid w:val="00757E5A"/>
    <w:rsid w:val="0076065F"/>
    <w:rsid w:val="00760B63"/>
    <w:rsid w:val="0076283C"/>
    <w:rsid w:val="007631D1"/>
    <w:rsid w:val="00764184"/>
    <w:rsid w:val="00764576"/>
    <w:rsid w:val="00764A04"/>
    <w:rsid w:val="00765542"/>
    <w:rsid w:val="007661C9"/>
    <w:rsid w:val="007709EB"/>
    <w:rsid w:val="00771353"/>
    <w:rsid w:val="00772E7C"/>
    <w:rsid w:val="00773CA0"/>
    <w:rsid w:val="007766CA"/>
    <w:rsid w:val="007767BC"/>
    <w:rsid w:val="00780730"/>
    <w:rsid w:val="00782524"/>
    <w:rsid w:val="007827F5"/>
    <w:rsid w:val="007830BA"/>
    <w:rsid w:val="0078431A"/>
    <w:rsid w:val="00784B80"/>
    <w:rsid w:val="00786930"/>
    <w:rsid w:val="00787F99"/>
    <w:rsid w:val="0079116F"/>
    <w:rsid w:val="00791771"/>
    <w:rsid w:val="00792D4C"/>
    <w:rsid w:val="007930F6"/>
    <w:rsid w:val="00793EAD"/>
    <w:rsid w:val="00794C04"/>
    <w:rsid w:val="00794EAA"/>
    <w:rsid w:val="00795493"/>
    <w:rsid w:val="00796568"/>
    <w:rsid w:val="007A002E"/>
    <w:rsid w:val="007A09E2"/>
    <w:rsid w:val="007A11BC"/>
    <w:rsid w:val="007A1861"/>
    <w:rsid w:val="007A18DF"/>
    <w:rsid w:val="007A5BE1"/>
    <w:rsid w:val="007A657B"/>
    <w:rsid w:val="007A6FC0"/>
    <w:rsid w:val="007A7280"/>
    <w:rsid w:val="007B0A38"/>
    <w:rsid w:val="007B0BCE"/>
    <w:rsid w:val="007B2CCA"/>
    <w:rsid w:val="007B335C"/>
    <w:rsid w:val="007B3B65"/>
    <w:rsid w:val="007B3E01"/>
    <w:rsid w:val="007B41A2"/>
    <w:rsid w:val="007B609A"/>
    <w:rsid w:val="007B6CD3"/>
    <w:rsid w:val="007C0BB2"/>
    <w:rsid w:val="007C0E99"/>
    <w:rsid w:val="007C29E0"/>
    <w:rsid w:val="007C2B4B"/>
    <w:rsid w:val="007C2DD8"/>
    <w:rsid w:val="007C3121"/>
    <w:rsid w:val="007C40A1"/>
    <w:rsid w:val="007C6920"/>
    <w:rsid w:val="007C75FC"/>
    <w:rsid w:val="007C7873"/>
    <w:rsid w:val="007D0BBA"/>
    <w:rsid w:val="007D19B5"/>
    <w:rsid w:val="007D2513"/>
    <w:rsid w:val="007D2B85"/>
    <w:rsid w:val="007D2EC9"/>
    <w:rsid w:val="007D39AD"/>
    <w:rsid w:val="007D3F92"/>
    <w:rsid w:val="007D4091"/>
    <w:rsid w:val="007D47F2"/>
    <w:rsid w:val="007D6A5E"/>
    <w:rsid w:val="007E02F0"/>
    <w:rsid w:val="007E1487"/>
    <w:rsid w:val="007E16F6"/>
    <w:rsid w:val="007E1806"/>
    <w:rsid w:val="007E1D8D"/>
    <w:rsid w:val="007E242E"/>
    <w:rsid w:val="007E250A"/>
    <w:rsid w:val="007E2CF0"/>
    <w:rsid w:val="007E54D5"/>
    <w:rsid w:val="007E5916"/>
    <w:rsid w:val="007E5B05"/>
    <w:rsid w:val="007E5E4A"/>
    <w:rsid w:val="007E6279"/>
    <w:rsid w:val="007E7EAE"/>
    <w:rsid w:val="007F0FB7"/>
    <w:rsid w:val="007F2085"/>
    <w:rsid w:val="007F2AFA"/>
    <w:rsid w:val="007F46B1"/>
    <w:rsid w:val="007F78EB"/>
    <w:rsid w:val="007F7D33"/>
    <w:rsid w:val="00800176"/>
    <w:rsid w:val="00800882"/>
    <w:rsid w:val="00800DEC"/>
    <w:rsid w:val="00801067"/>
    <w:rsid w:val="0080184D"/>
    <w:rsid w:val="00801E77"/>
    <w:rsid w:val="0080260B"/>
    <w:rsid w:val="00804369"/>
    <w:rsid w:val="00804691"/>
    <w:rsid w:val="00804917"/>
    <w:rsid w:val="008054CB"/>
    <w:rsid w:val="008057E5"/>
    <w:rsid w:val="00805A79"/>
    <w:rsid w:val="00805ED2"/>
    <w:rsid w:val="00806434"/>
    <w:rsid w:val="00806AC7"/>
    <w:rsid w:val="00806E85"/>
    <w:rsid w:val="00807525"/>
    <w:rsid w:val="008106DA"/>
    <w:rsid w:val="00810A2B"/>
    <w:rsid w:val="00810CB7"/>
    <w:rsid w:val="00810EA6"/>
    <w:rsid w:val="008111FA"/>
    <w:rsid w:val="008114A3"/>
    <w:rsid w:val="008141E9"/>
    <w:rsid w:val="008163AD"/>
    <w:rsid w:val="0081652B"/>
    <w:rsid w:val="0081713F"/>
    <w:rsid w:val="00817985"/>
    <w:rsid w:val="0082326A"/>
    <w:rsid w:val="00826C79"/>
    <w:rsid w:val="00831330"/>
    <w:rsid w:val="008317BA"/>
    <w:rsid w:val="00831D7C"/>
    <w:rsid w:val="008333C3"/>
    <w:rsid w:val="00834A48"/>
    <w:rsid w:val="00836343"/>
    <w:rsid w:val="008368A5"/>
    <w:rsid w:val="008418AF"/>
    <w:rsid w:val="00841BD8"/>
    <w:rsid w:val="00842132"/>
    <w:rsid w:val="008426E4"/>
    <w:rsid w:val="008429FE"/>
    <w:rsid w:val="00842B6F"/>
    <w:rsid w:val="00843176"/>
    <w:rsid w:val="008439D5"/>
    <w:rsid w:val="00843DEA"/>
    <w:rsid w:val="0084468F"/>
    <w:rsid w:val="008450D4"/>
    <w:rsid w:val="0084539D"/>
    <w:rsid w:val="00845779"/>
    <w:rsid w:val="00846605"/>
    <w:rsid w:val="00847020"/>
    <w:rsid w:val="00847957"/>
    <w:rsid w:val="00847C97"/>
    <w:rsid w:val="00847FC9"/>
    <w:rsid w:val="00852D66"/>
    <w:rsid w:val="00854B93"/>
    <w:rsid w:val="0085515F"/>
    <w:rsid w:val="00855A6C"/>
    <w:rsid w:val="008564B5"/>
    <w:rsid w:val="008568E0"/>
    <w:rsid w:val="00856DC1"/>
    <w:rsid w:val="0085725B"/>
    <w:rsid w:val="00857849"/>
    <w:rsid w:val="008578C2"/>
    <w:rsid w:val="008619CF"/>
    <w:rsid w:val="00861BF2"/>
    <w:rsid w:val="00862770"/>
    <w:rsid w:val="00863D90"/>
    <w:rsid w:val="00864F4F"/>
    <w:rsid w:val="008651C8"/>
    <w:rsid w:val="00867B51"/>
    <w:rsid w:val="0087032E"/>
    <w:rsid w:val="0087047E"/>
    <w:rsid w:val="008717A7"/>
    <w:rsid w:val="00871928"/>
    <w:rsid w:val="00872D4B"/>
    <w:rsid w:val="00872DF7"/>
    <w:rsid w:val="00873828"/>
    <w:rsid w:val="00874960"/>
    <w:rsid w:val="00874E2C"/>
    <w:rsid w:val="00875976"/>
    <w:rsid w:val="008767C8"/>
    <w:rsid w:val="0088180E"/>
    <w:rsid w:val="00881BBF"/>
    <w:rsid w:val="00881C85"/>
    <w:rsid w:val="00883017"/>
    <w:rsid w:val="00884842"/>
    <w:rsid w:val="00885117"/>
    <w:rsid w:val="008870F7"/>
    <w:rsid w:val="00887831"/>
    <w:rsid w:val="008914E7"/>
    <w:rsid w:val="0089169A"/>
    <w:rsid w:val="0089499C"/>
    <w:rsid w:val="00894BE7"/>
    <w:rsid w:val="008952CC"/>
    <w:rsid w:val="00895EB6"/>
    <w:rsid w:val="00895F44"/>
    <w:rsid w:val="00896DC1"/>
    <w:rsid w:val="008973E3"/>
    <w:rsid w:val="00897671"/>
    <w:rsid w:val="008A04CB"/>
    <w:rsid w:val="008A0BA1"/>
    <w:rsid w:val="008A0D57"/>
    <w:rsid w:val="008A0EE0"/>
    <w:rsid w:val="008A1990"/>
    <w:rsid w:val="008A2211"/>
    <w:rsid w:val="008A2369"/>
    <w:rsid w:val="008A4281"/>
    <w:rsid w:val="008A50B2"/>
    <w:rsid w:val="008A59C3"/>
    <w:rsid w:val="008A606F"/>
    <w:rsid w:val="008A6672"/>
    <w:rsid w:val="008A6E33"/>
    <w:rsid w:val="008A7689"/>
    <w:rsid w:val="008B417A"/>
    <w:rsid w:val="008B6628"/>
    <w:rsid w:val="008B7F48"/>
    <w:rsid w:val="008C0D95"/>
    <w:rsid w:val="008C3290"/>
    <w:rsid w:val="008C5AE9"/>
    <w:rsid w:val="008C5CE5"/>
    <w:rsid w:val="008C6248"/>
    <w:rsid w:val="008C6630"/>
    <w:rsid w:val="008C75B2"/>
    <w:rsid w:val="008C79FA"/>
    <w:rsid w:val="008D03E1"/>
    <w:rsid w:val="008D068D"/>
    <w:rsid w:val="008D127C"/>
    <w:rsid w:val="008D310E"/>
    <w:rsid w:val="008D345E"/>
    <w:rsid w:val="008D4A91"/>
    <w:rsid w:val="008D591D"/>
    <w:rsid w:val="008D5B1C"/>
    <w:rsid w:val="008D6677"/>
    <w:rsid w:val="008D6FA4"/>
    <w:rsid w:val="008D7B0F"/>
    <w:rsid w:val="008E0C57"/>
    <w:rsid w:val="008E1AAE"/>
    <w:rsid w:val="008E1AEE"/>
    <w:rsid w:val="008E39EA"/>
    <w:rsid w:val="008E3AF0"/>
    <w:rsid w:val="008E41C8"/>
    <w:rsid w:val="008F0BB7"/>
    <w:rsid w:val="008F1382"/>
    <w:rsid w:val="008F231A"/>
    <w:rsid w:val="008F26D8"/>
    <w:rsid w:val="008F326A"/>
    <w:rsid w:val="008F472C"/>
    <w:rsid w:val="008F585F"/>
    <w:rsid w:val="008F6FDA"/>
    <w:rsid w:val="008F728D"/>
    <w:rsid w:val="008F7427"/>
    <w:rsid w:val="008F7875"/>
    <w:rsid w:val="008F7F43"/>
    <w:rsid w:val="009001DE"/>
    <w:rsid w:val="00901D04"/>
    <w:rsid w:val="00901FB3"/>
    <w:rsid w:val="009021FD"/>
    <w:rsid w:val="00902C53"/>
    <w:rsid w:val="00902CC2"/>
    <w:rsid w:val="00904386"/>
    <w:rsid w:val="0090617E"/>
    <w:rsid w:val="00906AC1"/>
    <w:rsid w:val="00906F43"/>
    <w:rsid w:val="00907BA1"/>
    <w:rsid w:val="00907D0E"/>
    <w:rsid w:val="009107D5"/>
    <w:rsid w:val="009116EB"/>
    <w:rsid w:val="00911EE5"/>
    <w:rsid w:val="009136C3"/>
    <w:rsid w:val="00913CA1"/>
    <w:rsid w:val="00913E5B"/>
    <w:rsid w:val="00913EAD"/>
    <w:rsid w:val="00913F7C"/>
    <w:rsid w:val="00914B9C"/>
    <w:rsid w:val="00914EBE"/>
    <w:rsid w:val="009156ED"/>
    <w:rsid w:val="00916505"/>
    <w:rsid w:val="0091742B"/>
    <w:rsid w:val="00917AC5"/>
    <w:rsid w:val="009209B7"/>
    <w:rsid w:val="009225A9"/>
    <w:rsid w:val="00922A5A"/>
    <w:rsid w:val="00923365"/>
    <w:rsid w:val="009240D3"/>
    <w:rsid w:val="009261B7"/>
    <w:rsid w:val="0092669A"/>
    <w:rsid w:val="00930490"/>
    <w:rsid w:val="009308C3"/>
    <w:rsid w:val="00931AAF"/>
    <w:rsid w:val="009327EC"/>
    <w:rsid w:val="00933A68"/>
    <w:rsid w:val="00934F35"/>
    <w:rsid w:val="009363B1"/>
    <w:rsid w:val="00936560"/>
    <w:rsid w:val="00937C1B"/>
    <w:rsid w:val="00937C97"/>
    <w:rsid w:val="00940D84"/>
    <w:rsid w:val="00942132"/>
    <w:rsid w:val="00942441"/>
    <w:rsid w:val="009427F9"/>
    <w:rsid w:val="0094335B"/>
    <w:rsid w:val="00943C9D"/>
    <w:rsid w:val="0094787B"/>
    <w:rsid w:val="00947884"/>
    <w:rsid w:val="00950AB3"/>
    <w:rsid w:val="00951C3D"/>
    <w:rsid w:val="00952546"/>
    <w:rsid w:val="00953A57"/>
    <w:rsid w:val="00960B39"/>
    <w:rsid w:val="00961A97"/>
    <w:rsid w:val="00962DE4"/>
    <w:rsid w:val="00963420"/>
    <w:rsid w:val="00963914"/>
    <w:rsid w:val="009648C2"/>
    <w:rsid w:val="009658FA"/>
    <w:rsid w:val="0096784B"/>
    <w:rsid w:val="009721B3"/>
    <w:rsid w:val="00973944"/>
    <w:rsid w:val="00973CCD"/>
    <w:rsid w:val="00974761"/>
    <w:rsid w:val="009757D1"/>
    <w:rsid w:val="00975B49"/>
    <w:rsid w:val="00976285"/>
    <w:rsid w:val="009769E4"/>
    <w:rsid w:val="00980512"/>
    <w:rsid w:val="009806E1"/>
    <w:rsid w:val="00983BAB"/>
    <w:rsid w:val="00983FEA"/>
    <w:rsid w:val="009843DB"/>
    <w:rsid w:val="009872AC"/>
    <w:rsid w:val="00987A14"/>
    <w:rsid w:val="00990720"/>
    <w:rsid w:val="00990BCD"/>
    <w:rsid w:val="0099117E"/>
    <w:rsid w:val="00991A9F"/>
    <w:rsid w:val="009940B4"/>
    <w:rsid w:val="00994353"/>
    <w:rsid w:val="00995505"/>
    <w:rsid w:val="009966B8"/>
    <w:rsid w:val="00997ED8"/>
    <w:rsid w:val="009A0473"/>
    <w:rsid w:val="009A0EDF"/>
    <w:rsid w:val="009A1154"/>
    <w:rsid w:val="009A14CC"/>
    <w:rsid w:val="009A276D"/>
    <w:rsid w:val="009A3069"/>
    <w:rsid w:val="009A3CA9"/>
    <w:rsid w:val="009A3E01"/>
    <w:rsid w:val="009A3F40"/>
    <w:rsid w:val="009A4EEF"/>
    <w:rsid w:val="009A5095"/>
    <w:rsid w:val="009A7B09"/>
    <w:rsid w:val="009B0002"/>
    <w:rsid w:val="009B07F0"/>
    <w:rsid w:val="009B0923"/>
    <w:rsid w:val="009B1B2B"/>
    <w:rsid w:val="009B3AB8"/>
    <w:rsid w:val="009B4AD1"/>
    <w:rsid w:val="009B7743"/>
    <w:rsid w:val="009B7DF5"/>
    <w:rsid w:val="009C0874"/>
    <w:rsid w:val="009C0BA9"/>
    <w:rsid w:val="009C114C"/>
    <w:rsid w:val="009C1663"/>
    <w:rsid w:val="009C25E8"/>
    <w:rsid w:val="009C274E"/>
    <w:rsid w:val="009C2C6F"/>
    <w:rsid w:val="009C3B59"/>
    <w:rsid w:val="009C3EF8"/>
    <w:rsid w:val="009C4D9C"/>
    <w:rsid w:val="009D07B3"/>
    <w:rsid w:val="009D0CD1"/>
    <w:rsid w:val="009D2215"/>
    <w:rsid w:val="009D3834"/>
    <w:rsid w:val="009D607C"/>
    <w:rsid w:val="009D61FE"/>
    <w:rsid w:val="009E051E"/>
    <w:rsid w:val="009E1103"/>
    <w:rsid w:val="009E11DA"/>
    <w:rsid w:val="009E1410"/>
    <w:rsid w:val="009E1E08"/>
    <w:rsid w:val="009E2685"/>
    <w:rsid w:val="009E366C"/>
    <w:rsid w:val="009E39CC"/>
    <w:rsid w:val="009E4DF8"/>
    <w:rsid w:val="009E5DE5"/>
    <w:rsid w:val="009E6A9E"/>
    <w:rsid w:val="009E6D5A"/>
    <w:rsid w:val="009F1428"/>
    <w:rsid w:val="009F1E0D"/>
    <w:rsid w:val="009F304D"/>
    <w:rsid w:val="009F3CFE"/>
    <w:rsid w:val="009F48D9"/>
    <w:rsid w:val="009F52ED"/>
    <w:rsid w:val="009F569B"/>
    <w:rsid w:val="009F6A23"/>
    <w:rsid w:val="00A01670"/>
    <w:rsid w:val="00A019B2"/>
    <w:rsid w:val="00A01E4D"/>
    <w:rsid w:val="00A01FDF"/>
    <w:rsid w:val="00A039BE"/>
    <w:rsid w:val="00A04C50"/>
    <w:rsid w:val="00A05B1F"/>
    <w:rsid w:val="00A070BC"/>
    <w:rsid w:val="00A07749"/>
    <w:rsid w:val="00A116E4"/>
    <w:rsid w:val="00A12C07"/>
    <w:rsid w:val="00A130AA"/>
    <w:rsid w:val="00A139A6"/>
    <w:rsid w:val="00A1571E"/>
    <w:rsid w:val="00A162D9"/>
    <w:rsid w:val="00A16497"/>
    <w:rsid w:val="00A16B03"/>
    <w:rsid w:val="00A17DE9"/>
    <w:rsid w:val="00A21A22"/>
    <w:rsid w:val="00A21A75"/>
    <w:rsid w:val="00A21D14"/>
    <w:rsid w:val="00A22361"/>
    <w:rsid w:val="00A2251B"/>
    <w:rsid w:val="00A23A99"/>
    <w:rsid w:val="00A26110"/>
    <w:rsid w:val="00A2633D"/>
    <w:rsid w:val="00A26487"/>
    <w:rsid w:val="00A30C71"/>
    <w:rsid w:val="00A32828"/>
    <w:rsid w:val="00A3298D"/>
    <w:rsid w:val="00A331FC"/>
    <w:rsid w:val="00A3343F"/>
    <w:rsid w:val="00A3413F"/>
    <w:rsid w:val="00A34222"/>
    <w:rsid w:val="00A34D3A"/>
    <w:rsid w:val="00A35003"/>
    <w:rsid w:val="00A35082"/>
    <w:rsid w:val="00A35213"/>
    <w:rsid w:val="00A35CB5"/>
    <w:rsid w:val="00A36700"/>
    <w:rsid w:val="00A36724"/>
    <w:rsid w:val="00A4042B"/>
    <w:rsid w:val="00A42468"/>
    <w:rsid w:val="00A43953"/>
    <w:rsid w:val="00A43C64"/>
    <w:rsid w:val="00A45D3B"/>
    <w:rsid w:val="00A46219"/>
    <w:rsid w:val="00A46A77"/>
    <w:rsid w:val="00A46F30"/>
    <w:rsid w:val="00A47F05"/>
    <w:rsid w:val="00A514BF"/>
    <w:rsid w:val="00A54649"/>
    <w:rsid w:val="00A56008"/>
    <w:rsid w:val="00A57474"/>
    <w:rsid w:val="00A609D9"/>
    <w:rsid w:val="00A61141"/>
    <w:rsid w:val="00A625C4"/>
    <w:rsid w:val="00A64309"/>
    <w:rsid w:val="00A648B1"/>
    <w:rsid w:val="00A64DD7"/>
    <w:rsid w:val="00A6531B"/>
    <w:rsid w:val="00A655AB"/>
    <w:rsid w:val="00A67477"/>
    <w:rsid w:val="00A67E4D"/>
    <w:rsid w:val="00A7026D"/>
    <w:rsid w:val="00A7164A"/>
    <w:rsid w:val="00A73490"/>
    <w:rsid w:val="00A755C0"/>
    <w:rsid w:val="00A75E7B"/>
    <w:rsid w:val="00A76BC4"/>
    <w:rsid w:val="00A807DD"/>
    <w:rsid w:val="00A81EA0"/>
    <w:rsid w:val="00A82295"/>
    <w:rsid w:val="00A8255E"/>
    <w:rsid w:val="00A8515E"/>
    <w:rsid w:val="00A85666"/>
    <w:rsid w:val="00A86D80"/>
    <w:rsid w:val="00A87875"/>
    <w:rsid w:val="00A90381"/>
    <w:rsid w:val="00A90CA3"/>
    <w:rsid w:val="00A9349C"/>
    <w:rsid w:val="00A93AF2"/>
    <w:rsid w:val="00A9408E"/>
    <w:rsid w:val="00A953C8"/>
    <w:rsid w:val="00A958A8"/>
    <w:rsid w:val="00A967B8"/>
    <w:rsid w:val="00A96E2A"/>
    <w:rsid w:val="00AA1EB6"/>
    <w:rsid w:val="00AA2CD9"/>
    <w:rsid w:val="00AA3CC7"/>
    <w:rsid w:val="00AA5844"/>
    <w:rsid w:val="00AA5B55"/>
    <w:rsid w:val="00AA7425"/>
    <w:rsid w:val="00AB0F17"/>
    <w:rsid w:val="00AB15F7"/>
    <w:rsid w:val="00AB1717"/>
    <w:rsid w:val="00AB1CE1"/>
    <w:rsid w:val="00AB32DD"/>
    <w:rsid w:val="00AB3537"/>
    <w:rsid w:val="00AB6121"/>
    <w:rsid w:val="00AB6335"/>
    <w:rsid w:val="00AC1078"/>
    <w:rsid w:val="00AC17A3"/>
    <w:rsid w:val="00AC2379"/>
    <w:rsid w:val="00AC2F1B"/>
    <w:rsid w:val="00AC349A"/>
    <w:rsid w:val="00AC46B6"/>
    <w:rsid w:val="00AC4C54"/>
    <w:rsid w:val="00AC4C92"/>
    <w:rsid w:val="00AC4DBC"/>
    <w:rsid w:val="00AC502C"/>
    <w:rsid w:val="00AC6472"/>
    <w:rsid w:val="00AC6874"/>
    <w:rsid w:val="00AC732C"/>
    <w:rsid w:val="00AC7D00"/>
    <w:rsid w:val="00AD0943"/>
    <w:rsid w:val="00AD0DDA"/>
    <w:rsid w:val="00AD26DC"/>
    <w:rsid w:val="00AD3584"/>
    <w:rsid w:val="00AD3BA3"/>
    <w:rsid w:val="00AD6B19"/>
    <w:rsid w:val="00AD7154"/>
    <w:rsid w:val="00AD7519"/>
    <w:rsid w:val="00AD764B"/>
    <w:rsid w:val="00AD7B75"/>
    <w:rsid w:val="00AD7EB4"/>
    <w:rsid w:val="00AE090B"/>
    <w:rsid w:val="00AE3AA2"/>
    <w:rsid w:val="00AE4404"/>
    <w:rsid w:val="00AE6AD4"/>
    <w:rsid w:val="00AE6B51"/>
    <w:rsid w:val="00AF05A6"/>
    <w:rsid w:val="00AF1AD4"/>
    <w:rsid w:val="00AF2348"/>
    <w:rsid w:val="00AF3753"/>
    <w:rsid w:val="00AF6793"/>
    <w:rsid w:val="00AF6E58"/>
    <w:rsid w:val="00AF717E"/>
    <w:rsid w:val="00AF73F9"/>
    <w:rsid w:val="00AF75AF"/>
    <w:rsid w:val="00AF7AE7"/>
    <w:rsid w:val="00B005EB"/>
    <w:rsid w:val="00B006FB"/>
    <w:rsid w:val="00B00ACB"/>
    <w:rsid w:val="00B01E37"/>
    <w:rsid w:val="00B02518"/>
    <w:rsid w:val="00B031D0"/>
    <w:rsid w:val="00B0508B"/>
    <w:rsid w:val="00B05AD7"/>
    <w:rsid w:val="00B10D16"/>
    <w:rsid w:val="00B115E9"/>
    <w:rsid w:val="00B16BB5"/>
    <w:rsid w:val="00B20DE1"/>
    <w:rsid w:val="00B210E4"/>
    <w:rsid w:val="00B2187D"/>
    <w:rsid w:val="00B2188F"/>
    <w:rsid w:val="00B21991"/>
    <w:rsid w:val="00B22071"/>
    <w:rsid w:val="00B23EC2"/>
    <w:rsid w:val="00B24425"/>
    <w:rsid w:val="00B24B2E"/>
    <w:rsid w:val="00B24B8F"/>
    <w:rsid w:val="00B24EC3"/>
    <w:rsid w:val="00B3040A"/>
    <w:rsid w:val="00B3083B"/>
    <w:rsid w:val="00B30E5E"/>
    <w:rsid w:val="00B340F0"/>
    <w:rsid w:val="00B342D8"/>
    <w:rsid w:val="00B34DEB"/>
    <w:rsid w:val="00B37665"/>
    <w:rsid w:val="00B379A4"/>
    <w:rsid w:val="00B4033F"/>
    <w:rsid w:val="00B40779"/>
    <w:rsid w:val="00B40BEC"/>
    <w:rsid w:val="00B40C3C"/>
    <w:rsid w:val="00B4138C"/>
    <w:rsid w:val="00B4145F"/>
    <w:rsid w:val="00B414BC"/>
    <w:rsid w:val="00B41F2D"/>
    <w:rsid w:val="00B42C9A"/>
    <w:rsid w:val="00B42DC9"/>
    <w:rsid w:val="00B43209"/>
    <w:rsid w:val="00B4340E"/>
    <w:rsid w:val="00B44265"/>
    <w:rsid w:val="00B459E4"/>
    <w:rsid w:val="00B45D9F"/>
    <w:rsid w:val="00B46BE8"/>
    <w:rsid w:val="00B46DFA"/>
    <w:rsid w:val="00B50244"/>
    <w:rsid w:val="00B50371"/>
    <w:rsid w:val="00B50825"/>
    <w:rsid w:val="00B50832"/>
    <w:rsid w:val="00B508FC"/>
    <w:rsid w:val="00B509C0"/>
    <w:rsid w:val="00B50A1E"/>
    <w:rsid w:val="00B522B4"/>
    <w:rsid w:val="00B52FDE"/>
    <w:rsid w:val="00B540C1"/>
    <w:rsid w:val="00B54485"/>
    <w:rsid w:val="00B56986"/>
    <w:rsid w:val="00B6091B"/>
    <w:rsid w:val="00B611D5"/>
    <w:rsid w:val="00B61359"/>
    <w:rsid w:val="00B615AB"/>
    <w:rsid w:val="00B62B14"/>
    <w:rsid w:val="00B63F34"/>
    <w:rsid w:val="00B64804"/>
    <w:rsid w:val="00B655DD"/>
    <w:rsid w:val="00B6594C"/>
    <w:rsid w:val="00B66A63"/>
    <w:rsid w:val="00B6757C"/>
    <w:rsid w:val="00B70266"/>
    <w:rsid w:val="00B706FC"/>
    <w:rsid w:val="00B71AAE"/>
    <w:rsid w:val="00B72429"/>
    <w:rsid w:val="00B72BB0"/>
    <w:rsid w:val="00B73336"/>
    <w:rsid w:val="00B7348B"/>
    <w:rsid w:val="00B73EC0"/>
    <w:rsid w:val="00B74A07"/>
    <w:rsid w:val="00B75E6B"/>
    <w:rsid w:val="00B75EFD"/>
    <w:rsid w:val="00B75FEA"/>
    <w:rsid w:val="00B765DD"/>
    <w:rsid w:val="00B76AE8"/>
    <w:rsid w:val="00B76E6B"/>
    <w:rsid w:val="00B775F5"/>
    <w:rsid w:val="00B77E2F"/>
    <w:rsid w:val="00B805FB"/>
    <w:rsid w:val="00B80EB3"/>
    <w:rsid w:val="00B8199A"/>
    <w:rsid w:val="00B838CA"/>
    <w:rsid w:val="00B845E3"/>
    <w:rsid w:val="00B84884"/>
    <w:rsid w:val="00B84ACA"/>
    <w:rsid w:val="00B84E4E"/>
    <w:rsid w:val="00B855F9"/>
    <w:rsid w:val="00B87890"/>
    <w:rsid w:val="00B90182"/>
    <w:rsid w:val="00B90765"/>
    <w:rsid w:val="00B908DB"/>
    <w:rsid w:val="00B90B38"/>
    <w:rsid w:val="00B90BDA"/>
    <w:rsid w:val="00B92992"/>
    <w:rsid w:val="00B946BE"/>
    <w:rsid w:val="00B979A9"/>
    <w:rsid w:val="00BA054A"/>
    <w:rsid w:val="00BA0DC6"/>
    <w:rsid w:val="00BA1CD9"/>
    <w:rsid w:val="00BA20D3"/>
    <w:rsid w:val="00BA2FD9"/>
    <w:rsid w:val="00BA314D"/>
    <w:rsid w:val="00BA32DF"/>
    <w:rsid w:val="00BA377F"/>
    <w:rsid w:val="00BA3FD8"/>
    <w:rsid w:val="00BA4A8E"/>
    <w:rsid w:val="00BA4F88"/>
    <w:rsid w:val="00BA58B0"/>
    <w:rsid w:val="00BA5BD6"/>
    <w:rsid w:val="00BA6290"/>
    <w:rsid w:val="00BA67AD"/>
    <w:rsid w:val="00BA7D09"/>
    <w:rsid w:val="00BB005E"/>
    <w:rsid w:val="00BB058D"/>
    <w:rsid w:val="00BB0A03"/>
    <w:rsid w:val="00BB1CEA"/>
    <w:rsid w:val="00BB304F"/>
    <w:rsid w:val="00BB3974"/>
    <w:rsid w:val="00BB4B87"/>
    <w:rsid w:val="00BB5B45"/>
    <w:rsid w:val="00BB60CA"/>
    <w:rsid w:val="00BB6E2A"/>
    <w:rsid w:val="00BB7D23"/>
    <w:rsid w:val="00BC0F5A"/>
    <w:rsid w:val="00BC23AE"/>
    <w:rsid w:val="00BC44FC"/>
    <w:rsid w:val="00BC5903"/>
    <w:rsid w:val="00BC59F0"/>
    <w:rsid w:val="00BD1A5C"/>
    <w:rsid w:val="00BD372E"/>
    <w:rsid w:val="00BD3EDE"/>
    <w:rsid w:val="00BD4367"/>
    <w:rsid w:val="00BD5F3B"/>
    <w:rsid w:val="00BD5FFB"/>
    <w:rsid w:val="00BD7AC1"/>
    <w:rsid w:val="00BE0D1B"/>
    <w:rsid w:val="00BE1FD2"/>
    <w:rsid w:val="00BE2D9D"/>
    <w:rsid w:val="00BE3454"/>
    <w:rsid w:val="00BE3BE6"/>
    <w:rsid w:val="00BE4F7A"/>
    <w:rsid w:val="00BE553E"/>
    <w:rsid w:val="00BE5572"/>
    <w:rsid w:val="00BE5AE7"/>
    <w:rsid w:val="00BE5B15"/>
    <w:rsid w:val="00BE6035"/>
    <w:rsid w:val="00BE6B55"/>
    <w:rsid w:val="00BE75C6"/>
    <w:rsid w:val="00BE7B33"/>
    <w:rsid w:val="00BF00C2"/>
    <w:rsid w:val="00BF044B"/>
    <w:rsid w:val="00BF075C"/>
    <w:rsid w:val="00BF0C11"/>
    <w:rsid w:val="00BF122C"/>
    <w:rsid w:val="00BF14CC"/>
    <w:rsid w:val="00BF1DF8"/>
    <w:rsid w:val="00BF1F09"/>
    <w:rsid w:val="00BF29B0"/>
    <w:rsid w:val="00BF3BB5"/>
    <w:rsid w:val="00BF4531"/>
    <w:rsid w:val="00BF4683"/>
    <w:rsid w:val="00BF674A"/>
    <w:rsid w:val="00BF76DC"/>
    <w:rsid w:val="00C006DD"/>
    <w:rsid w:val="00C01F42"/>
    <w:rsid w:val="00C02D42"/>
    <w:rsid w:val="00C0384B"/>
    <w:rsid w:val="00C039A3"/>
    <w:rsid w:val="00C04B07"/>
    <w:rsid w:val="00C0625E"/>
    <w:rsid w:val="00C07131"/>
    <w:rsid w:val="00C1172A"/>
    <w:rsid w:val="00C11B8F"/>
    <w:rsid w:val="00C1212A"/>
    <w:rsid w:val="00C12558"/>
    <w:rsid w:val="00C12B2A"/>
    <w:rsid w:val="00C17E15"/>
    <w:rsid w:val="00C20FE1"/>
    <w:rsid w:val="00C22387"/>
    <w:rsid w:val="00C22792"/>
    <w:rsid w:val="00C23867"/>
    <w:rsid w:val="00C23EF6"/>
    <w:rsid w:val="00C2441C"/>
    <w:rsid w:val="00C24BF7"/>
    <w:rsid w:val="00C24C3A"/>
    <w:rsid w:val="00C24DE1"/>
    <w:rsid w:val="00C2527E"/>
    <w:rsid w:val="00C263F2"/>
    <w:rsid w:val="00C2773D"/>
    <w:rsid w:val="00C27951"/>
    <w:rsid w:val="00C30010"/>
    <w:rsid w:val="00C31071"/>
    <w:rsid w:val="00C32001"/>
    <w:rsid w:val="00C32A96"/>
    <w:rsid w:val="00C337B7"/>
    <w:rsid w:val="00C339B8"/>
    <w:rsid w:val="00C33EA2"/>
    <w:rsid w:val="00C356B1"/>
    <w:rsid w:val="00C37805"/>
    <w:rsid w:val="00C37AC7"/>
    <w:rsid w:val="00C37CAA"/>
    <w:rsid w:val="00C40487"/>
    <w:rsid w:val="00C40878"/>
    <w:rsid w:val="00C42791"/>
    <w:rsid w:val="00C42EE1"/>
    <w:rsid w:val="00C43057"/>
    <w:rsid w:val="00C43155"/>
    <w:rsid w:val="00C438E5"/>
    <w:rsid w:val="00C43FED"/>
    <w:rsid w:val="00C449C8"/>
    <w:rsid w:val="00C47FE5"/>
    <w:rsid w:val="00C50438"/>
    <w:rsid w:val="00C5156B"/>
    <w:rsid w:val="00C5280C"/>
    <w:rsid w:val="00C53146"/>
    <w:rsid w:val="00C54AB5"/>
    <w:rsid w:val="00C54D58"/>
    <w:rsid w:val="00C54EB0"/>
    <w:rsid w:val="00C55A65"/>
    <w:rsid w:val="00C55C46"/>
    <w:rsid w:val="00C576BC"/>
    <w:rsid w:val="00C60232"/>
    <w:rsid w:val="00C6040A"/>
    <w:rsid w:val="00C6215C"/>
    <w:rsid w:val="00C64B75"/>
    <w:rsid w:val="00C65A47"/>
    <w:rsid w:val="00C65DE8"/>
    <w:rsid w:val="00C65E0F"/>
    <w:rsid w:val="00C66189"/>
    <w:rsid w:val="00C66976"/>
    <w:rsid w:val="00C67690"/>
    <w:rsid w:val="00C67F41"/>
    <w:rsid w:val="00C7232F"/>
    <w:rsid w:val="00C723A5"/>
    <w:rsid w:val="00C72CD7"/>
    <w:rsid w:val="00C73105"/>
    <w:rsid w:val="00C740F6"/>
    <w:rsid w:val="00C74298"/>
    <w:rsid w:val="00C746C4"/>
    <w:rsid w:val="00C74EF4"/>
    <w:rsid w:val="00C75CE1"/>
    <w:rsid w:val="00C762F4"/>
    <w:rsid w:val="00C764CD"/>
    <w:rsid w:val="00C76555"/>
    <w:rsid w:val="00C767E2"/>
    <w:rsid w:val="00C76BA3"/>
    <w:rsid w:val="00C76F65"/>
    <w:rsid w:val="00C772E1"/>
    <w:rsid w:val="00C77BAD"/>
    <w:rsid w:val="00C80409"/>
    <w:rsid w:val="00C80D16"/>
    <w:rsid w:val="00C816DD"/>
    <w:rsid w:val="00C819B1"/>
    <w:rsid w:val="00C82453"/>
    <w:rsid w:val="00C8289C"/>
    <w:rsid w:val="00C82FAF"/>
    <w:rsid w:val="00C82FF4"/>
    <w:rsid w:val="00C83833"/>
    <w:rsid w:val="00C83ABC"/>
    <w:rsid w:val="00C84817"/>
    <w:rsid w:val="00C84E19"/>
    <w:rsid w:val="00C84EFA"/>
    <w:rsid w:val="00C87386"/>
    <w:rsid w:val="00C9065D"/>
    <w:rsid w:val="00C93E63"/>
    <w:rsid w:val="00C940C6"/>
    <w:rsid w:val="00C971D2"/>
    <w:rsid w:val="00C97CBD"/>
    <w:rsid w:val="00CA0222"/>
    <w:rsid w:val="00CA0930"/>
    <w:rsid w:val="00CA1AEE"/>
    <w:rsid w:val="00CA1D02"/>
    <w:rsid w:val="00CA4DFD"/>
    <w:rsid w:val="00CA51AC"/>
    <w:rsid w:val="00CA6442"/>
    <w:rsid w:val="00CA6C23"/>
    <w:rsid w:val="00CA7230"/>
    <w:rsid w:val="00CA7934"/>
    <w:rsid w:val="00CA7E88"/>
    <w:rsid w:val="00CB1EE9"/>
    <w:rsid w:val="00CB25B4"/>
    <w:rsid w:val="00CB33F4"/>
    <w:rsid w:val="00CB3BA3"/>
    <w:rsid w:val="00CB47CD"/>
    <w:rsid w:val="00CB4E96"/>
    <w:rsid w:val="00CB6539"/>
    <w:rsid w:val="00CB6EB6"/>
    <w:rsid w:val="00CB6FE0"/>
    <w:rsid w:val="00CB7532"/>
    <w:rsid w:val="00CB7B78"/>
    <w:rsid w:val="00CC1D11"/>
    <w:rsid w:val="00CC32E8"/>
    <w:rsid w:val="00CC3E23"/>
    <w:rsid w:val="00CC4E83"/>
    <w:rsid w:val="00CC52BB"/>
    <w:rsid w:val="00CC658D"/>
    <w:rsid w:val="00CC7DA7"/>
    <w:rsid w:val="00CD02F9"/>
    <w:rsid w:val="00CD0CA6"/>
    <w:rsid w:val="00CD16FA"/>
    <w:rsid w:val="00CD22A0"/>
    <w:rsid w:val="00CD25EA"/>
    <w:rsid w:val="00CD34C0"/>
    <w:rsid w:val="00CD3686"/>
    <w:rsid w:val="00CD59D9"/>
    <w:rsid w:val="00CD6819"/>
    <w:rsid w:val="00CD6C1D"/>
    <w:rsid w:val="00CD72FB"/>
    <w:rsid w:val="00CD7459"/>
    <w:rsid w:val="00CD77F7"/>
    <w:rsid w:val="00CE0144"/>
    <w:rsid w:val="00CE02FA"/>
    <w:rsid w:val="00CE1852"/>
    <w:rsid w:val="00CE30B1"/>
    <w:rsid w:val="00CE325D"/>
    <w:rsid w:val="00CE33C6"/>
    <w:rsid w:val="00CE34D5"/>
    <w:rsid w:val="00CE40C3"/>
    <w:rsid w:val="00CE431F"/>
    <w:rsid w:val="00CE4A10"/>
    <w:rsid w:val="00CE4AE5"/>
    <w:rsid w:val="00CE57E9"/>
    <w:rsid w:val="00CE5F7C"/>
    <w:rsid w:val="00CE7E41"/>
    <w:rsid w:val="00CF03E8"/>
    <w:rsid w:val="00CF07E4"/>
    <w:rsid w:val="00CF0D67"/>
    <w:rsid w:val="00CF1265"/>
    <w:rsid w:val="00CF15F3"/>
    <w:rsid w:val="00CF1AFC"/>
    <w:rsid w:val="00CF37D7"/>
    <w:rsid w:val="00CF45E6"/>
    <w:rsid w:val="00CF4B98"/>
    <w:rsid w:val="00CF7799"/>
    <w:rsid w:val="00D00767"/>
    <w:rsid w:val="00D00E7F"/>
    <w:rsid w:val="00D00E83"/>
    <w:rsid w:val="00D020AC"/>
    <w:rsid w:val="00D0222B"/>
    <w:rsid w:val="00D03E84"/>
    <w:rsid w:val="00D04CD2"/>
    <w:rsid w:val="00D05296"/>
    <w:rsid w:val="00D055ED"/>
    <w:rsid w:val="00D05627"/>
    <w:rsid w:val="00D067B5"/>
    <w:rsid w:val="00D06FB3"/>
    <w:rsid w:val="00D07D29"/>
    <w:rsid w:val="00D10718"/>
    <w:rsid w:val="00D11ED5"/>
    <w:rsid w:val="00D13018"/>
    <w:rsid w:val="00D1588B"/>
    <w:rsid w:val="00D15AF7"/>
    <w:rsid w:val="00D1733C"/>
    <w:rsid w:val="00D17DA3"/>
    <w:rsid w:val="00D20CC1"/>
    <w:rsid w:val="00D212CE"/>
    <w:rsid w:val="00D21500"/>
    <w:rsid w:val="00D21E60"/>
    <w:rsid w:val="00D22B45"/>
    <w:rsid w:val="00D22CB6"/>
    <w:rsid w:val="00D22CFF"/>
    <w:rsid w:val="00D24109"/>
    <w:rsid w:val="00D2459F"/>
    <w:rsid w:val="00D25C52"/>
    <w:rsid w:val="00D261FD"/>
    <w:rsid w:val="00D26BB4"/>
    <w:rsid w:val="00D279E5"/>
    <w:rsid w:val="00D27AC1"/>
    <w:rsid w:val="00D30892"/>
    <w:rsid w:val="00D313AE"/>
    <w:rsid w:val="00D31632"/>
    <w:rsid w:val="00D31753"/>
    <w:rsid w:val="00D3426A"/>
    <w:rsid w:val="00D34724"/>
    <w:rsid w:val="00D35489"/>
    <w:rsid w:val="00D3705F"/>
    <w:rsid w:val="00D3790A"/>
    <w:rsid w:val="00D406EE"/>
    <w:rsid w:val="00D41948"/>
    <w:rsid w:val="00D426F0"/>
    <w:rsid w:val="00D42E26"/>
    <w:rsid w:val="00D4374F"/>
    <w:rsid w:val="00D44240"/>
    <w:rsid w:val="00D46374"/>
    <w:rsid w:val="00D47630"/>
    <w:rsid w:val="00D500B2"/>
    <w:rsid w:val="00D50319"/>
    <w:rsid w:val="00D5417C"/>
    <w:rsid w:val="00D54699"/>
    <w:rsid w:val="00D5544C"/>
    <w:rsid w:val="00D56063"/>
    <w:rsid w:val="00D56126"/>
    <w:rsid w:val="00D620B7"/>
    <w:rsid w:val="00D62B69"/>
    <w:rsid w:val="00D6407A"/>
    <w:rsid w:val="00D66D28"/>
    <w:rsid w:val="00D66F3C"/>
    <w:rsid w:val="00D66FF3"/>
    <w:rsid w:val="00D67644"/>
    <w:rsid w:val="00D67B33"/>
    <w:rsid w:val="00D713AB"/>
    <w:rsid w:val="00D714E8"/>
    <w:rsid w:val="00D72736"/>
    <w:rsid w:val="00D73167"/>
    <w:rsid w:val="00D749E7"/>
    <w:rsid w:val="00D76357"/>
    <w:rsid w:val="00D76BEF"/>
    <w:rsid w:val="00D77439"/>
    <w:rsid w:val="00D775B5"/>
    <w:rsid w:val="00D8069A"/>
    <w:rsid w:val="00D80C73"/>
    <w:rsid w:val="00D82A7C"/>
    <w:rsid w:val="00D82C20"/>
    <w:rsid w:val="00D8348F"/>
    <w:rsid w:val="00D83868"/>
    <w:rsid w:val="00D83A39"/>
    <w:rsid w:val="00D8464A"/>
    <w:rsid w:val="00D858A3"/>
    <w:rsid w:val="00D91979"/>
    <w:rsid w:val="00D91C91"/>
    <w:rsid w:val="00D92085"/>
    <w:rsid w:val="00D92149"/>
    <w:rsid w:val="00D93618"/>
    <w:rsid w:val="00D947F6"/>
    <w:rsid w:val="00D94E3F"/>
    <w:rsid w:val="00DA048C"/>
    <w:rsid w:val="00DA0E9E"/>
    <w:rsid w:val="00DA1D61"/>
    <w:rsid w:val="00DA3333"/>
    <w:rsid w:val="00DA3453"/>
    <w:rsid w:val="00DA57CC"/>
    <w:rsid w:val="00DA606B"/>
    <w:rsid w:val="00DA68E1"/>
    <w:rsid w:val="00DA73C5"/>
    <w:rsid w:val="00DA777C"/>
    <w:rsid w:val="00DA77CC"/>
    <w:rsid w:val="00DA7CC6"/>
    <w:rsid w:val="00DB05EC"/>
    <w:rsid w:val="00DB0748"/>
    <w:rsid w:val="00DB249B"/>
    <w:rsid w:val="00DB2E02"/>
    <w:rsid w:val="00DB3287"/>
    <w:rsid w:val="00DB33B2"/>
    <w:rsid w:val="00DB341A"/>
    <w:rsid w:val="00DB44B3"/>
    <w:rsid w:val="00DB4A0B"/>
    <w:rsid w:val="00DB4F0E"/>
    <w:rsid w:val="00DB525F"/>
    <w:rsid w:val="00DB560B"/>
    <w:rsid w:val="00DB57B9"/>
    <w:rsid w:val="00DB6F33"/>
    <w:rsid w:val="00DB7DB7"/>
    <w:rsid w:val="00DC0139"/>
    <w:rsid w:val="00DC04C5"/>
    <w:rsid w:val="00DC1A08"/>
    <w:rsid w:val="00DC1DBE"/>
    <w:rsid w:val="00DC22A2"/>
    <w:rsid w:val="00DC2451"/>
    <w:rsid w:val="00DC308E"/>
    <w:rsid w:val="00DC349F"/>
    <w:rsid w:val="00DC4418"/>
    <w:rsid w:val="00DC4433"/>
    <w:rsid w:val="00DC58CB"/>
    <w:rsid w:val="00DC60A6"/>
    <w:rsid w:val="00DC6744"/>
    <w:rsid w:val="00DC6F1B"/>
    <w:rsid w:val="00DC7B3B"/>
    <w:rsid w:val="00DD0133"/>
    <w:rsid w:val="00DD06DA"/>
    <w:rsid w:val="00DD1C6A"/>
    <w:rsid w:val="00DD1FD0"/>
    <w:rsid w:val="00DD2426"/>
    <w:rsid w:val="00DD27CF"/>
    <w:rsid w:val="00DD45A8"/>
    <w:rsid w:val="00DD53BE"/>
    <w:rsid w:val="00DD5CBC"/>
    <w:rsid w:val="00DD684F"/>
    <w:rsid w:val="00DD6EBD"/>
    <w:rsid w:val="00DE0A60"/>
    <w:rsid w:val="00DE1F01"/>
    <w:rsid w:val="00DE36B7"/>
    <w:rsid w:val="00DE3819"/>
    <w:rsid w:val="00DE3CE9"/>
    <w:rsid w:val="00DE434F"/>
    <w:rsid w:val="00DE4C03"/>
    <w:rsid w:val="00DE4F9B"/>
    <w:rsid w:val="00DE625C"/>
    <w:rsid w:val="00DE62E2"/>
    <w:rsid w:val="00DF0B18"/>
    <w:rsid w:val="00DF0DC6"/>
    <w:rsid w:val="00DF13EF"/>
    <w:rsid w:val="00DF17CC"/>
    <w:rsid w:val="00DF207E"/>
    <w:rsid w:val="00DF274E"/>
    <w:rsid w:val="00DF2A85"/>
    <w:rsid w:val="00DF5117"/>
    <w:rsid w:val="00DF59AB"/>
    <w:rsid w:val="00DF5EE9"/>
    <w:rsid w:val="00DF6C7B"/>
    <w:rsid w:val="00E00ED3"/>
    <w:rsid w:val="00E01C41"/>
    <w:rsid w:val="00E01EEB"/>
    <w:rsid w:val="00E03384"/>
    <w:rsid w:val="00E04195"/>
    <w:rsid w:val="00E047D7"/>
    <w:rsid w:val="00E05DB8"/>
    <w:rsid w:val="00E07508"/>
    <w:rsid w:val="00E11CC8"/>
    <w:rsid w:val="00E11FFE"/>
    <w:rsid w:val="00E12CE9"/>
    <w:rsid w:val="00E1359A"/>
    <w:rsid w:val="00E13891"/>
    <w:rsid w:val="00E13B64"/>
    <w:rsid w:val="00E14A55"/>
    <w:rsid w:val="00E14F63"/>
    <w:rsid w:val="00E1686C"/>
    <w:rsid w:val="00E2032B"/>
    <w:rsid w:val="00E20937"/>
    <w:rsid w:val="00E224C1"/>
    <w:rsid w:val="00E225AF"/>
    <w:rsid w:val="00E22B1A"/>
    <w:rsid w:val="00E22F7B"/>
    <w:rsid w:val="00E3037C"/>
    <w:rsid w:val="00E313D8"/>
    <w:rsid w:val="00E31DE9"/>
    <w:rsid w:val="00E3272E"/>
    <w:rsid w:val="00E32C69"/>
    <w:rsid w:val="00E32F13"/>
    <w:rsid w:val="00E33982"/>
    <w:rsid w:val="00E33A8D"/>
    <w:rsid w:val="00E34807"/>
    <w:rsid w:val="00E349CE"/>
    <w:rsid w:val="00E35FD1"/>
    <w:rsid w:val="00E36897"/>
    <w:rsid w:val="00E36FC9"/>
    <w:rsid w:val="00E37B32"/>
    <w:rsid w:val="00E4038E"/>
    <w:rsid w:val="00E41D1E"/>
    <w:rsid w:val="00E42309"/>
    <w:rsid w:val="00E43052"/>
    <w:rsid w:val="00E439F1"/>
    <w:rsid w:val="00E439F2"/>
    <w:rsid w:val="00E43A1A"/>
    <w:rsid w:val="00E4539E"/>
    <w:rsid w:val="00E457DE"/>
    <w:rsid w:val="00E4589F"/>
    <w:rsid w:val="00E45C11"/>
    <w:rsid w:val="00E46334"/>
    <w:rsid w:val="00E475D4"/>
    <w:rsid w:val="00E510F3"/>
    <w:rsid w:val="00E51888"/>
    <w:rsid w:val="00E51C02"/>
    <w:rsid w:val="00E5228A"/>
    <w:rsid w:val="00E52DA3"/>
    <w:rsid w:val="00E52F03"/>
    <w:rsid w:val="00E54277"/>
    <w:rsid w:val="00E54C4C"/>
    <w:rsid w:val="00E55311"/>
    <w:rsid w:val="00E55AAE"/>
    <w:rsid w:val="00E55DFF"/>
    <w:rsid w:val="00E57F76"/>
    <w:rsid w:val="00E60595"/>
    <w:rsid w:val="00E6107A"/>
    <w:rsid w:val="00E6131C"/>
    <w:rsid w:val="00E6260E"/>
    <w:rsid w:val="00E62C67"/>
    <w:rsid w:val="00E630B8"/>
    <w:rsid w:val="00E63721"/>
    <w:rsid w:val="00E63FCB"/>
    <w:rsid w:val="00E64AC8"/>
    <w:rsid w:val="00E6529A"/>
    <w:rsid w:val="00E65C7E"/>
    <w:rsid w:val="00E7573B"/>
    <w:rsid w:val="00E7577F"/>
    <w:rsid w:val="00E818C1"/>
    <w:rsid w:val="00E846D1"/>
    <w:rsid w:val="00E8554D"/>
    <w:rsid w:val="00E86A5F"/>
    <w:rsid w:val="00E86EF3"/>
    <w:rsid w:val="00E874F9"/>
    <w:rsid w:val="00E87D6A"/>
    <w:rsid w:val="00E9001A"/>
    <w:rsid w:val="00E90E9E"/>
    <w:rsid w:val="00E91039"/>
    <w:rsid w:val="00E9150B"/>
    <w:rsid w:val="00E918C6"/>
    <w:rsid w:val="00E918CE"/>
    <w:rsid w:val="00E9301B"/>
    <w:rsid w:val="00E9366C"/>
    <w:rsid w:val="00E943C0"/>
    <w:rsid w:val="00E948A8"/>
    <w:rsid w:val="00E949E1"/>
    <w:rsid w:val="00E96283"/>
    <w:rsid w:val="00E9663B"/>
    <w:rsid w:val="00E97255"/>
    <w:rsid w:val="00E979E8"/>
    <w:rsid w:val="00EA04F1"/>
    <w:rsid w:val="00EA063F"/>
    <w:rsid w:val="00EA0E61"/>
    <w:rsid w:val="00EA10CD"/>
    <w:rsid w:val="00EA15EE"/>
    <w:rsid w:val="00EA4F50"/>
    <w:rsid w:val="00EA51EB"/>
    <w:rsid w:val="00EA5D56"/>
    <w:rsid w:val="00EA7B74"/>
    <w:rsid w:val="00EB1633"/>
    <w:rsid w:val="00EB1804"/>
    <w:rsid w:val="00EB1AEF"/>
    <w:rsid w:val="00EB1EF4"/>
    <w:rsid w:val="00EB2068"/>
    <w:rsid w:val="00EB2CBA"/>
    <w:rsid w:val="00EB5382"/>
    <w:rsid w:val="00EB65BE"/>
    <w:rsid w:val="00EB7426"/>
    <w:rsid w:val="00EB799F"/>
    <w:rsid w:val="00EB7E1A"/>
    <w:rsid w:val="00EC1DA4"/>
    <w:rsid w:val="00EC2F64"/>
    <w:rsid w:val="00EC37E4"/>
    <w:rsid w:val="00EC4011"/>
    <w:rsid w:val="00EC4142"/>
    <w:rsid w:val="00EC4C0E"/>
    <w:rsid w:val="00EC568C"/>
    <w:rsid w:val="00EC6966"/>
    <w:rsid w:val="00EC763A"/>
    <w:rsid w:val="00ED003A"/>
    <w:rsid w:val="00ED09D6"/>
    <w:rsid w:val="00ED1016"/>
    <w:rsid w:val="00ED2E30"/>
    <w:rsid w:val="00ED327F"/>
    <w:rsid w:val="00ED3329"/>
    <w:rsid w:val="00ED4359"/>
    <w:rsid w:val="00ED563D"/>
    <w:rsid w:val="00ED5898"/>
    <w:rsid w:val="00ED5C40"/>
    <w:rsid w:val="00ED5FFD"/>
    <w:rsid w:val="00EE001C"/>
    <w:rsid w:val="00EE1BA1"/>
    <w:rsid w:val="00EE3878"/>
    <w:rsid w:val="00EE38FB"/>
    <w:rsid w:val="00EE3C4F"/>
    <w:rsid w:val="00EE3F0A"/>
    <w:rsid w:val="00EE6109"/>
    <w:rsid w:val="00EE6969"/>
    <w:rsid w:val="00EE6C0B"/>
    <w:rsid w:val="00EF0161"/>
    <w:rsid w:val="00EF0201"/>
    <w:rsid w:val="00EF0F01"/>
    <w:rsid w:val="00EF1275"/>
    <w:rsid w:val="00EF31E2"/>
    <w:rsid w:val="00EF35BF"/>
    <w:rsid w:val="00EF4065"/>
    <w:rsid w:val="00EF42CE"/>
    <w:rsid w:val="00EF4A2C"/>
    <w:rsid w:val="00EF4FF6"/>
    <w:rsid w:val="00EF6142"/>
    <w:rsid w:val="00EF73DD"/>
    <w:rsid w:val="00EF7B38"/>
    <w:rsid w:val="00F00E2F"/>
    <w:rsid w:val="00F01661"/>
    <w:rsid w:val="00F01C01"/>
    <w:rsid w:val="00F02FF6"/>
    <w:rsid w:val="00F0372E"/>
    <w:rsid w:val="00F04F92"/>
    <w:rsid w:val="00F05C12"/>
    <w:rsid w:val="00F06C7A"/>
    <w:rsid w:val="00F06ED6"/>
    <w:rsid w:val="00F102A2"/>
    <w:rsid w:val="00F1031B"/>
    <w:rsid w:val="00F108D9"/>
    <w:rsid w:val="00F113E9"/>
    <w:rsid w:val="00F11C2D"/>
    <w:rsid w:val="00F12397"/>
    <w:rsid w:val="00F12B2F"/>
    <w:rsid w:val="00F135DE"/>
    <w:rsid w:val="00F145A8"/>
    <w:rsid w:val="00F14635"/>
    <w:rsid w:val="00F14773"/>
    <w:rsid w:val="00F15147"/>
    <w:rsid w:val="00F15AE4"/>
    <w:rsid w:val="00F15C67"/>
    <w:rsid w:val="00F160E9"/>
    <w:rsid w:val="00F20A2E"/>
    <w:rsid w:val="00F20D3A"/>
    <w:rsid w:val="00F215A6"/>
    <w:rsid w:val="00F255B9"/>
    <w:rsid w:val="00F25C58"/>
    <w:rsid w:val="00F27A56"/>
    <w:rsid w:val="00F312A9"/>
    <w:rsid w:val="00F31CB0"/>
    <w:rsid w:val="00F32D93"/>
    <w:rsid w:val="00F32F4E"/>
    <w:rsid w:val="00F33109"/>
    <w:rsid w:val="00F33DE2"/>
    <w:rsid w:val="00F34608"/>
    <w:rsid w:val="00F35155"/>
    <w:rsid w:val="00F357A6"/>
    <w:rsid w:val="00F369A5"/>
    <w:rsid w:val="00F37091"/>
    <w:rsid w:val="00F426ED"/>
    <w:rsid w:val="00F43179"/>
    <w:rsid w:val="00F43821"/>
    <w:rsid w:val="00F43C2D"/>
    <w:rsid w:val="00F44121"/>
    <w:rsid w:val="00F453A7"/>
    <w:rsid w:val="00F45530"/>
    <w:rsid w:val="00F4620E"/>
    <w:rsid w:val="00F503BA"/>
    <w:rsid w:val="00F51553"/>
    <w:rsid w:val="00F53136"/>
    <w:rsid w:val="00F5317F"/>
    <w:rsid w:val="00F533FE"/>
    <w:rsid w:val="00F5486B"/>
    <w:rsid w:val="00F5525F"/>
    <w:rsid w:val="00F55D55"/>
    <w:rsid w:val="00F565F6"/>
    <w:rsid w:val="00F575B7"/>
    <w:rsid w:val="00F6035F"/>
    <w:rsid w:val="00F60B43"/>
    <w:rsid w:val="00F61015"/>
    <w:rsid w:val="00F61598"/>
    <w:rsid w:val="00F62CB5"/>
    <w:rsid w:val="00F63185"/>
    <w:rsid w:val="00F64FF4"/>
    <w:rsid w:val="00F66AFB"/>
    <w:rsid w:val="00F66C3B"/>
    <w:rsid w:val="00F66CEF"/>
    <w:rsid w:val="00F6706E"/>
    <w:rsid w:val="00F7094F"/>
    <w:rsid w:val="00F71008"/>
    <w:rsid w:val="00F72229"/>
    <w:rsid w:val="00F72233"/>
    <w:rsid w:val="00F730DB"/>
    <w:rsid w:val="00F731D0"/>
    <w:rsid w:val="00F76EA2"/>
    <w:rsid w:val="00F77556"/>
    <w:rsid w:val="00F77D8C"/>
    <w:rsid w:val="00F8037D"/>
    <w:rsid w:val="00F80AEC"/>
    <w:rsid w:val="00F810BE"/>
    <w:rsid w:val="00F81DC9"/>
    <w:rsid w:val="00F840C9"/>
    <w:rsid w:val="00F8416B"/>
    <w:rsid w:val="00F8425D"/>
    <w:rsid w:val="00F85F8D"/>
    <w:rsid w:val="00F862C2"/>
    <w:rsid w:val="00F870EC"/>
    <w:rsid w:val="00F87ADA"/>
    <w:rsid w:val="00F90941"/>
    <w:rsid w:val="00F90A17"/>
    <w:rsid w:val="00F91116"/>
    <w:rsid w:val="00F913F3"/>
    <w:rsid w:val="00F914F6"/>
    <w:rsid w:val="00F91B78"/>
    <w:rsid w:val="00F92211"/>
    <w:rsid w:val="00F932A5"/>
    <w:rsid w:val="00F93304"/>
    <w:rsid w:val="00F9418E"/>
    <w:rsid w:val="00F944B8"/>
    <w:rsid w:val="00F94BD6"/>
    <w:rsid w:val="00F9525F"/>
    <w:rsid w:val="00F95E17"/>
    <w:rsid w:val="00F96668"/>
    <w:rsid w:val="00F96CFC"/>
    <w:rsid w:val="00F971F9"/>
    <w:rsid w:val="00FA1807"/>
    <w:rsid w:val="00FA22BC"/>
    <w:rsid w:val="00FA44C5"/>
    <w:rsid w:val="00FA63BD"/>
    <w:rsid w:val="00FA6456"/>
    <w:rsid w:val="00FB178B"/>
    <w:rsid w:val="00FB1D96"/>
    <w:rsid w:val="00FB2F87"/>
    <w:rsid w:val="00FB30C3"/>
    <w:rsid w:val="00FB3388"/>
    <w:rsid w:val="00FB3FD0"/>
    <w:rsid w:val="00FB45FB"/>
    <w:rsid w:val="00FB594B"/>
    <w:rsid w:val="00FB601B"/>
    <w:rsid w:val="00FB604A"/>
    <w:rsid w:val="00FB665C"/>
    <w:rsid w:val="00FB6DF6"/>
    <w:rsid w:val="00FC0541"/>
    <w:rsid w:val="00FC0885"/>
    <w:rsid w:val="00FC144B"/>
    <w:rsid w:val="00FC286E"/>
    <w:rsid w:val="00FC3AA9"/>
    <w:rsid w:val="00FC46A7"/>
    <w:rsid w:val="00FC4DF7"/>
    <w:rsid w:val="00FC4F97"/>
    <w:rsid w:val="00FC6D58"/>
    <w:rsid w:val="00FC798E"/>
    <w:rsid w:val="00FD06DA"/>
    <w:rsid w:val="00FD0ECA"/>
    <w:rsid w:val="00FD2F5C"/>
    <w:rsid w:val="00FD54C4"/>
    <w:rsid w:val="00FD72D8"/>
    <w:rsid w:val="00FE0C41"/>
    <w:rsid w:val="00FE12F4"/>
    <w:rsid w:val="00FE2802"/>
    <w:rsid w:val="00FE3579"/>
    <w:rsid w:val="00FE4AFD"/>
    <w:rsid w:val="00FE4D2D"/>
    <w:rsid w:val="00FE5BE7"/>
    <w:rsid w:val="00FE5E9D"/>
    <w:rsid w:val="00FE5EED"/>
    <w:rsid w:val="00FE6AB1"/>
    <w:rsid w:val="00FE72F8"/>
    <w:rsid w:val="00FE7347"/>
    <w:rsid w:val="00FF0FF7"/>
    <w:rsid w:val="00FF1396"/>
    <w:rsid w:val="00FF1CEE"/>
    <w:rsid w:val="00FF201E"/>
    <w:rsid w:val="00FF2298"/>
    <w:rsid w:val="00FF49CF"/>
    <w:rsid w:val="00FF58FC"/>
    <w:rsid w:val="00FF771B"/>
    <w:rsid w:val="016E32D4"/>
    <w:rsid w:val="01AE7E05"/>
    <w:rsid w:val="01B75481"/>
    <w:rsid w:val="028969D5"/>
    <w:rsid w:val="058B36E3"/>
    <w:rsid w:val="05CE68E2"/>
    <w:rsid w:val="060C499A"/>
    <w:rsid w:val="064B0117"/>
    <w:rsid w:val="0749768F"/>
    <w:rsid w:val="07BA02B6"/>
    <w:rsid w:val="0AB1221A"/>
    <w:rsid w:val="0AF0679F"/>
    <w:rsid w:val="0CE4691D"/>
    <w:rsid w:val="0DFB05BC"/>
    <w:rsid w:val="0E3F08F3"/>
    <w:rsid w:val="0E4F49F2"/>
    <w:rsid w:val="0E7E7C28"/>
    <w:rsid w:val="0FA110FD"/>
    <w:rsid w:val="0FB63C18"/>
    <w:rsid w:val="105931A6"/>
    <w:rsid w:val="113B3C46"/>
    <w:rsid w:val="13137EB6"/>
    <w:rsid w:val="139E4EFF"/>
    <w:rsid w:val="16242C14"/>
    <w:rsid w:val="16E6011F"/>
    <w:rsid w:val="178D5376"/>
    <w:rsid w:val="19BC2D89"/>
    <w:rsid w:val="1AC67CAC"/>
    <w:rsid w:val="1B202ACF"/>
    <w:rsid w:val="1D0D0CF2"/>
    <w:rsid w:val="1DBC4081"/>
    <w:rsid w:val="1E1F4DBD"/>
    <w:rsid w:val="1E4B54AF"/>
    <w:rsid w:val="1EAE28BB"/>
    <w:rsid w:val="1F682022"/>
    <w:rsid w:val="201E107C"/>
    <w:rsid w:val="20FF1013"/>
    <w:rsid w:val="21EB5B9A"/>
    <w:rsid w:val="22D41594"/>
    <w:rsid w:val="24905CBE"/>
    <w:rsid w:val="268874E4"/>
    <w:rsid w:val="284321AC"/>
    <w:rsid w:val="2C2B7335"/>
    <w:rsid w:val="2CCB577C"/>
    <w:rsid w:val="2D0923D7"/>
    <w:rsid w:val="2DC1098A"/>
    <w:rsid w:val="2E4A602D"/>
    <w:rsid w:val="30176C8D"/>
    <w:rsid w:val="302D729E"/>
    <w:rsid w:val="31CD6201"/>
    <w:rsid w:val="326C1CFE"/>
    <w:rsid w:val="33CA4D3E"/>
    <w:rsid w:val="34B9611D"/>
    <w:rsid w:val="36146F36"/>
    <w:rsid w:val="365B1801"/>
    <w:rsid w:val="36E41774"/>
    <w:rsid w:val="37336F26"/>
    <w:rsid w:val="37841974"/>
    <w:rsid w:val="39E16FA9"/>
    <w:rsid w:val="3A842EED"/>
    <w:rsid w:val="3AEE05C8"/>
    <w:rsid w:val="3B6D7604"/>
    <w:rsid w:val="3CF354B1"/>
    <w:rsid w:val="3E0610E2"/>
    <w:rsid w:val="3E184E2B"/>
    <w:rsid w:val="406171CB"/>
    <w:rsid w:val="419972CE"/>
    <w:rsid w:val="425F2D4F"/>
    <w:rsid w:val="42F837E5"/>
    <w:rsid w:val="4317433D"/>
    <w:rsid w:val="4340662F"/>
    <w:rsid w:val="455200EC"/>
    <w:rsid w:val="45BD6A6F"/>
    <w:rsid w:val="49CF6F3D"/>
    <w:rsid w:val="4D463B86"/>
    <w:rsid w:val="4DF27CDB"/>
    <w:rsid w:val="4E213852"/>
    <w:rsid w:val="50A15412"/>
    <w:rsid w:val="53B814BB"/>
    <w:rsid w:val="54643691"/>
    <w:rsid w:val="54866DF9"/>
    <w:rsid w:val="54E762B6"/>
    <w:rsid w:val="56603AF7"/>
    <w:rsid w:val="56D4595C"/>
    <w:rsid w:val="577D1429"/>
    <w:rsid w:val="578A6C00"/>
    <w:rsid w:val="57B70667"/>
    <w:rsid w:val="58083D62"/>
    <w:rsid w:val="588C2399"/>
    <w:rsid w:val="59C775F9"/>
    <w:rsid w:val="59E517B0"/>
    <w:rsid w:val="5B0C74ED"/>
    <w:rsid w:val="5C3A3355"/>
    <w:rsid w:val="5C486240"/>
    <w:rsid w:val="5C7A2229"/>
    <w:rsid w:val="5DC27D03"/>
    <w:rsid w:val="5DE973E1"/>
    <w:rsid w:val="5E761C8C"/>
    <w:rsid w:val="5FB86DCB"/>
    <w:rsid w:val="610B741E"/>
    <w:rsid w:val="62512934"/>
    <w:rsid w:val="63395B4D"/>
    <w:rsid w:val="65FE1F6E"/>
    <w:rsid w:val="670F2FB6"/>
    <w:rsid w:val="6922633B"/>
    <w:rsid w:val="692826F0"/>
    <w:rsid w:val="69FA7C16"/>
    <w:rsid w:val="6AB4471D"/>
    <w:rsid w:val="6B8F264C"/>
    <w:rsid w:val="6D7475F2"/>
    <w:rsid w:val="6E446AB1"/>
    <w:rsid w:val="6F2B30C9"/>
    <w:rsid w:val="70BB0D44"/>
    <w:rsid w:val="70ED4ABB"/>
    <w:rsid w:val="719001D6"/>
    <w:rsid w:val="74BF5CE3"/>
    <w:rsid w:val="7605012D"/>
    <w:rsid w:val="791D5576"/>
    <w:rsid w:val="7984574E"/>
    <w:rsid w:val="7C4F6CBA"/>
    <w:rsid w:val="7F0C6326"/>
    <w:rsid w:val="7FA77C41"/>
    <w:rsid w:val="7FA85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6A3F26"/>
  <w15:docId w15:val="{118B6EED-19D6-3D4F-8E63-AD10E48B7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iPriority="0" w:unhideWhenUsed="1"/>
    <w:lsdException w:name="footnote text" w:unhideWhenUsed="1" w:qFormat="1"/>
    <w:lsdException w:name="annotation text" w:semiHidden="1" w:unhideWhenUsed="1" w:qFormat="1"/>
    <w:lsdException w:name="header" w:qFormat="1"/>
    <w:lsdException w:name="footer" w:uiPriority="0" w:qFormat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 w:qFormat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 w:qFormat="1"/>
    <w:lsdException w:name="Strong" w:uiPriority="0" w:qFormat="1"/>
    <w:lsdException w:name="Emphasis" w:uiPriority="0" w:qFormat="1"/>
    <w:lsdException w:name="Document Map" w:semiHidden="1" w:unhideWhenUsed="1" w:qFormat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 w:qFormat="1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pPr>
      <w:widowControl w:val="0"/>
      <w:spacing w:line="300" w:lineRule="auto"/>
      <w:jc w:val="both"/>
    </w:pPr>
    <w:rPr>
      <w:rFonts w:cs="Open Sans"/>
      <w:kern w:val="2"/>
      <w:sz w:val="24"/>
      <w:szCs w:val="24"/>
    </w:rPr>
  </w:style>
  <w:style w:type="paragraph" w:styleId="11">
    <w:name w:val="heading 1"/>
    <w:basedOn w:val="a1"/>
    <w:next w:val="a2"/>
    <w:link w:val="12"/>
    <w:qFormat/>
    <w:pPr>
      <w:keepNext/>
      <w:keepLines/>
      <w:numPr>
        <w:numId w:val="1"/>
      </w:numPr>
      <w:spacing w:before="320" w:after="320"/>
      <w:outlineLvl w:val="0"/>
    </w:pPr>
    <w:rPr>
      <w:rFonts w:ascii="微软雅黑" w:eastAsia="微软雅黑" w:hAnsi="微软雅黑"/>
      <w:b/>
      <w:bCs/>
      <w:color w:val="3C7BC0"/>
      <w:kern w:val="44"/>
      <w:sz w:val="36"/>
      <w:szCs w:val="36"/>
    </w:rPr>
  </w:style>
  <w:style w:type="paragraph" w:styleId="20">
    <w:name w:val="heading 2"/>
    <w:basedOn w:val="a1"/>
    <w:next w:val="a2"/>
    <w:link w:val="22"/>
    <w:qFormat/>
    <w:pPr>
      <w:keepNext/>
      <w:keepLines/>
      <w:numPr>
        <w:ilvl w:val="1"/>
        <w:numId w:val="1"/>
      </w:numPr>
      <w:spacing w:before="260" w:after="260"/>
      <w:outlineLvl w:val="1"/>
    </w:pPr>
    <w:rPr>
      <w:rFonts w:ascii="微软雅黑" w:eastAsia="微软雅黑" w:hAnsi="微软雅黑"/>
      <w:b/>
      <w:bCs/>
      <w:color w:val="3C7BC0"/>
      <w:sz w:val="32"/>
      <w:szCs w:val="32"/>
    </w:rPr>
  </w:style>
  <w:style w:type="paragraph" w:styleId="30">
    <w:name w:val="heading 3"/>
    <w:basedOn w:val="a1"/>
    <w:next w:val="a2"/>
    <w:link w:val="32"/>
    <w:qFormat/>
    <w:pPr>
      <w:keepNext/>
      <w:keepLines/>
      <w:numPr>
        <w:ilvl w:val="2"/>
        <w:numId w:val="1"/>
      </w:numPr>
      <w:spacing w:before="180" w:after="180"/>
      <w:outlineLvl w:val="2"/>
    </w:pPr>
    <w:rPr>
      <w:rFonts w:eastAsia="微软雅黑"/>
      <w:b/>
      <w:bCs/>
      <w:color w:val="3C7BC0"/>
      <w:sz w:val="28"/>
      <w:szCs w:val="28"/>
    </w:rPr>
  </w:style>
  <w:style w:type="paragraph" w:styleId="4">
    <w:name w:val="heading 4"/>
    <w:basedOn w:val="a1"/>
    <w:next w:val="a2"/>
    <w:link w:val="40"/>
    <w:qFormat/>
    <w:pPr>
      <w:keepNext/>
      <w:keepLines/>
      <w:numPr>
        <w:ilvl w:val="3"/>
        <w:numId w:val="1"/>
      </w:numPr>
      <w:spacing w:before="120" w:after="120"/>
      <w:outlineLvl w:val="3"/>
    </w:pPr>
    <w:rPr>
      <w:rFonts w:ascii="微软雅黑" w:eastAsia="微软雅黑" w:hAnsi="微软雅黑"/>
      <w:b/>
      <w:bCs/>
      <w:color w:val="3C7BC0"/>
      <w:sz w:val="28"/>
      <w:szCs w:val="28"/>
    </w:rPr>
  </w:style>
  <w:style w:type="paragraph" w:styleId="5">
    <w:name w:val="heading 5"/>
    <w:basedOn w:val="a1"/>
    <w:next w:val="a2"/>
    <w:link w:val="50"/>
    <w:qFormat/>
    <w:pPr>
      <w:keepNext/>
      <w:keepLines/>
      <w:numPr>
        <w:ilvl w:val="4"/>
        <w:numId w:val="1"/>
      </w:numPr>
      <w:spacing w:before="80" w:after="80"/>
      <w:outlineLvl w:val="4"/>
    </w:pPr>
    <w:rPr>
      <w:rFonts w:ascii="微软雅黑" w:eastAsia="微软雅黑" w:hAnsi="微软雅黑"/>
      <w:b/>
      <w:bCs/>
      <w:color w:val="3C7BC0"/>
      <w:sz w:val="28"/>
      <w:szCs w:val="28"/>
    </w:rPr>
  </w:style>
  <w:style w:type="paragraph" w:styleId="6">
    <w:name w:val="heading 6"/>
    <w:basedOn w:val="a1"/>
    <w:next w:val="a1"/>
    <w:link w:val="60"/>
    <w:qFormat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1"/>
    <w:next w:val="a1"/>
    <w:link w:val="70"/>
    <w:qFormat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1"/>
    <w:next w:val="a1"/>
    <w:link w:val="80"/>
    <w:qFormat/>
    <w:pPr>
      <w:keepNext/>
      <w:keepLines/>
      <w:spacing w:before="240" w:after="64" w:line="320" w:lineRule="auto"/>
      <w:outlineLvl w:val="7"/>
    </w:pPr>
    <w:rPr>
      <w:rFonts w:ascii="Arial" w:eastAsia="黑体" w:hAnsi="Arial"/>
    </w:rPr>
  </w:style>
  <w:style w:type="paragraph" w:styleId="9">
    <w:name w:val="heading 9"/>
    <w:basedOn w:val="a1"/>
    <w:next w:val="a1"/>
    <w:link w:val="90"/>
    <w:qFormat/>
    <w:pPr>
      <w:keepNext/>
      <w:keepLines/>
      <w:spacing w:before="240" w:after="64" w:line="320" w:lineRule="auto"/>
      <w:outlineLvl w:val="8"/>
    </w:pPr>
    <w:rPr>
      <w:rFonts w:ascii="Arial" w:eastAsia="黑体" w:hAnsi="Arial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2">
    <w:name w:val="List Paragraph"/>
    <w:basedOn w:val="a1"/>
    <w:link w:val="a6"/>
    <w:uiPriority w:val="34"/>
    <w:qFormat/>
    <w:pPr>
      <w:spacing w:line="360" w:lineRule="auto"/>
      <w:ind w:firstLineChars="200" w:firstLine="480"/>
    </w:pPr>
    <w:rPr>
      <w:rFonts w:cs="Times New Roman"/>
    </w:rPr>
  </w:style>
  <w:style w:type="paragraph" w:styleId="TOC7">
    <w:name w:val="toc 7"/>
    <w:basedOn w:val="a1"/>
    <w:next w:val="a1"/>
    <w:uiPriority w:val="39"/>
    <w:unhideWhenUsed/>
    <w:qFormat/>
    <w:pPr>
      <w:ind w:leftChars="1200" w:left="2520"/>
    </w:pPr>
    <w:rPr>
      <w:rFonts w:ascii="Calibri" w:hAnsi="Calibri"/>
    </w:rPr>
  </w:style>
  <w:style w:type="paragraph" w:styleId="a7">
    <w:name w:val="caption"/>
    <w:basedOn w:val="a1"/>
    <w:next w:val="a1"/>
    <w:qFormat/>
    <w:pPr>
      <w:spacing w:beforeLines="30" w:before="97" w:afterLines="30" w:after="97"/>
      <w:jc w:val="center"/>
    </w:pPr>
    <w:rPr>
      <w:rFonts w:ascii="黑体" w:eastAsia="黑体" w:hAnsi="黑体"/>
      <w:b/>
      <w:sz w:val="21"/>
      <w:szCs w:val="20"/>
    </w:rPr>
  </w:style>
  <w:style w:type="paragraph" w:styleId="a8">
    <w:name w:val="Document Map"/>
    <w:basedOn w:val="a1"/>
    <w:link w:val="a9"/>
    <w:uiPriority w:val="99"/>
    <w:semiHidden/>
    <w:unhideWhenUsed/>
    <w:qFormat/>
    <w:rPr>
      <w:rFonts w:ascii="宋体"/>
      <w:sz w:val="18"/>
      <w:szCs w:val="18"/>
    </w:rPr>
  </w:style>
  <w:style w:type="paragraph" w:styleId="aa">
    <w:name w:val="annotation text"/>
    <w:basedOn w:val="a1"/>
    <w:link w:val="ab"/>
    <w:uiPriority w:val="99"/>
    <w:semiHidden/>
    <w:unhideWhenUsed/>
    <w:qFormat/>
    <w:pPr>
      <w:jc w:val="left"/>
    </w:pPr>
  </w:style>
  <w:style w:type="paragraph" w:styleId="TOC5">
    <w:name w:val="toc 5"/>
    <w:basedOn w:val="a1"/>
    <w:next w:val="a1"/>
    <w:uiPriority w:val="39"/>
    <w:unhideWhenUsed/>
    <w:qFormat/>
    <w:pPr>
      <w:ind w:leftChars="800" w:left="1680"/>
    </w:pPr>
    <w:rPr>
      <w:rFonts w:ascii="Calibri" w:hAnsi="Calibri"/>
    </w:rPr>
  </w:style>
  <w:style w:type="paragraph" w:styleId="TOC3">
    <w:name w:val="toc 3"/>
    <w:basedOn w:val="TOC2"/>
    <w:next w:val="a1"/>
    <w:uiPriority w:val="39"/>
    <w:unhideWhenUsed/>
    <w:qFormat/>
    <w:pPr>
      <w:ind w:leftChars="400" w:left="400"/>
    </w:pPr>
  </w:style>
  <w:style w:type="paragraph" w:styleId="TOC2">
    <w:name w:val="toc 2"/>
    <w:basedOn w:val="TOC1"/>
    <w:next w:val="a1"/>
    <w:uiPriority w:val="39"/>
    <w:qFormat/>
    <w:pPr>
      <w:spacing w:before="0" w:after="0"/>
      <w:ind w:leftChars="200" w:left="200"/>
    </w:pPr>
    <w:rPr>
      <w:b w:val="0"/>
      <w:bCs w:val="0"/>
    </w:rPr>
  </w:style>
  <w:style w:type="paragraph" w:styleId="TOC1">
    <w:name w:val="toc 1"/>
    <w:basedOn w:val="a1"/>
    <w:next w:val="a1"/>
    <w:uiPriority w:val="39"/>
    <w:qFormat/>
    <w:pPr>
      <w:spacing w:before="120" w:after="120"/>
      <w:jc w:val="left"/>
    </w:pPr>
    <w:rPr>
      <w:b/>
      <w:bCs/>
    </w:rPr>
  </w:style>
  <w:style w:type="paragraph" w:styleId="TOC8">
    <w:name w:val="toc 8"/>
    <w:basedOn w:val="a1"/>
    <w:next w:val="a1"/>
    <w:uiPriority w:val="39"/>
    <w:unhideWhenUsed/>
    <w:qFormat/>
    <w:pPr>
      <w:ind w:leftChars="1400" w:left="2940"/>
    </w:pPr>
  </w:style>
  <w:style w:type="paragraph" w:styleId="ac">
    <w:name w:val="Balloon Text"/>
    <w:basedOn w:val="a1"/>
    <w:link w:val="ad"/>
    <w:uiPriority w:val="99"/>
    <w:semiHidden/>
    <w:unhideWhenUsed/>
    <w:qFormat/>
    <w:rPr>
      <w:sz w:val="18"/>
      <w:szCs w:val="18"/>
    </w:rPr>
  </w:style>
  <w:style w:type="paragraph" w:styleId="ae">
    <w:name w:val="footer"/>
    <w:basedOn w:val="a1"/>
    <w:link w:val="af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0">
    <w:name w:val="header"/>
    <w:basedOn w:val="a1"/>
    <w:link w:val="af1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4">
    <w:name w:val="toc 4"/>
    <w:basedOn w:val="a1"/>
    <w:next w:val="a1"/>
    <w:uiPriority w:val="39"/>
    <w:unhideWhenUsed/>
    <w:qFormat/>
    <w:pPr>
      <w:ind w:leftChars="600" w:left="1260"/>
    </w:pPr>
    <w:rPr>
      <w:rFonts w:ascii="Calibri" w:hAnsi="Calibri"/>
    </w:rPr>
  </w:style>
  <w:style w:type="paragraph" w:styleId="af2">
    <w:name w:val="footnote text"/>
    <w:basedOn w:val="a1"/>
    <w:link w:val="af3"/>
    <w:uiPriority w:val="99"/>
    <w:unhideWhenUsed/>
    <w:qFormat/>
    <w:pPr>
      <w:snapToGrid w:val="0"/>
      <w:jc w:val="left"/>
    </w:pPr>
    <w:rPr>
      <w:sz w:val="18"/>
      <w:szCs w:val="18"/>
    </w:rPr>
  </w:style>
  <w:style w:type="paragraph" w:styleId="TOC6">
    <w:name w:val="toc 6"/>
    <w:basedOn w:val="a1"/>
    <w:next w:val="a1"/>
    <w:uiPriority w:val="39"/>
    <w:unhideWhenUsed/>
    <w:qFormat/>
    <w:pPr>
      <w:ind w:leftChars="1000" w:left="2100"/>
    </w:pPr>
    <w:rPr>
      <w:rFonts w:ascii="Calibri" w:hAnsi="Calibri"/>
    </w:rPr>
  </w:style>
  <w:style w:type="paragraph" w:styleId="TOC9">
    <w:name w:val="toc 9"/>
    <w:basedOn w:val="a1"/>
    <w:next w:val="a1"/>
    <w:uiPriority w:val="39"/>
    <w:unhideWhenUsed/>
    <w:qFormat/>
    <w:pPr>
      <w:ind w:leftChars="1600" w:left="3360"/>
    </w:pPr>
    <w:rPr>
      <w:rFonts w:ascii="Calibri" w:hAnsi="Calibri"/>
    </w:rPr>
  </w:style>
  <w:style w:type="paragraph" w:styleId="af4">
    <w:name w:val="Normal (Web)"/>
    <w:basedOn w:val="a1"/>
    <w:uiPriority w:val="99"/>
    <w:semiHidden/>
    <w:unhideWhenUsed/>
    <w:qFormat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</w:rPr>
  </w:style>
  <w:style w:type="paragraph" w:styleId="af5">
    <w:name w:val="Title"/>
    <w:basedOn w:val="a2"/>
    <w:next w:val="a2"/>
    <w:link w:val="af6"/>
    <w:qFormat/>
    <w:pPr>
      <w:spacing w:before="240" w:after="60"/>
      <w:ind w:firstLineChars="0" w:firstLine="0"/>
      <w:jc w:val="center"/>
      <w:outlineLvl w:val="0"/>
    </w:pPr>
    <w:rPr>
      <w:rFonts w:eastAsia="微软雅黑"/>
      <w:b/>
      <w:bCs/>
      <w:color w:val="3C7BC0"/>
      <w:sz w:val="44"/>
    </w:rPr>
  </w:style>
  <w:style w:type="paragraph" w:styleId="af7">
    <w:name w:val="annotation subject"/>
    <w:basedOn w:val="aa"/>
    <w:next w:val="aa"/>
    <w:link w:val="af8"/>
    <w:uiPriority w:val="99"/>
    <w:semiHidden/>
    <w:unhideWhenUsed/>
    <w:qFormat/>
    <w:rPr>
      <w:b/>
      <w:bCs/>
    </w:rPr>
  </w:style>
  <w:style w:type="table" w:styleId="af9">
    <w:name w:val="Table Grid"/>
    <w:basedOn w:val="a4"/>
    <w:uiPriority w:val="59"/>
    <w:qFormat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2-5">
    <w:name w:val="Medium Shading 2 Accent 5"/>
    <w:basedOn w:val="a4"/>
    <w:uiPriority w:val="64"/>
    <w:qFormat/>
    <w:rPr>
      <w:rFonts w:ascii="Calibri" w:hAnsi="Calibri"/>
      <w:sz w:val="22"/>
      <w:szCs w:val="22"/>
    </w:r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afa">
    <w:name w:val="Strong"/>
    <w:qFormat/>
    <w:rPr>
      <w:b/>
      <w:bCs/>
      <w:color w:val="FF0000"/>
    </w:rPr>
  </w:style>
  <w:style w:type="character" w:styleId="afb">
    <w:name w:val="page number"/>
    <w:basedOn w:val="a3"/>
    <w:qFormat/>
  </w:style>
  <w:style w:type="character" w:styleId="afc">
    <w:name w:val="FollowedHyperlink"/>
    <w:uiPriority w:val="99"/>
    <w:semiHidden/>
    <w:unhideWhenUsed/>
    <w:qFormat/>
    <w:rPr>
      <w:color w:val="800080"/>
      <w:u w:val="single"/>
    </w:rPr>
  </w:style>
  <w:style w:type="character" w:styleId="afd">
    <w:name w:val="Emphasis"/>
    <w:qFormat/>
    <w:rPr>
      <w:b/>
      <w:bCs/>
      <w:color w:val="FF0000"/>
    </w:rPr>
  </w:style>
  <w:style w:type="character" w:styleId="afe">
    <w:name w:val="Hyperlink"/>
    <w:uiPriority w:val="99"/>
    <w:qFormat/>
    <w:rPr>
      <w:color w:val="0000FF"/>
      <w:u w:val="single"/>
    </w:rPr>
  </w:style>
  <w:style w:type="character" w:styleId="aff">
    <w:name w:val="annotation reference"/>
    <w:uiPriority w:val="99"/>
    <w:semiHidden/>
    <w:unhideWhenUsed/>
    <w:qFormat/>
    <w:rPr>
      <w:sz w:val="21"/>
      <w:szCs w:val="21"/>
    </w:rPr>
  </w:style>
  <w:style w:type="character" w:styleId="aff0">
    <w:name w:val="footnote reference"/>
    <w:uiPriority w:val="99"/>
    <w:semiHidden/>
    <w:unhideWhenUsed/>
    <w:qFormat/>
    <w:rPr>
      <w:vertAlign w:val="superscript"/>
    </w:rPr>
  </w:style>
  <w:style w:type="character" w:customStyle="1" w:styleId="12">
    <w:name w:val="标题 1 字符"/>
    <w:link w:val="11"/>
    <w:qFormat/>
    <w:rPr>
      <w:rFonts w:ascii="微软雅黑" w:eastAsia="微软雅黑" w:hAnsi="微软雅黑" w:cs="Open Sans"/>
      <w:b/>
      <w:bCs/>
      <w:color w:val="3C7BC0"/>
      <w:kern w:val="44"/>
      <w:sz w:val="36"/>
      <w:szCs w:val="36"/>
    </w:rPr>
  </w:style>
  <w:style w:type="character" w:customStyle="1" w:styleId="22">
    <w:name w:val="标题 2 字符"/>
    <w:link w:val="20"/>
    <w:qFormat/>
    <w:rPr>
      <w:rFonts w:ascii="微软雅黑" w:eastAsia="微软雅黑" w:hAnsi="微软雅黑" w:cs="Open Sans"/>
      <w:b/>
      <w:bCs/>
      <w:color w:val="3C7BC0"/>
      <w:kern w:val="2"/>
      <w:sz w:val="32"/>
      <w:szCs w:val="32"/>
    </w:rPr>
  </w:style>
  <w:style w:type="character" w:customStyle="1" w:styleId="32">
    <w:name w:val="标题 3 字符"/>
    <w:link w:val="30"/>
    <w:qFormat/>
    <w:rPr>
      <w:rFonts w:ascii="Open Sans" w:eastAsia="微软雅黑" w:hAnsi="Open Sans" w:cs="Open Sans"/>
      <w:b/>
      <w:bCs/>
      <w:color w:val="3C7BC0"/>
      <w:kern w:val="2"/>
      <w:sz w:val="28"/>
      <w:szCs w:val="28"/>
    </w:rPr>
  </w:style>
  <w:style w:type="character" w:customStyle="1" w:styleId="40">
    <w:name w:val="标题 4 字符"/>
    <w:link w:val="4"/>
    <w:qFormat/>
    <w:rPr>
      <w:rFonts w:ascii="微软雅黑" w:eastAsia="微软雅黑" w:hAnsi="微软雅黑" w:cs="Open Sans"/>
      <w:b/>
      <w:bCs/>
      <w:color w:val="3C7BC0"/>
      <w:kern w:val="2"/>
      <w:sz w:val="28"/>
      <w:szCs w:val="28"/>
    </w:rPr>
  </w:style>
  <w:style w:type="character" w:customStyle="1" w:styleId="50">
    <w:name w:val="标题 5 字符"/>
    <w:link w:val="5"/>
    <w:qFormat/>
    <w:rPr>
      <w:rFonts w:ascii="微软雅黑" w:eastAsia="微软雅黑" w:hAnsi="微软雅黑" w:cs="Open Sans"/>
      <w:b/>
      <w:bCs/>
      <w:color w:val="3C7BC0"/>
      <w:kern w:val="2"/>
      <w:sz w:val="28"/>
      <w:szCs w:val="28"/>
    </w:rPr>
  </w:style>
  <w:style w:type="character" w:customStyle="1" w:styleId="60">
    <w:name w:val="标题 6 字符"/>
    <w:link w:val="6"/>
    <w:qFormat/>
    <w:rPr>
      <w:rFonts w:ascii="Arial" w:eastAsia="黑体" w:hAnsi="Arial"/>
      <w:b/>
      <w:bCs/>
      <w:kern w:val="2"/>
      <w:sz w:val="24"/>
      <w:szCs w:val="24"/>
    </w:rPr>
  </w:style>
  <w:style w:type="character" w:customStyle="1" w:styleId="70">
    <w:name w:val="标题 7 字符"/>
    <w:link w:val="7"/>
    <w:qFormat/>
    <w:rPr>
      <w:b/>
      <w:bCs/>
      <w:kern w:val="2"/>
      <w:sz w:val="24"/>
      <w:szCs w:val="24"/>
    </w:rPr>
  </w:style>
  <w:style w:type="character" w:customStyle="1" w:styleId="80">
    <w:name w:val="标题 8 字符"/>
    <w:link w:val="8"/>
    <w:qFormat/>
    <w:rPr>
      <w:rFonts w:ascii="Arial" w:eastAsia="黑体" w:hAnsi="Arial"/>
      <w:kern w:val="2"/>
      <w:sz w:val="24"/>
      <w:szCs w:val="24"/>
    </w:rPr>
  </w:style>
  <w:style w:type="character" w:customStyle="1" w:styleId="90">
    <w:name w:val="标题 9 字符"/>
    <w:link w:val="9"/>
    <w:qFormat/>
    <w:rPr>
      <w:rFonts w:ascii="Arial" w:eastAsia="黑体" w:hAnsi="Arial"/>
      <w:kern w:val="2"/>
      <w:sz w:val="21"/>
      <w:szCs w:val="21"/>
    </w:rPr>
  </w:style>
  <w:style w:type="character" w:customStyle="1" w:styleId="af1">
    <w:name w:val="页眉 字符"/>
    <w:link w:val="af0"/>
    <w:uiPriority w:val="99"/>
    <w:qFormat/>
    <w:rPr>
      <w:rFonts w:ascii="Times New Roman" w:hAnsi="Times New Roman"/>
      <w:kern w:val="2"/>
      <w:sz w:val="18"/>
      <w:szCs w:val="18"/>
    </w:rPr>
  </w:style>
  <w:style w:type="character" w:customStyle="1" w:styleId="af">
    <w:name w:val="页脚 字符"/>
    <w:link w:val="ae"/>
    <w:qFormat/>
    <w:rPr>
      <w:rFonts w:ascii="Times New Roman" w:hAnsi="Times New Roman"/>
      <w:kern w:val="2"/>
      <w:sz w:val="18"/>
      <w:szCs w:val="18"/>
    </w:rPr>
  </w:style>
  <w:style w:type="paragraph" w:customStyle="1" w:styleId="1">
    <w:name w:val="项目符号 1"/>
    <w:basedOn w:val="a1"/>
    <w:link w:val="1Char"/>
    <w:qFormat/>
    <w:pPr>
      <w:numPr>
        <w:numId w:val="2"/>
      </w:numPr>
    </w:pPr>
  </w:style>
  <w:style w:type="character" w:customStyle="1" w:styleId="1Char">
    <w:name w:val="项目符号 1 Char"/>
    <w:link w:val="1"/>
    <w:qFormat/>
    <w:rPr>
      <w:kern w:val="2"/>
      <w:sz w:val="24"/>
      <w:szCs w:val="24"/>
    </w:rPr>
  </w:style>
  <w:style w:type="paragraph" w:customStyle="1" w:styleId="10">
    <w:name w:val="项目编号 1"/>
    <w:basedOn w:val="a1"/>
    <w:link w:val="1Char0"/>
    <w:qFormat/>
    <w:pPr>
      <w:numPr>
        <w:numId w:val="3"/>
      </w:numPr>
    </w:pPr>
    <w:rPr>
      <w:rFonts w:cs="Times New Roman"/>
    </w:rPr>
  </w:style>
  <w:style w:type="character" w:customStyle="1" w:styleId="1Char0">
    <w:name w:val="项目编号 1 Char"/>
    <w:link w:val="10"/>
    <w:qFormat/>
    <w:rPr>
      <w:kern w:val="2"/>
      <w:sz w:val="24"/>
      <w:szCs w:val="24"/>
    </w:rPr>
  </w:style>
  <w:style w:type="paragraph" w:customStyle="1" w:styleId="21">
    <w:name w:val="项目编号 2"/>
    <w:basedOn w:val="a1"/>
    <w:link w:val="2Char"/>
    <w:qFormat/>
    <w:pPr>
      <w:numPr>
        <w:ilvl w:val="7"/>
        <w:numId w:val="1"/>
      </w:numPr>
    </w:pPr>
    <w:rPr>
      <w:rFonts w:cs="Times New Roman"/>
    </w:rPr>
  </w:style>
  <w:style w:type="character" w:customStyle="1" w:styleId="2Char">
    <w:name w:val="项目编号 2 Char"/>
    <w:link w:val="21"/>
    <w:qFormat/>
    <w:rPr>
      <w:kern w:val="2"/>
      <w:sz w:val="24"/>
      <w:szCs w:val="24"/>
    </w:rPr>
  </w:style>
  <w:style w:type="character" w:customStyle="1" w:styleId="a9">
    <w:name w:val="文档结构图 字符"/>
    <w:link w:val="a8"/>
    <w:uiPriority w:val="99"/>
    <w:semiHidden/>
    <w:qFormat/>
    <w:rPr>
      <w:rFonts w:ascii="宋体"/>
      <w:kern w:val="2"/>
      <w:sz w:val="18"/>
      <w:szCs w:val="18"/>
    </w:rPr>
  </w:style>
  <w:style w:type="paragraph" w:customStyle="1" w:styleId="aff1">
    <w:name w:val="前注"/>
    <w:basedOn w:val="a1"/>
    <w:qFormat/>
    <w:pPr>
      <w:spacing w:line="440" w:lineRule="exact"/>
    </w:pPr>
    <w:rPr>
      <w:sz w:val="18"/>
      <w:szCs w:val="20"/>
    </w:rPr>
  </w:style>
  <w:style w:type="character" w:customStyle="1" w:styleId="ad">
    <w:name w:val="批注框文本 字符"/>
    <w:link w:val="ac"/>
    <w:uiPriority w:val="99"/>
    <w:semiHidden/>
    <w:qFormat/>
    <w:rPr>
      <w:kern w:val="2"/>
      <w:sz w:val="18"/>
      <w:szCs w:val="18"/>
    </w:rPr>
  </w:style>
  <w:style w:type="paragraph" w:customStyle="1" w:styleId="TOC10">
    <w:name w:val="TOC 标题1"/>
    <w:basedOn w:val="11"/>
    <w:next w:val="a1"/>
    <w:uiPriority w:val="39"/>
    <w:unhideWhenUsed/>
    <w:qFormat/>
    <w:pPr>
      <w:numPr>
        <w:numId w:val="0"/>
      </w:numPr>
      <w:spacing w:line="578" w:lineRule="auto"/>
      <w:outlineLvl w:val="9"/>
    </w:pPr>
  </w:style>
  <w:style w:type="character" w:customStyle="1" w:styleId="af3">
    <w:name w:val="脚注文本 字符"/>
    <w:link w:val="af2"/>
    <w:uiPriority w:val="99"/>
    <w:qFormat/>
    <w:rPr>
      <w:kern w:val="2"/>
      <w:sz w:val="18"/>
      <w:szCs w:val="18"/>
    </w:rPr>
  </w:style>
  <w:style w:type="character" w:customStyle="1" w:styleId="ab">
    <w:name w:val="批注文字 字符"/>
    <w:link w:val="aa"/>
    <w:uiPriority w:val="99"/>
    <w:semiHidden/>
    <w:qFormat/>
    <w:rPr>
      <w:kern w:val="2"/>
      <w:sz w:val="21"/>
      <w:szCs w:val="22"/>
    </w:rPr>
  </w:style>
  <w:style w:type="character" w:customStyle="1" w:styleId="af8">
    <w:name w:val="批注主题 字符"/>
    <w:link w:val="af7"/>
    <w:uiPriority w:val="99"/>
    <w:semiHidden/>
    <w:qFormat/>
    <w:rPr>
      <w:b/>
      <w:bCs/>
      <w:kern w:val="2"/>
      <w:sz w:val="21"/>
      <w:szCs w:val="22"/>
    </w:rPr>
  </w:style>
  <w:style w:type="paragraph" w:customStyle="1" w:styleId="13">
    <w:name w:val="修订1"/>
    <w:hidden/>
    <w:uiPriority w:val="99"/>
    <w:semiHidden/>
    <w:qFormat/>
    <w:rPr>
      <w:kern w:val="2"/>
      <w:sz w:val="21"/>
      <w:szCs w:val="22"/>
    </w:rPr>
  </w:style>
  <w:style w:type="paragraph" w:customStyle="1" w:styleId="aff2">
    <w:name w:val="代码"/>
    <w:basedOn w:val="a1"/>
    <w:link w:val="Char"/>
    <w:qFormat/>
    <w:pPr>
      <w:spacing w:line="240" w:lineRule="auto"/>
    </w:pPr>
    <w:rPr>
      <w:rFonts w:ascii="Consolas" w:hAnsi="Consolas"/>
      <w:snapToGrid w:val="0"/>
      <w:sz w:val="20"/>
      <w:szCs w:val="21"/>
    </w:rPr>
  </w:style>
  <w:style w:type="character" w:customStyle="1" w:styleId="Char">
    <w:name w:val="代码 Char"/>
    <w:link w:val="aff2"/>
    <w:qFormat/>
    <w:rPr>
      <w:rFonts w:ascii="Consolas" w:eastAsia="苹方-简" w:hAnsi="Consolas" w:cs="Open Sans"/>
      <w:snapToGrid w:val="0"/>
      <w:kern w:val="2"/>
      <w:szCs w:val="21"/>
    </w:rPr>
  </w:style>
  <w:style w:type="paragraph" w:customStyle="1" w:styleId="a0">
    <w:name w:val="标题 内部"/>
    <w:basedOn w:val="a1"/>
    <w:next w:val="a2"/>
    <w:link w:val="Char0"/>
    <w:qFormat/>
    <w:pPr>
      <w:numPr>
        <w:ilvl w:val="5"/>
        <w:numId w:val="1"/>
      </w:numPr>
      <w:spacing w:beforeLines="30" w:before="97" w:afterLines="30" w:after="97"/>
      <w:ind w:hanging="400"/>
    </w:pPr>
    <w:rPr>
      <w:rFonts w:ascii="微软雅黑" w:eastAsia="微软雅黑" w:hAnsi="微软雅黑"/>
      <w:b/>
      <w:color w:val="3C7BC0"/>
    </w:rPr>
  </w:style>
  <w:style w:type="character" w:customStyle="1" w:styleId="Char0">
    <w:name w:val="标题 内部 Char"/>
    <w:link w:val="a0"/>
    <w:qFormat/>
    <w:rPr>
      <w:rFonts w:ascii="微软雅黑" w:eastAsia="微软雅黑" w:hAnsi="微软雅黑" w:cs="Open Sans"/>
      <w:b/>
      <w:color w:val="3C7BC0"/>
      <w:kern w:val="2"/>
      <w:sz w:val="24"/>
      <w:szCs w:val="24"/>
    </w:rPr>
  </w:style>
  <w:style w:type="character" w:customStyle="1" w:styleId="af6">
    <w:name w:val="标题 字符"/>
    <w:link w:val="af5"/>
    <w:qFormat/>
    <w:rPr>
      <w:rFonts w:eastAsia="微软雅黑"/>
      <w:b/>
      <w:bCs/>
      <w:color w:val="3C7BC0"/>
      <w:kern w:val="2"/>
      <w:sz w:val="44"/>
      <w:szCs w:val="24"/>
    </w:rPr>
  </w:style>
  <w:style w:type="paragraph" w:customStyle="1" w:styleId="aff3">
    <w:name w:val="表格正文"/>
    <w:basedOn w:val="a1"/>
    <w:link w:val="Char1"/>
    <w:qFormat/>
    <w:pPr>
      <w:spacing w:line="240" w:lineRule="auto"/>
    </w:pPr>
    <w:rPr>
      <w:sz w:val="21"/>
      <w:szCs w:val="21"/>
    </w:rPr>
  </w:style>
  <w:style w:type="character" w:customStyle="1" w:styleId="Char1">
    <w:name w:val="表格正文 Char"/>
    <w:link w:val="aff3"/>
    <w:qFormat/>
    <w:rPr>
      <w:kern w:val="2"/>
      <w:sz w:val="21"/>
      <w:szCs w:val="21"/>
    </w:rPr>
  </w:style>
  <w:style w:type="character" w:customStyle="1" w:styleId="14">
    <w:name w:val="不明显强调1"/>
    <w:uiPriority w:val="19"/>
    <w:qFormat/>
    <w:rPr>
      <w:rFonts w:eastAsia="宋体" w:cs="Times New Roman"/>
      <w:i/>
      <w:iCs/>
      <w:color w:val="808080"/>
      <w:szCs w:val="22"/>
      <w:lang w:eastAsia="zh-CN"/>
    </w:rPr>
  </w:style>
  <w:style w:type="table" w:customStyle="1" w:styleId="-">
    <w:name w:val="简单样式 - 行"/>
    <w:basedOn w:val="a4"/>
    <w:uiPriority w:val="99"/>
    <w:qFormat/>
    <w:pPr>
      <w:jc w:val="both"/>
    </w:pPr>
    <w:rPr>
      <w:sz w:val="21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tcMar>
        <w:top w:w="85" w:type="dxa"/>
        <w:bottom w:w="85" w:type="dxa"/>
      </w:tcMar>
      <w:vAlign w:val="center"/>
    </w:tcPr>
    <w:tblStylePr w:type="firstRow">
      <w:pPr>
        <w:jc w:val="center"/>
      </w:pPr>
      <w:rPr>
        <w:rFonts w:ascii="Times New Roman" w:eastAsia="宋体" w:hAnsi="Times New Roman"/>
        <w:b/>
        <w:sz w:val="21"/>
      </w:rPr>
      <w:tblPr/>
      <w:trPr>
        <w:cantSplit/>
      </w:trPr>
      <w:tcPr>
        <w:shd w:val="clear" w:color="auto" w:fill="DBE5F1"/>
      </w:tcPr>
    </w:tblStylePr>
  </w:style>
  <w:style w:type="paragraph" w:customStyle="1" w:styleId="31">
    <w:name w:val="项目编号 3"/>
    <w:basedOn w:val="21"/>
    <w:link w:val="3Char"/>
    <w:qFormat/>
    <w:pPr>
      <w:numPr>
        <w:ilvl w:val="8"/>
      </w:numPr>
    </w:pPr>
  </w:style>
  <w:style w:type="character" w:customStyle="1" w:styleId="3Char">
    <w:name w:val="项目编号 3 Char"/>
    <w:link w:val="31"/>
    <w:qFormat/>
    <w:rPr>
      <w:kern w:val="2"/>
      <w:sz w:val="24"/>
      <w:szCs w:val="24"/>
    </w:rPr>
  </w:style>
  <w:style w:type="character" w:customStyle="1" w:styleId="15">
    <w:name w:val="不明显参考1"/>
    <w:uiPriority w:val="31"/>
    <w:qFormat/>
    <w:rPr>
      <w:smallCaps/>
      <w:color w:val="C0504D"/>
      <w:u w:val="single"/>
    </w:rPr>
  </w:style>
  <w:style w:type="table" w:customStyle="1" w:styleId="-0">
    <w:name w:val="简单样式 - 列"/>
    <w:basedOn w:val="a4"/>
    <w:uiPriority w:val="99"/>
    <w:qFormat/>
    <w:pPr>
      <w:jc w:val="both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tcMar>
        <w:top w:w="85" w:type="dxa"/>
        <w:bottom w:w="85" w:type="dxa"/>
      </w:tcMar>
      <w:vAlign w:val="center"/>
    </w:tcPr>
    <w:tblStylePr w:type="firstCol">
      <w:rPr>
        <w:b/>
      </w:rPr>
      <w:tblPr/>
      <w:tcPr>
        <w:shd w:val="clear" w:color="auto" w:fill="DBE5F1"/>
      </w:tcPr>
    </w:tblStylePr>
  </w:style>
  <w:style w:type="table" w:customStyle="1" w:styleId="-1">
    <w:name w:val="简单样式 - 网格"/>
    <w:basedOn w:val="a4"/>
    <w:uiPriority w:val="99"/>
    <w:qFormat/>
    <w:pPr>
      <w:jc w:val="both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tcMar>
        <w:top w:w="85" w:type="dxa"/>
        <w:bottom w:w="85" w:type="dxa"/>
      </w:tcMar>
      <w:vAlign w:val="center"/>
    </w:tcPr>
    <w:tblStylePr w:type="firstRow">
      <w:pPr>
        <w:jc w:val="center"/>
      </w:pPr>
      <w:rPr>
        <w:b/>
      </w:rPr>
      <w:tblPr/>
      <w:trPr>
        <w:cantSplit/>
      </w:trPr>
      <w:tcPr>
        <w:shd w:val="clear" w:color="auto" w:fill="DBE5F1"/>
      </w:tcPr>
    </w:tblStylePr>
    <w:tblStylePr w:type="firstCol">
      <w:rPr>
        <w:b/>
      </w:rPr>
      <w:tblPr/>
      <w:tcPr>
        <w:shd w:val="clear" w:color="auto" w:fill="DBE5F1"/>
      </w:tcPr>
    </w:tblStylePr>
    <w:tblStylePr w:type="nwCell">
      <w:rPr>
        <w:b/>
      </w:rPr>
      <w:tblPr/>
      <w:tcPr>
        <w:shd w:val="clear" w:color="auto" w:fill="C6D9F1"/>
      </w:tcPr>
    </w:tblStylePr>
  </w:style>
  <w:style w:type="paragraph" w:customStyle="1" w:styleId="2">
    <w:name w:val="项目符号 2"/>
    <w:basedOn w:val="1"/>
    <w:link w:val="2Char0"/>
    <w:qFormat/>
    <w:pPr>
      <w:numPr>
        <w:ilvl w:val="1"/>
      </w:numPr>
    </w:pPr>
  </w:style>
  <w:style w:type="paragraph" w:customStyle="1" w:styleId="3">
    <w:name w:val="项目符号 3"/>
    <w:basedOn w:val="2"/>
    <w:link w:val="3Char0"/>
    <w:qFormat/>
    <w:pPr>
      <w:numPr>
        <w:ilvl w:val="2"/>
      </w:numPr>
    </w:pPr>
  </w:style>
  <w:style w:type="character" w:customStyle="1" w:styleId="2Char0">
    <w:name w:val="项目符号 2 Char"/>
    <w:link w:val="2"/>
    <w:qFormat/>
    <w:rPr>
      <w:kern w:val="2"/>
      <w:sz w:val="24"/>
      <w:szCs w:val="24"/>
    </w:rPr>
  </w:style>
  <w:style w:type="character" w:styleId="aff4">
    <w:name w:val="Placeholder Text"/>
    <w:uiPriority w:val="99"/>
    <w:semiHidden/>
    <w:qFormat/>
    <w:rPr>
      <w:color w:val="808080"/>
    </w:rPr>
  </w:style>
  <w:style w:type="character" w:customStyle="1" w:styleId="3Char0">
    <w:name w:val="项目符号 3 Char"/>
    <w:link w:val="3"/>
    <w:qFormat/>
    <w:rPr>
      <w:kern w:val="2"/>
      <w:sz w:val="24"/>
      <w:szCs w:val="24"/>
    </w:rPr>
  </w:style>
  <w:style w:type="table" w:customStyle="1" w:styleId="aff5">
    <w:name w:val="代码框"/>
    <w:basedOn w:val="a4"/>
    <w:uiPriority w:val="99"/>
    <w:qFormat/>
    <w:pPr>
      <w:jc w:val="both"/>
    </w:pPr>
    <w:rPr>
      <w:rFonts w:ascii="Consolas" w:eastAsia="苹方-简" w:hAnsi="Consolas"/>
      <w:snapToGrid w:val="0"/>
    </w:rPr>
    <w:tblPr>
      <w:tblCellMar>
        <w:top w:w="57" w:type="dxa"/>
        <w:bottom w:w="57" w:type="dxa"/>
      </w:tblCellMar>
    </w:tblPr>
    <w:tcPr>
      <w:shd w:val="clear" w:color="auto" w:fill="D9D9D9"/>
    </w:tcPr>
  </w:style>
  <w:style w:type="paragraph" w:customStyle="1" w:styleId="aff6">
    <w:name w:val="图片"/>
    <w:basedOn w:val="a1"/>
    <w:next w:val="a7"/>
    <w:link w:val="Char2"/>
    <w:qFormat/>
    <w:pPr>
      <w:keepNext/>
      <w:jc w:val="center"/>
    </w:pPr>
  </w:style>
  <w:style w:type="character" w:customStyle="1" w:styleId="Char2">
    <w:name w:val="图片 Char"/>
    <w:link w:val="aff6"/>
    <w:qFormat/>
    <w:rPr>
      <w:kern w:val="2"/>
      <w:sz w:val="24"/>
      <w:szCs w:val="24"/>
    </w:rPr>
  </w:style>
  <w:style w:type="character" w:customStyle="1" w:styleId="16">
    <w:name w:val="未处理的提及1"/>
    <w:uiPriority w:val="99"/>
    <w:semiHidden/>
    <w:unhideWhenUsed/>
    <w:qFormat/>
    <w:rPr>
      <w:color w:val="605E5C"/>
      <w:shd w:val="clear" w:color="auto" w:fill="E1DFDD"/>
    </w:rPr>
  </w:style>
  <w:style w:type="paragraph" w:styleId="aff7">
    <w:name w:val="No Spacing"/>
    <w:uiPriority w:val="1"/>
    <w:qFormat/>
    <w:pPr>
      <w:widowControl w:val="0"/>
      <w:jc w:val="both"/>
    </w:pPr>
    <w:rPr>
      <w:kern w:val="2"/>
      <w:sz w:val="24"/>
      <w:szCs w:val="24"/>
    </w:rPr>
  </w:style>
  <w:style w:type="paragraph" w:customStyle="1" w:styleId="a">
    <w:name w:val="参考资料"/>
    <w:basedOn w:val="a2"/>
    <w:link w:val="aff8"/>
    <w:qFormat/>
    <w:pPr>
      <w:numPr>
        <w:numId w:val="4"/>
      </w:numPr>
      <w:ind w:firstLineChars="0" w:firstLine="0"/>
    </w:pPr>
  </w:style>
  <w:style w:type="character" w:customStyle="1" w:styleId="a6">
    <w:name w:val="列表段落 字符"/>
    <w:basedOn w:val="a3"/>
    <w:link w:val="a2"/>
    <w:uiPriority w:val="34"/>
    <w:qFormat/>
    <w:rPr>
      <w:kern w:val="2"/>
      <w:sz w:val="24"/>
      <w:szCs w:val="24"/>
    </w:rPr>
  </w:style>
  <w:style w:type="character" w:customStyle="1" w:styleId="aff8">
    <w:name w:val="参考资料 字符"/>
    <w:basedOn w:val="a6"/>
    <w:link w:val="a"/>
    <w:qFormat/>
    <w:rPr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__&#33487;&#24030;&#21516;&#20803;\&#12304;&#8730;&#12305;__&#20844;&#21496;&#27169;&#26495;\&#25991;&#26723;&#27169;&#26495;%20v1.1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DD7B6D-2DFF-4F29-A162-B097198446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E:\__苏州同元\【√】__公司模板\文档模板 v1.1.dotx</Template>
  <TotalTime>185</TotalTime>
  <Pages>37</Pages>
  <Words>2041</Words>
  <Characters>11638</Characters>
  <Application>Microsoft Office Word</Application>
  <DocSecurity>0</DocSecurity>
  <Lines>96</Lines>
  <Paragraphs>27</Paragraphs>
  <ScaleCrop>false</ScaleCrop>
  <Company>kerui</Company>
  <LinksUpToDate>false</LinksUpToDate>
  <CharactersWithSpaces>13652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hua yang</dc:creator>
  <cp:lastModifiedBy>磊 万</cp:lastModifiedBy>
  <cp:revision>6</cp:revision>
  <cp:lastPrinted>2009-03-05T09:10:00Z</cp:lastPrinted>
  <dcterms:created xsi:type="dcterms:W3CDTF">2023-04-26T07:10:00Z</dcterms:created>
  <dcterms:modified xsi:type="dcterms:W3CDTF">2023-04-27T08:13:00Z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0x010100CA11DC6A6660E64484DF16AC2B89E660</vt:lpwstr>
  </property>
  <property fmtid="{D5CDD505-2E9C-101B-9397-08002B2CF9AE}" pid="3" name="ContentType">
    <vt:lpwstr>文档</vt:lpwstr>
  </property>
  <property fmtid="{D5CDD505-2E9C-101B-9397-08002B2CF9AE}" pid="4" name="所在阶段">
    <vt:lpwstr>需求</vt:lpwstr>
  </property>
  <property fmtid="{D5CDD505-2E9C-101B-9397-08002B2CF9AE}" pid="5" name="KSOProductBuildVer">
    <vt:lpwstr>2052-11.1.0.14305</vt:lpwstr>
  </property>
  <property fmtid="{D5CDD505-2E9C-101B-9397-08002B2CF9AE}" pid="6" name="ICV">
    <vt:lpwstr>B9690263BDD44A3998CDBB8EE11A1C30</vt:lpwstr>
  </property>
</Properties>
</file>